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B8D0F" w14:textId="77777777" w:rsidR="00FB0EC9" w:rsidRPr="004E241F" w:rsidRDefault="00624185" w:rsidP="00A12BB7">
      <w:pPr>
        <w:spacing w:before="0" w:after="0" w:line="216" w:lineRule="auto"/>
        <w:ind w:left="-454" w:right="-284"/>
      </w:pPr>
      <w:bookmarkStart w:id="0" w:name="_Hlk181623018"/>
      <w:bookmarkStart w:id="1" w:name="_Hlk181870756"/>
      <w:r w:rsidRPr="004E241F">
        <w:rPr>
          <w:sz w:val="18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906891" wp14:editId="52085F70">
                <wp:simplePos x="0" y="0"/>
                <wp:positionH relativeFrom="margin">
                  <wp:align>left</wp:align>
                </wp:positionH>
                <wp:positionV relativeFrom="paragraph">
                  <wp:posOffset>6559771</wp:posOffset>
                </wp:positionV>
                <wp:extent cx="6146358" cy="1089328"/>
                <wp:effectExtent l="0" t="0" r="0" b="0"/>
                <wp:wrapNone/>
                <wp:docPr id="2084418285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46358" cy="10893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947F3C" w14:textId="18F4DBCD" w:rsidR="00624185" w:rsidRPr="004E241F" w:rsidRDefault="00C63D3E" w:rsidP="00D45EC2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jc w:val="left"/>
                              <w:rPr>
                                <w:rFonts w:asciiTheme="minorHAnsi" w:eastAsiaTheme="minorHAnsi" w:hAnsiTheme="minorHAnsi" w:cs="ArialMT"/>
                                <w:kern w:val="0"/>
                                <w:sz w:val="24"/>
                              </w:rPr>
                            </w:pPr>
                            <w:r w:rsidRPr="004E241F">
                              <w:rPr>
                                <w:rFonts w:asciiTheme="minorHAnsi" w:eastAsiaTheme="minorHAnsi" w:hAnsiTheme="minorHAnsi" w:cs="ArialMT"/>
                                <w:kern w:val="0"/>
                                <w:sz w:val="24"/>
                              </w:rPr>
                              <w:t>Jose Colmenares</w:t>
                            </w:r>
                            <w:r w:rsidR="00624185" w:rsidRPr="004E241F">
                              <w:rPr>
                                <w:rFonts w:asciiTheme="minorHAnsi" w:eastAsiaTheme="minorHAnsi" w:hAnsiTheme="minorHAnsi" w:cs="ArialMT"/>
                                <w:kern w:val="0"/>
                                <w:sz w:val="24"/>
                              </w:rPr>
                              <w:t xml:space="preserve"> </w:t>
                            </w:r>
                            <w:r w:rsidRPr="004E241F">
                              <w:rPr>
                                <w:rFonts w:asciiTheme="minorHAnsi" w:eastAsiaTheme="minorHAnsi" w:hAnsiTheme="minorHAnsi" w:cs="ArialMT"/>
                                <w:kern w:val="0"/>
                                <w:sz w:val="24"/>
                              </w:rPr>
                              <w:t>–</w:t>
                            </w:r>
                            <w:r w:rsidR="00624185" w:rsidRPr="004E241F">
                              <w:rPr>
                                <w:rFonts w:asciiTheme="minorHAnsi" w:eastAsiaTheme="minorHAnsi" w:hAnsiTheme="minorHAnsi" w:cs="ArialMT"/>
                                <w:kern w:val="0"/>
                                <w:sz w:val="24"/>
                              </w:rPr>
                              <w:t xml:space="preserve"> </w:t>
                            </w:r>
                            <w:r w:rsidRPr="004E241F">
                              <w:rPr>
                                <w:rFonts w:asciiTheme="minorHAnsi" w:eastAsiaTheme="minorHAnsi" w:hAnsiTheme="minorHAnsi" w:cs="ArialMT"/>
                                <w:kern w:val="0"/>
                                <w:sz w:val="24"/>
                              </w:rPr>
                              <w:t>INDRA GROUP</w:t>
                            </w:r>
                          </w:p>
                          <w:p w14:paraId="5FE1F0E5" w14:textId="5CEFA808" w:rsidR="00624185" w:rsidRPr="004E241F" w:rsidRDefault="00C63D3E" w:rsidP="00D45EC2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jc w:val="left"/>
                              <w:rPr>
                                <w:rFonts w:asciiTheme="minorHAnsi" w:eastAsiaTheme="minorHAnsi" w:hAnsiTheme="minorHAnsi" w:cs="ArialMT"/>
                                <w:kern w:val="0"/>
                                <w:sz w:val="24"/>
                              </w:rPr>
                            </w:pPr>
                            <w:r w:rsidRPr="004E241F">
                              <w:rPr>
                                <w:rFonts w:asciiTheme="minorHAnsi" w:eastAsiaTheme="minorHAnsi" w:hAnsiTheme="minorHAnsi" w:cs="ArialMT"/>
                                <w:kern w:val="0"/>
                                <w:sz w:val="24"/>
                              </w:rPr>
                              <w:t>jdcolmenares@indracompany.com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F906891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left:0;text-align:left;margin-left:0;margin-top:516.5pt;width:483.95pt;height:85.75pt;z-index:25165926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" filled="f" stroked="f" strokeweight=".5pt">
                <v:textbox inset="1mm">
                  <w:txbxContent>
                    <w:p w14:paraId="54947F3C" w14:textId="18F4DBCD" w:rsidR="00624185" w:rsidRPr="004E241F" w:rsidRDefault="00C63D3E" w:rsidP="00D45EC2">
                      <w:pPr>
                        <w:autoSpaceDE w:val="0"/>
                        <w:autoSpaceDN w:val="0"/>
                        <w:adjustRightInd w:val="0"/>
                        <w:spacing w:after="0"/>
                        <w:jc w:val="left"/>
                        <w:rPr>
                          <w:rFonts w:asciiTheme="minorHAnsi" w:eastAsiaTheme="minorHAnsi" w:hAnsiTheme="minorHAnsi" w:cs="ArialMT"/>
                          <w:kern w:val="0"/>
                          <w:sz w:val="24"/>
                        </w:rPr>
                      </w:pPr>
                      <w:r w:rsidRPr="004E241F">
                        <w:rPr>
                          <w:rFonts w:asciiTheme="minorHAnsi" w:eastAsiaTheme="minorHAnsi" w:hAnsiTheme="minorHAnsi" w:cs="ArialMT"/>
                          <w:kern w:val="0"/>
                          <w:sz w:val="24"/>
                        </w:rPr>
                        <w:t>Jose Colmenares</w:t>
                      </w:r>
                      <w:r w:rsidR="00624185" w:rsidRPr="004E241F">
                        <w:rPr>
                          <w:rFonts w:asciiTheme="minorHAnsi" w:eastAsiaTheme="minorHAnsi" w:hAnsiTheme="minorHAnsi" w:cs="ArialMT"/>
                          <w:kern w:val="0"/>
                          <w:sz w:val="24"/>
                        </w:rPr>
                        <w:t xml:space="preserve"> </w:t>
                      </w:r>
                      <w:r w:rsidRPr="004E241F">
                        <w:rPr>
                          <w:rFonts w:asciiTheme="minorHAnsi" w:eastAsiaTheme="minorHAnsi" w:hAnsiTheme="minorHAnsi" w:cs="ArialMT"/>
                          <w:kern w:val="0"/>
                          <w:sz w:val="24"/>
                        </w:rPr>
                        <w:t>–</w:t>
                      </w:r>
                      <w:r w:rsidR="00624185" w:rsidRPr="004E241F">
                        <w:rPr>
                          <w:rFonts w:asciiTheme="minorHAnsi" w:eastAsiaTheme="minorHAnsi" w:hAnsiTheme="minorHAnsi" w:cs="ArialMT"/>
                          <w:kern w:val="0"/>
                          <w:sz w:val="24"/>
                        </w:rPr>
                        <w:t xml:space="preserve"> </w:t>
                      </w:r>
                      <w:r w:rsidRPr="004E241F">
                        <w:rPr>
                          <w:rFonts w:asciiTheme="minorHAnsi" w:eastAsiaTheme="minorHAnsi" w:hAnsiTheme="minorHAnsi" w:cs="ArialMT"/>
                          <w:kern w:val="0"/>
                          <w:sz w:val="24"/>
                        </w:rPr>
                        <w:t>INDRA GROUP</w:t>
                      </w:r>
                    </w:p>
                    <w:p w14:paraId="5FE1F0E5" w14:textId="5CEFA808" w:rsidR="00624185" w:rsidRPr="004E241F" w:rsidRDefault="00C63D3E" w:rsidP="00D45EC2">
                      <w:pPr>
                        <w:autoSpaceDE w:val="0"/>
                        <w:autoSpaceDN w:val="0"/>
                        <w:adjustRightInd w:val="0"/>
                        <w:spacing w:after="0"/>
                        <w:jc w:val="left"/>
                        <w:rPr>
                          <w:rFonts w:asciiTheme="minorHAnsi" w:eastAsiaTheme="minorHAnsi" w:hAnsiTheme="minorHAnsi" w:cs="ArialMT"/>
                          <w:kern w:val="0"/>
                          <w:sz w:val="24"/>
                        </w:rPr>
                      </w:pPr>
                      <w:r w:rsidRPr="004E241F">
                        <w:rPr>
                          <w:rFonts w:asciiTheme="minorHAnsi" w:eastAsiaTheme="minorHAnsi" w:hAnsiTheme="minorHAnsi" w:cs="ArialMT"/>
                          <w:kern w:val="0"/>
                          <w:sz w:val="24"/>
                        </w:rPr>
                        <w:t>jdcolmenares@indracompany.com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6704A" w:rsidRPr="004E241F">
        <w:rPr>
          <w:sz w:val="18"/>
          <w:szCs w:val="22"/>
        </w:rPr>
        <mc:AlternateContent>
          <mc:Choice Requires="wps">
            <w:drawing>
              <wp:inline distT="0" distB="0" distL="0" distR="0" wp14:anchorId="26422095" wp14:editId="51E8C640">
                <wp:extent cx="6695440" cy="7775575"/>
                <wp:effectExtent l="0" t="0" r="0" b="0"/>
                <wp:docPr id="2071719156" name="Rectángulo: esquinas diagonales cortada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5440" cy="7775575"/>
                        </a:xfrm>
                        <a:prstGeom prst="snip2DiagRect">
                          <a:avLst>
                            <a:gd name="adj1" fmla="val 1180"/>
                            <a:gd name="adj2" fmla="val 1127"/>
                          </a:avLst>
                        </a:prstGeom>
                        <a:noFill/>
                        <a:ln w="889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27E812" w14:textId="06A44319" w:rsidR="0046704A" w:rsidRPr="004E241F" w:rsidRDefault="00C63D3E" w:rsidP="007561D3">
                            <w:pPr>
                              <w:spacing w:after="0" w:line="880" w:lineRule="exact"/>
                              <w:jc w:val="left"/>
                              <w:rPr>
                                <w:rFonts w:asciiTheme="majorHAnsi" w:hAnsiTheme="majorHAnsi" w:cstheme="majorHAnsi"/>
                                <w:sz w:val="98"/>
                                <w:szCs w:val="98"/>
                              </w:rPr>
                            </w:pPr>
                            <w:r w:rsidRPr="004E241F">
                              <w:rPr>
                                <w:rFonts w:asciiTheme="majorHAnsi" w:hAnsiTheme="majorHAnsi" w:cstheme="majorHAnsi"/>
                                <w:color w:val="646459" w:themeColor="accent2"/>
                                <w:sz w:val="98"/>
                                <w:szCs w:val="98"/>
                              </w:rPr>
                              <w:t>Manual de usuario</w:t>
                            </w:r>
                            <w:r w:rsidR="0046704A" w:rsidRPr="004E241F">
                              <w:rPr>
                                <w:rFonts w:asciiTheme="majorHAnsi" w:hAnsiTheme="majorHAnsi" w:cstheme="majorHAnsi"/>
                                <w:color w:val="646459" w:themeColor="accent2"/>
                                <w:sz w:val="98"/>
                                <w:szCs w:val="98"/>
                              </w:rPr>
                              <w:br/>
                            </w:r>
                            <w:r w:rsidRPr="004E241F">
                              <w:rPr>
                                <w:rFonts w:asciiTheme="majorHAnsi" w:hAnsiTheme="majorHAnsi" w:cstheme="majorHAnsi"/>
                                <w:sz w:val="98"/>
                                <w:szCs w:val="98"/>
                              </w:rPr>
                              <w:t xml:space="preserve">Pruebas </w:t>
                            </w:r>
                            <w:r w:rsidR="00E84C41">
                              <w:rPr>
                                <w:rFonts w:asciiTheme="majorHAnsi" w:hAnsiTheme="majorHAnsi" w:cstheme="majorHAnsi"/>
                                <w:sz w:val="98"/>
                                <w:szCs w:val="98"/>
                              </w:rPr>
                              <w:t xml:space="preserve">de latencia </w:t>
                            </w:r>
                            <w:r w:rsidRPr="004E241F">
                              <w:rPr>
                                <w:rFonts w:asciiTheme="majorHAnsi" w:hAnsiTheme="majorHAnsi" w:cstheme="majorHAnsi"/>
                                <w:sz w:val="98"/>
                                <w:szCs w:val="98"/>
                              </w:rPr>
                              <w:t>automatizadas</w:t>
                            </w:r>
                          </w:p>
                          <w:p w14:paraId="4CFEBE80" w14:textId="77777777" w:rsidR="0046704A" w:rsidRPr="004E241F" w:rsidRDefault="0046704A" w:rsidP="0046704A">
                            <w:pPr>
                              <w:rPr>
                                <w:shd w:val="clear" w:color="auto" w:fill="FFFFFF" w:themeFill="background1"/>
                              </w:rPr>
                            </w:pPr>
                          </w:p>
                          <w:p w14:paraId="0704F59B" w14:textId="5DF81766" w:rsidR="00C63D3E" w:rsidRPr="004E241F" w:rsidRDefault="00C63D3E" w:rsidP="0046704A">
                            <w:pPr>
                              <w:jc w:val="left"/>
                              <w:rPr>
                                <w:rFonts w:asciiTheme="minorHAnsi" w:hAnsiTheme="minorHAnsi"/>
                                <w:sz w:val="38"/>
                                <w:szCs w:val="38"/>
                              </w:rPr>
                            </w:pPr>
                            <w:r w:rsidRPr="004E241F">
                              <w:rPr>
                                <w:rFonts w:asciiTheme="minorHAnsi" w:hAnsiTheme="minorHAnsi"/>
                                <w:sz w:val="38"/>
                                <w:szCs w:val="38"/>
                              </w:rPr>
                              <w:t>Manual de uso e instalación</w:t>
                            </w:r>
                          </w:p>
                          <w:p w14:paraId="41FAAE49" w14:textId="77777777" w:rsidR="0046704A" w:rsidRPr="004E241F" w:rsidRDefault="0046704A" w:rsidP="0046704A">
                            <w:pPr>
                              <w:jc w:val="left"/>
                              <w:rPr>
                                <w:sz w:val="38"/>
                                <w:szCs w:val="38"/>
                                <w:shd w:val="clear" w:color="auto" w:fill="FFFFFF" w:themeFill="background1"/>
                              </w:rPr>
                            </w:pPr>
                          </w:p>
                          <w:p w14:paraId="48FD1124" w14:textId="77777777" w:rsidR="0046704A" w:rsidRPr="004E241F" w:rsidRDefault="0046704A" w:rsidP="0046704A">
                            <w:pPr>
                              <w:jc w:val="left"/>
                              <w:rPr>
                                <w:sz w:val="38"/>
                                <w:szCs w:val="38"/>
                                <w:shd w:val="clear" w:color="auto" w:fill="FFFFFF" w:themeFill="background1"/>
                              </w:rPr>
                            </w:pPr>
                          </w:p>
                          <w:p w14:paraId="2F877E20" w14:textId="77777777" w:rsidR="0046704A" w:rsidRPr="004E241F" w:rsidRDefault="0046704A" w:rsidP="0046704A">
                            <w:pPr>
                              <w:jc w:val="left"/>
                              <w:rPr>
                                <w:sz w:val="38"/>
                                <w:szCs w:val="38"/>
                                <w:shd w:val="clear" w:color="auto" w:fill="FFFFFF" w:themeFill="background1"/>
                              </w:rPr>
                            </w:pPr>
                          </w:p>
                          <w:p w14:paraId="7BFE689D" w14:textId="77777777" w:rsidR="0046704A" w:rsidRPr="004E241F" w:rsidRDefault="0046704A" w:rsidP="0046704A">
                            <w:pPr>
                              <w:jc w:val="left"/>
                              <w:rPr>
                                <w:sz w:val="38"/>
                                <w:szCs w:val="38"/>
                                <w:shd w:val="clear" w:color="auto" w:fill="FFFFFF" w:themeFill="background1"/>
                              </w:rPr>
                            </w:pPr>
                          </w:p>
                          <w:p w14:paraId="6A004AD0" w14:textId="77777777" w:rsidR="0046704A" w:rsidRPr="004E241F" w:rsidRDefault="0046704A" w:rsidP="0046704A">
                            <w:pPr>
                              <w:jc w:val="left"/>
                              <w:rPr>
                                <w:sz w:val="38"/>
                                <w:szCs w:val="38"/>
                                <w:shd w:val="clear" w:color="auto" w:fill="FFFFFF" w:themeFill="background1"/>
                              </w:rPr>
                            </w:pPr>
                          </w:p>
                          <w:p w14:paraId="28431077" w14:textId="77777777" w:rsidR="0046704A" w:rsidRPr="004E241F" w:rsidRDefault="0046704A" w:rsidP="0046704A">
                            <w:pPr>
                              <w:jc w:val="left"/>
                              <w:rPr>
                                <w:sz w:val="38"/>
                                <w:szCs w:val="38"/>
                                <w:shd w:val="clear" w:color="auto" w:fill="FFFFFF" w:themeFill="background1"/>
                              </w:rPr>
                            </w:pPr>
                          </w:p>
                          <w:p w14:paraId="2FDB6538" w14:textId="77777777" w:rsidR="0046704A" w:rsidRPr="004E241F" w:rsidRDefault="0046704A" w:rsidP="0046704A">
                            <w:pPr>
                              <w:jc w:val="left"/>
                              <w:rPr>
                                <w:sz w:val="38"/>
                                <w:szCs w:val="38"/>
                                <w:shd w:val="clear" w:color="auto" w:fill="FFFFFF" w:themeFill="background1"/>
                              </w:rPr>
                            </w:pPr>
                          </w:p>
                          <w:p w14:paraId="0EC6F3D5" w14:textId="77777777" w:rsidR="00624185" w:rsidRPr="004E241F" w:rsidRDefault="00624185" w:rsidP="0046704A">
                            <w:pPr>
                              <w:jc w:val="left"/>
                              <w:rPr>
                                <w:sz w:val="38"/>
                                <w:szCs w:val="38"/>
                                <w:shd w:val="clear" w:color="auto" w:fill="FFFFFF" w:themeFill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288000" tIns="216000" rIns="252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6422095" id="Rectángulo: esquinas diagonales cortadas 5" o:spid="_x0000_s1027" style="width:527.2pt;height:61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695440,77755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" adj="-11796480,,5400" path="m79006,l6619982,r75458,75458l6695440,7696569r-79006,79006l75458,7775575,,7700117,,79006,79006,xe" filled="f" stroked="f" strokeweight=".7pt">
                <v:stroke joinstyle="miter"/>
                <v:formulas/>
                <v:path arrowok="t" o:connecttype="custom" o:connectlocs="79006,0;6619982,0;6695440,75458;6695440,7696569;6616434,7775575;75458,7775575;0,7700117;0,79006;79006,0" o:connectangles="0,0,0,0,0,0,0,0,0" textboxrect="0,0,6695440,7775575"/>
                <v:textbox inset="8mm,6mm,7mm">
                  <w:txbxContent>
                    <w:p w14:paraId="2327E812" w14:textId="06A44319" w:rsidR="0046704A" w:rsidRPr="004E241F" w:rsidRDefault="00C63D3E" w:rsidP="007561D3">
                      <w:pPr>
                        <w:spacing w:after="0" w:line="880" w:lineRule="exact"/>
                        <w:jc w:val="left"/>
                        <w:rPr>
                          <w:rFonts w:asciiTheme="majorHAnsi" w:hAnsiTheme="majorHAnsi" w:cstheme="majorHAnsi"/>
                          <w:sz w:val="98"/>
                          <w:szCs w:val="98"/>
                        </w:rPr>
                      </w:pPr>
                      <w:r w:rsidRPr="004E241F">
                        <w:rPr>
                          <w:rFonts w:asciiTheme="majorHAnsi" w:hAnsiTheme="majorHAnsi" w:cstheme="majorHAnsi"/>
                          <w:color w:val="646459" w:themeColor="accent2"/>
                          <w:sz w:val="98"/>
                          <w:szCs w:val="98"/>
                        </w:rPr>
                        <w:t>Manual de usuario</w:t>
                      </w:r>
                      <w:r w:rsidR="0046704A" w:rsidRPr="004E241F">
                        <w:rPr>
                          <w:rFonts w:asciiTheme="majorHAnsi" w:hAnsiTheme="majorHAnsi" w:cstheme="majorHAnsi"/>
                          <w:color w:val="646459" w:themeColor="accent2"/>
                          <w:sz w:val="98"/>
                          <w:szCs w:val="98"/>
                        </w:rPr>
                        <w:br/>
                      </w:r>
                      <w:r w:rsidRPr="004E241F">
                        <w:rPr>
                          <w:rFonts w:asciiTheme="majorHAnsi" w:hAnsiTheme="majorHAnsi" w:cstheme="majorHAnsi"/>
                          <w:sz w:val="98"/>
                          <w:szCs w:val="98"/>
                        </w:rPr>
                        <w:t xml:space="preserve">Pruebas </w:t>
                      </w:r>
                      <w:r w:rsidR="00E84C41">
                        <w:rPr>
                          <w:rFonts w:asciiTheme="majorHAnsi" w:hAnsiTheme="majorHAnsi" w:cstheme="majorHAnsi"/>
                          <w:sz w:val="98"/>
                          <w:szCs w:val="98"/>
                        </w:rPr>
                        <w:t xml:space="preserve">de latencia </w:t>
                      </w:r>
                      <w:r w:rsidRPr="004E241F">
                        <w:rPr>
                          <w:rFonts w:asciiTheme="majorHAnsi" w:hAnsiTheme="majorHAnsi" w:cstheme="majorHAnsi"/>
                          <w:sz w:val="98"/>
                          <w:szCs w:val="98"/>
                        </w:rPr>
                        <w:t>automatizadas</w:t>
                      </w:r>
                    </w:p>
                    <w:p w14:paraId="4CFEBE80" w14:textId="77777777" w:rsidR="0046704A" w:rsidRPr="004E241F" w:rsidRDefault="0046704A" w:rsidP="0046704A">
                      <w:pPr>
                        <w:rPr>
                          <w:shd w:val="clear" w:color="auto" w:fill="FFFFFF" w:themeFill="background1"/>
                        </w:rPr>
                      </w:pPr>
                    </w:p>
                    <w:p w14:paraId="0704F59B" w14:textId="5DF81766" w:rsidR="00C63D3E" w:rsidRPr="004E241F" w:rsidRDefault="00C63D3E" w:rsidP="0046704A">
                      <w:pPr>
                        <w:jc w:val="left"/>
                        <w:rPr>
                          <w:rFonts w:asciiTheme="minorHAnsi" w:hAnsiTheme="minorHAnsi"/>
                          <w:sz w:val="38"/>
                          <w:szCs w:val="38"/>
                        </w:rPr>
                      </w:pPr>
                      <w:r w:rsidRPr="004E241F">
                        <w:rPr>
                          <w:rFonts w:asciiTheme="minorHAnsi" w:hAnsiTheme="minorHAnsi"/>
                          <w:sz w:val="38"/>
                          <w:szCs w:val="38"/>
                        </w:rPr>
                        <w:t>Manual de uso e instalación</w:t>
                      </w:r>
                    </w:p>
                    <w:p w14:paraId="41FAAE49" w14:textId="77777777" w:rsidR="0046704A" w:rsidRPr="004E241F" w:rsidRDefault="0046704A" w:rsidP="0046704A">
                      <w:pPr>
                        <w:jc w:val="left"/>
                        <w:rPr>
                          <w:sz w:val="38"/>
                          <w:szCs w:val="38"/>
                          <w:shd w:val="clear" w:color="auto" w:fill="FFFFFF" w:themeFill="background1"/>
                        </w:rPr>
                      </w:pPr>
                    </w:p>
                    <w:p w14:paraId="48FD1124" w14:textId="77777777" w:rsidR="0046704A" w:rsidRPr="004E241F" w:rsidRDefault="0046704A" w:rsidP="0046704A">
                      <w:pPr>
                        <w:jc w:val="left"/>
                        <w:rPr>
                          <w:sz w:val="38"/>
                          <w:szCs w:val="38"/>
                          <w:shd w:val="clear" w:color="auto" w:fill="FFFFFF" w:themeFill="background1"/>
                        </w:rPr>
                      </w:pPr>
                    </w:p>
                    <w:p w14:paraId="2F877E20" w14:textId="77777777" w:rsidR="0046704A" w:rsidRPr="004E241F" w:rsidRDefault="0046704A" w:rsidP="0046704A">
                      <w:pPr>
                        <w:jc w:val="left"/>
                        <w:rPr>
                          <w:sz w:val="38"/>
                          <w:szCs w:val="38"/>
                          <w:shd w:val="clear" w:color="auto" w:fill="FFFFFF" w:themeFill="background1"/>
                        </w:rPr>
                      </w:pPr>
                    </w:p>
                    <w:p w14:paraId="7BFE689D" w14:textId="77777777" w:rsidR="0046704A" w:rsidRPr="004E241F" w:rsidRDefault="0046704A" w:rsidP="0046704A">
                      <w:pPr>
                        <w:jc w:val="left"/>
                        <w:rPr>
                          <w:sz w:val="38"/>
                          <w:szCs w:val="38"/>
                          <w:shd w:val="clear" w:color="auto" w:fill="FFFFFF" w:themeFill="background1"/>
                        </w:rPr>
                      </w:pPr>
                    </w:p>
                    <w:p w14:paraId="6A004AD0" w14:textId="77777777" w:rsidR="0046704A" w:rsidRPr="004E241F" w:rsidRDefault="0046704A" w:rsidP="0046704A">
                      <w:pPr>
                        <w:jc w:val="left"/>
                        <w:rPr>
                          <w:sz w:val="38"/>
                          <w:szCs w:val="38"/>
                          <w:shd w:val="clear" w:color="auto" w:fill="FFFFFF" w:themeFill="background1"/>
                        </w:rPr>
                      </w:pPr>
                    </w:p>
                    <w:p w14:paraId="28431077" w14:textId="77777777" w:rsidR="0046704A" w:rsidRPr="004E241F" w:rsidRDefault="0046704A" w:rsidP="0046704A">
                      <w:pPr>
                        <w:jc w:val="left"/>
                        <w:rPr>
                          <w:sz w:val="38"/>
                          <w:szCs w:val="38"/>
                          <w:shd w:val="clear" w:color="auto" w:fill="FFFFFF" w:themeFill="background1"/>
                        </w:rPr>
                      </w:pPr>
                    </w:p>
                    <w:p w14:paraId="2FDB6538" w14:textId="77777777" w:rsidR="0046704A" w:rsidRPr="004E241F" w:rsidRDefault="0046704A" w:rsidP="0046704A">
                      <w:pPr>
                        <w:jc w:val="left"/>
                        <w:rPr>
                          <w:sz w:val="38"/>
                          <w:szCs w:val="38"/>
                          <w:shd w:val="clear" w:color="auto" w:fill="FFFFFF" w:themeFill="background1"/>
                        </w:rPr>
                      </w:pPr>
                    </w:p>
                    <w:p w14:paraId="0EC6F3D5" w14:textId="77777777" w:rsidR="00624185" w:rsidRPr="004E241F" w:rsidRDefault="00624185" w:rsidP="0046704A">
                      <w:pPr>
                        <w:jc w:val="left"/>
                        <w:rPr>
                          <w:sz w:val="38"/>
                          <w:szCs w:val="38"/>
                          <w:shd w:val="clear" w:color="auto" w:fill="FFFFFF" w:themeFill="background1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bookmarkEnd w:id="0"/>
    <w:p w14:paraId="43BF5390" w14:textId="77777777" w:rsidR="0046704A" w:rsidRPr="004E241F" w:rsidRDefault="0046704A" w:rsidP="00A12BB7">
      <w:pPr>
        <w:spacing w:before="0" w:after="0" w:line="216" w:lineRule="auto"/>
        <w:ind w:left="-454" w:right="-284"/>
      </w:pPr>
    </w:p>
    <w:p w14:paraId="1DF5905C" w14:textId="77777777" w:rsidR="0054527E" w:rsidRPr="004E241F" w:rsidRDefault="0054527E" w:rsidP="0054527E">
      <w:pPr>
        <w:spacing w:before="0" w:after="0" w:line="192" w:lineRule="auto"/>
        <w:ind w:left="-454" w:right="-284"/>
      </w:pPr>
    </w:p>
    <w:p w14:paraId="70AFD31D" w14:textId="77777777" w:rsidR="00710D75" w:rsidRPr="004E241F" w:rsidRDefault="00710D75" w:rsidP="005420D8">
      <w:pPr>
        <w:tabs>
          <w:tab w:val="left" w:pos="5247"/>
          <w:tab w:val="right" w:pos="9637"/>
        </w:tabs>
        <w:spacing w:before="0" w:after="200" w:line="276" w:lineRule="auto"/>
        <w:jc w:val="left"/>
        <w:rPr>
          <w:sz w:val="22"/>
          <w:szCs w:val="28"/>
        </w:rPr>
      </w:pPr>
    </w:p>
    <w:p w14:paraId="2442FA7F" w14:textId="77777777" w:rsidR="00D16380" w:rsidRPr="004E241F" w:rsidRDefault="00D16380" w:rsidP="00D16380">
      <w:pPr>
        <w:rPr>
          <w:sz w:val="22"/>
          <w:szCs w:val="28"/>
        </w:rPr>
      </w:pPr>
    </w:p>
    <w:p w14:paraId="38909076" w14:textId="77777777" w:rsidR="00D16380" w:rsidRPr="004E241F" w:rsidRDefault="00D16380" w:rsidP="00D16380">
      <w:pPr>
        <w:rPr>
          <w:sz w:val="22"/>
          <w:szCs w:val="28"/>
        </w:rPr>
      </w:pPr>
    </w:p>
    <w:p w14:paraId="1D02CCCC" w14:textId="77777777" w:rsidR="00D16380" w:rsidRPr="004E241F" w:rsidRDefault="00D16380" w:rsidP="00D16380">
      <w:pPr>
        <w:rPr>
          <w:sz w:val="22"/>
          <w:szCs w:val="28"/>
        </w:rPr>
      </w:pPr>
    </w:p>
    <w:p w14:paraId="0F775DFE" w14:textId="77777777" w:rsidR="00D16380" w:rsidRPr="004E241F" w:rsidRDefault="00D16380" w:rsidP="00D16380">
      <w:pPr>
        <w:tabs>
          <w:tab w:val="left" w:pos="5689"/>
        </w:tabs>
        <w:rPr>
          <w:sz w:val="22"/>
          <w:szCs w:val="28"/>
        </w:rPr>
      </w:pPr>
      <w:r w:rsidRPr="004E241F">
        <w:rPr>
          <w:sz w:val="22"/>
          <w:szCs w:val="28"/>
        </w:rPr>
        <w:tab/>
      </w:r>
    </w:p>
    <w:p w14:paraId="715D8F5E" w14:textId="77777777" w:rsidR="00D16380" w:rsidRPr="004E241F" w:rsidRDefault="00D16380" w:rsidP="00D16380">
      <w:pPr>
        <w:tabs>
          <w:tab w:val="left" w:pos="5689"/>
        </w:tabs>
        <w:rPr>
          <w:sz w:val="22"/>
          <w:szCs w:val="28"/>
        </w:rPr>
        <w:sectPr w:rsidR="00D16380" w:rsidRPr="004E241F" w:rsidSect="00D957AD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567" w:right="851" w:bottom="403" w:left="1134" w:header="567" w:footer="0" w:gutter="0"/>
          <w:cols w:space="708"/>
          <w:docGrid w:linePitch="360"/>
        </w:sectPr>
      </w:pPr>
      <w:r w:rsidRPr="004E241F">
        <w:rPr>
          <w:sz w:val="22"/>
          <w:szCs w:val="28"/>
        </w:rPr>
        <w:tab/>
      </w:r>
    </w:p>
    <w:bookmarkEnd w:id="1"/>
    <w:p w14:paraId="2D520EE6" w14:textId="77777777" w:rsidR="00544EF6" w:rsidRPr="004E241F" w:rsidRDefault="002A6AB4" w:rsidP="00D4235F">
      <w:pPr>
        <w:tabs>
          <w:tab w:val="left" w:pos="2637"/>
        </w:tabs>
        <w:spacing w:before="480" w:after="240"/>
        <w:jc w:val="left"/>
        <w:rPr>
          <w:bCs/>
          <w:sz w:val="40"/>
          <w:szCs w:val="40"/>
        </w:rPr>
      </w:pPr>
      <w:r w:rsidRPr="004E241F">
        <w:rPr>
          <w:bCs/>
          <w:sz w:val="40"/>
          <w:szCs w:val="40"/>
        </w:rPr>
        <w:lastRenderedPageBreak/>
        <w:t>Í</w:t>
      </w:r>
      <w:r w:rsidR="009C2582" w:rsidRPr="004E241F">
        <w:rPr>
          <w:bCs/>
          <w:sz w:val="40"/>
          <w:szCs w:val="40"/>
        </w:rPr>
        <w:t>ndice</w:t>
      </w:r>
    </w:p>
    <w:p w14:paraId="3757FC33" w14:textId="6F2A2695" w:rsidR="00E62CD9" w:rsidRDefault="009C2582">
      <w:pPr>
        <w:pStyle w:val="TDC1"/>
        <w:rPr>
          <w:rFonts w:asciiTheme="minorHAnsi" w:eastAsiaTheme="minorEastAsia" w:hAnsiTheme="minorHAnsi" w:cstheme="minorBidi"/>
          <w:color w:val="auto"/>
          <w:kern w:val="2"/>
          <w:sz w:val="24"/>
          <w:lang w:eastAsia="es-CO"/>
          <w14:ligatures w14:val="standardContextual"/>
        </w:rPr>
      </w:pPr>
      <w:r w:rsidRPr="004E241F">
        <w:rPr>
          <w:noProof w:val="0"/>
        </w:rPr>
        <w:fldChar w:fldCharType="begin"/>
      </w:r>
      <w:r w:rsidRPr="004E241F">
        <w:rPr>
          <w:noProof w:val="0"/>
        </w:rPr>
        <w:instrText xml:space="preserve"> TOC \o "1-3" \h \z \u </w:instrText>
      </w:r>
      <w:r w:rsidRPr="004E241F">
        <w:rPr>
          <w:noProof w:val="0"/>
        </w:rPr>
        <w:fldChar w:fldCharType="separate"/>
      </w:r>
      <w:hyperlink w:anchor="_Toc212130230" w:history="1">
        <w:r w:rsidR="00E62CD9" w:rsidRPr="00335750">
          <w:rPr>
            <w:rStyle w:val="Hipervnculo"/>
          </w:rPr>
          <w:t>1</w:t>
        </w:r>
        <w:r w:rsidR="00E62CD9">
          <w:rPr>
            <w:rFonts w:asciiTheme="minorHAnsi" w:eastAsiaTheme="minorEastAsia" w:hAnsiTheme="minorHAnsi" w:cstheme="minorBidi"/>
            <w:color w:val="auto"/>
            <w:kern w:val="2"/>
            <w:sz w:val="24"/>
            <w:lang w:eastAsia="es-CO"/>
            <w14:ligatures w14:val="standardContextual"/>
          </w:rPr>
          <w:tab/>
        </w:r>
        <w:r w:rsidR="00E62CD9" w:rsidRPr="00335750">
          <w:rPr>
            <w:rStyle w:val="Hipervnculo"/>
          </w:rPr>
          <w:t>Introducción</w:t>
        </w:r>
        <w:r w:rsidR="00E62CD9">
          <w:rPr>
            <w:webHidden/>
          </w:rPr>
          <w:tab/>
        </w:r>
        <w:r w:rsidR="00E62CD9">
          <w:rPr>
            <w:webHidden/>
          </w:rPr>
          <w:fldChar w:fldCharType="begin"/>
        </w:r>
        <w:r w:rsidR="00E62CD9">
          <w:rPr>
            <w:webHidden/>
          </w:rPr>
          <w:instrText xml:space="preserve"> PAGEREF _Toc212130230 \h </w:instrText>
        </w:r>
        <w:r w:rsidR="00E62CD9">
          <w:rPr>
            <w:webHidden/>
          </w:rPr>
        </w:r>
        <w:r w:rsidR="00E62CD9">
          <w:rPr>
            <w:webHidden/>
          </w:rPr>
          <w:fldChar w:fldCharType="separate"/>
        </w:r>
        <w:r w:rsidR="00E62CD9">
          <w:rPr>
            <w:webHidden/>
          </w:rPr>
          <w:t>4</w:t>
        </w:r>
        <w:r w:rsidR="00E62CD9">
          <w:rPr>
            <w:webHidden/>
          </w:rPr>
          <w:fldChar w:fldCharType="end"/>
        </w:r>
      </w:hyperlink>
    </w:p>
    <w:p w14:paraId="4572F131" w14:textId="765BDF50" w:rsidR="00E62CD9" w:rsidRDefault="00E62CD9">
      <w:pPr>
        <w:pStyle w:val="TDC1"/>
        <w:rPr>
          <w:rFonts w:asciiTheme="minorHAnsi" w:eastAsiaTheme="minorEastAsia" w:hAnsiTheme="minorHAnsi" w:cstheme="minorBidi"/>
          <w:color w:val="auto"/>
          <w:kern w:val="2"/>
          <w:sz w:val="24"/>
          <w:lang w:eastAsia="es-CO"/>
          <w14:ligatures w14:val="standardContextual"/>
        </w:rPr>
      </w:pPr>
      <w:hyperlink w:anchor="_Toc212130231" w:history="1">
        <w:r w:rsidRPr="00335750">
          <w:rPr>
            <w:rStyle w:val="Hipervnculo"/>
          </w:rPr>
          <w:t>2</w:t>
        </w:r>
        <w:r>
          <w:rPr>
            <w:rFonts w:asciiTheme="minorHAnsi" w:eastAsiaTheme="minorEastAsia" w:hAnsiTheme="minorHAnsi" w:cstheme="minorBidi"/>
            <w:color w:val="auto"/>
            <w:kern w:val="2"/>
            <w:sz w:val="24"/>
            <w:lang w:eastAsia="es-CO"/>
            <w14:ligatures w14:val="standardContextual"/>
          </w:rPr>
          <w:tab/>
        </w:r>
        <w:r w:rsidRPr="00335750">
          <w:rPr>
            <w:rStyle w:val="Hipervnculo"/>
          </w:rPr>
          <w:t>Requisitos Previos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_Toc212130231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659BB546" w14:textId="483F47E6" w:rsidR="00E62CD9" w:rsidRDefault="00E62CD9">
      <w:pPr>
        <w:pStyle w:val="TDC1"/>
        <w:rPr>
          <w:rFonts w:asciiTheme="minorHAnsi" w:eastAsiaTheme="minorEastAsia" w:hAnsiTheme="minorHAnsi" w:cstheme="minorBidi"/>
          <w:color w:val="auto"/>
          <w:kern w:val="2"/>
          <w:sz w:val="24"/>
          <w:lang w:eastAsia="es-CO"/>
          <w14:ligatures w14:val="standardContextual"/>
        </w:rPr>
      </w:pPr>
      <w:hyperlink w:anchor="_Toc212130232" w:history="1">
        <w:r w:rsidRPr="00335750">
          <w:rPr>
            <w:rStyle w:val="Hipervnculo"/>
          </w:rPr>
          <w:t>3</w:t>
        </w:r>
        <w:r>
          <w:rPr>
            <w:rFonts w:asciiTheme="minorHAnsi" w:eastAsiaTheme="minorEastAsia" w:hAnsiTheme="minorHAnsi" w:cstheme="minorBidi"/>
            <w:color w:val="auto"/>
            <w:kern w:val="2"/>
            <w:sz w:val="24"/>
            <w:lang w:eastAsia="es-CO"/>
            <w14:ligatures w14:val="standardContextual"/>
          </w:rPr>
          <w:tab/>
        </w:r>
        <w:r w:rsidRPr="00335750">
          <w:rPr>
            <w:rStyle w:val="Hipervnculo"/>
          </w:rPr>
          <w:t>Instalación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_Toc212130232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21861B6B" w14:textId="6DB3A61C" w:rsidR="00E62CD9" w:rsidRDefault="00E62CD9">
      <w:pPr>
        <w:pStyle w:val="TDC2"/>
        <w:rPr>
          <w:rFonts w:asciiTheme="minorHAnsi" w:eastAsiaTheme="minorEastAsia" w:hAnsiTheme="minorHAnsi" w:cstheme="minorBidi"/>
          <w:color w:val="auto"/>
          <w:kern w:val="2"/>
          <w:sz w:val="24"/>
          <w:lang w:eastAsia="es-CO"/>
          <w14:ligatures w14:val="standardContextual"/>
        </w:rPr>
      </w:pPr>
      <w:hyperlink w:anchor="_Toc212130233" w:history="1">
        <w:r w:rsidRPr="00335750">
          <w:rPr>
            <w:rStyle w:val="Hipervnculo"/>
          </w:rPr>
          <w:t>3.1</w:t>
        </w:r>
        <w:r>
          <w:rPr>
            <w:rFonts w:asciiTheme="minorHAnsi" w:eastAsiaTheme="minorEastAsia" w:hAnsiTheme="minorHAnsi" w:cstheme="minorBidi"/>
            <w:color w:val="auto"/>
            <w:kern w:val="2"/>
            <w:sz w:val="24"/>
            <w:lang w:eastAsia="es-CO"/>
            <w14:ligatures w14:val="standardContextual"/>
          </w:rPr>
          <w:tab/>
        </w:r>
        <w:r w:rsidRPr="00335750">
          <w:rPr>
            <w:rStyle w:val="Hipervnculo"/>
          </w:rPr>
          <w:t>Descargue la automatización &lt;URL&gt;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_Toc212130233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30D69B4F" w14:textId="16AD4ABD" w:rsidR="00E62CD9" w:rsidRDefault="00E62CD9">
      <w:pPr>
        <w:pStyle w:val="TDC2"/>
        <w:rPr>
          <w:rFonts w:asciiTheme="minorHAnsi" w:eastAsiaTheme="minorEastAsia" w:hAnsiTheme="minorHAnsi" w:cstheme="minorBidi"/>
          <w:color w:val="auto"/>
          <w:kern w:val="2"/>
          <w:sz w:val="24"/>
          <w:lang w:eastAsia="es-CO"/>
          <w14:ligatures w14:val="standardContextual"/>
        </w:rPr>
      </w:pPr>
      <w:hyperlink w:anchor="_Toc212130234" w:history="1">
        <w:r w:rsidRPr="00335750">
          <w:rPr>
            <w:rStyle w:val="Hipervnculo"/>
          </w:rPr>
          <w:t>3.2</w:t>
        </w:r>
        <w:r>
          <w:rPr>
            <w:rFonts w:asciiTheme="minorHAnsi" w:eastAsiaTheme="minorEastAsia" w:hAnsiTheme="minorHAnsi" w:cstheme="minorBidi"/>
            <w:color w:val="auto"/>
            <w:kern w:val="2"/>
            <w:sz w:val="24"/>
            <w:lang w:eastAsia="es-CO"/>
            <w14:ligatures w14:val="standardContextual"/>
          </w:rPr>
          <w:tab/>
        </w:r>
        <w:r w:rsidRPr="00335750">
          <w:rPr>
            <w:rStyle w:val="Hipervnculo"/>
          </w:rPr>
          <w:t>Ubique la descarga preferiblemente en el disco local (C:)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_Toc212130234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3410EB75" w14:textId="038B7885" w:rsidR="00E62CD9" w:rsidRDefault="00E62CD9">
      <w:pPr>
        <w:pStyle w:val="TDC2"/>
        <w:rPr>
          <w:rFonts w:asciiTheme="minorHAnsi" w:eastAsiaTheme="minorEastAsia" w:hAnsiTheme="minorHAnsi" w:cstheme="minorBidi"/>
          <w:color w:val="auto"/>
          <w:kern w:val="2"/>
          <w:sz w:val="24"/>
          <w:lang w:eastAsia="es-CO"/>
          <w14:ligatures w14:val="standardContextual"/>
        </w:rPr>
      </w:pPr>
      <w:hyperlink w:anchor="_Toc212130235" w:history="1">
        <w:r w:rsidRPr="00335750">
          <w:rPr>
            <w:rStyle w:val="Hipervnculo"/>
          </w:rPr>
          <w:t>3.3</w:t>
        </w:r>
        <w:r>
          <w:rPr>
            <w:rFonts w:asciiTheme="minorHAnsi" w:eastAsiaTheme="minorEastAsia" w:hAnsiTheme="minorHAnsi" w:cstheme="minorBidi"/>
            <w:color w:val="auto"/>
            <w:kern w:val="2"/>
            <w:sz w:val="24"/>
            <w:lang w:eastAsia="es-CO"/>
            <w14:ligatures w14:val="standardContextual"/>
          </w:rPr>
          <w:tab/>
        </w:r>
        <w:r w:rsidRPr="00335750">
          <w:rPr>
            <w:rStyle w:val="Hipervnculo"/>
          </w:rPr>
          <w:t>Descomprima la carpeta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_Toc212130235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0825C578" w14:textId="1691CC15" w:rsidR="00E62CD9" w:rsidRDefault="00E62CD9">
      <w:pPr>
        <w:pStyle w:val="TDC2"/>
        <w:rPr>
          <w:rFonts w:asciiTheme="minorHAnsi" w:eastAsiaTheme="minorEastAsia" w:hAnsiTheme="minorHAnsi" w:cstheme="minorBidi"/>
          <w:color w:val="auto"/>
          <w:kern w:val="2"/>
          <w:sz w:val="24"/>
          <w:lang w:eastAsia="es-CO"/>
          <w14:ligatures w14:val="standardContextual"/>
        </w:rPr>
      </w:pPr>
      <w:hyperlink w:anchor="_Toc212130236" w:history="1">
        <w:r w:rsidRPr="00335750">
          <w:rPr>
            <w:rStyle w:val="Hipervnculo"/>
          </w:rPr>
          <w:t>3.4</w:t>
        </w:r>
        <w:r>
          <w:rPr>
            <w:rFonts w:asciiTheme="minorHAnsi" w:eastAsiaTheme="minorEastAsia" w:hAnsiTheme="minorHAnsi" w:cstheme="minorBidi"/>
            <w:color w:val="auto"/>
            <w:kern w:val="2"/>
            <w:sz w:val="24"/>
            <w:lang w:eastAsia="es-CO"/>
            <w14:ligatures w14:val="standardContextual"/>
          </w:rPr>
          <w:tab/>
        </w:r>
        <w:r w:rsidRPr="00335750">
          <w:rPr>
            <w:rStyle w:val="Hipervnculo"/>
          </w:rPr>
          <w:t>Dentro de la carpeta se encuentra el ejecutable “Performance Testing Framework.exe”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_Toc212130236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2C153787" w14:textId="5E484E80" w:rsidR="00E62CD9" w:rsidRDefault="00E62CD9">
      <w:pPr>
        <w:pStyle w:val="TDC2"/>
        <w:rPr>
          <w:rFonts w:asciiTheme="minorHAnsi" w:eastAsiaTheme="minorEastAsia" w:hAnsiTheme="minorHAnsi" w:cstheme="minorBidi"/>
          <w:color w:val="auto"/>
          <w:kern w:val="2"/>
          <w:sz w:val="24"/>
          <w:lang w:eastAsia="es-CO"/>
          <w14:ligatures w14:val="standardContextual"/>
        </w:rPr>
      </w:pPr>
      <w:hyperlink w:anchor="_Toc212130237" w:history="1">
        <w:r w:rsidRPr="00335750">
          <w:rPr>
            <w:rStyle w:val="Hipervnculo"/>
          </w:rPr>
          <w:t>3.5</w:t>
        </w:r>
        <w:r>
          <w:rPr>
            <w:rFonts w:asciiTheme="minorHAnsi" w:eastAsiaTheme="minorEastAsia" w:hAnsiTheme="minorHAnsi" w:cstheme="minorBidi"/>
            <w:color w:val="auto"/>
            <w:kern w:val="2"/>
            <w:sz w:val="24"/>
            <w:lang w:eastAsia="es-CO"/>
            <w14:ligatures w14:val="standardContextual"/>
          </w:rPr>
          <w:tab/>
        </w:r>
        <w:r w:rsidRPr="00335750">
          <w:rPr>
            <w:rStyle w:val="Hipervnculo"/>
          </w:rPr>
          <w:t>Abra la aplicación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_Toc212130237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450012F4" w14:textId="52113839" w:rsidR="00E62CD9" w:rsidRDefault="00E62CD9">
      <w:pPr>
        <w:pStyle w:val="TDC1"/>
        <w:rPr>
          <w:rFonts w:asciiTheme="minorHAnsi" w:eastAsiaTheme="minorEastAsia" w:hAnsiTheme="minorHAnsi" w:cstheme="minorBidi"/>
          <w:color w:val="auto"/>
          <w:kern w:val="2"/>
          <w:sz w:val="24"/>
          <w:lang w:eastAsia="es-CO"/>
          <w14:ligatures w14:val="standardContextual"/>
        </w:rPr>
      </w:pPr>
      <w:hyperlink w:anchor="_Toc212130238" w:history="1">
        <w:r w:rsidRPr="00335750">
          <w:rPr>
            <w:rStyle w:val="Hipervnculo"/>
          </w:rPr>
          <w:t>4</w:t>
        </w:r>
        <w:r>
          <w:rPr>
            <w:rFonts w:asciiTheme="minorHAnsi" w:eastAsiaTheme="minorEastAsia" w:hAnsiTheme="minorHAnsi" w:cstheme="minorBidi"/>
            <w:color w:val="auto"/>
            <w:kern w:val="2"/>
            <w:sz w:val="24"/>
            <w:lang w:eastAsia="es-CO"/>
            <w14:ligatures w14:val="standardContextual"/>
          </w:rPr>
          <w:tab/>
        </w:r>
        <w:r w:rsidRPr="00335750">
          <w:rPr>
            <w:rStyle w:val="Hipervnculo"/>
          </w:rPr>
          <w:t>Inicio de la Aplicación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_Toc212130238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2EE3FD79" w14:textId="0F4DF97F" w:rsidR="00E62CD9" w:rsidRDefault="00E62CD9">
      <w:pPr>
        <w:pStyle w:val="TDC1"/>
        <w:rPr>
          <w:rFonts w:asciiTheme="minorHAnsi" w:eastAsiaTheme="minorEastAsia" w:hAnsiTheme="minorHAnsi" w:cstheme="minorBidi"/>
          <w:color w:val="auto"/>
          <w:kern w:val="2"/>
          <w:sz w:val="24"/>
          <w:lang w:eastAsia="es-CO"/>
          <w14:ligatures w14:val="standardContextual"/>
        </w:rPr>
      </w:pPr>
      <w:hyperlink w:anchor="_Toc212130239" w:history="1">
        <w:r w:rsidRPr="00335750">
          <w:rPr>
            <w:rStyle w:val="Hipervnculo"/>
          </w:rPr>
          <w:t>5</w:t>
        </w:r>
        <w:r>
          <w:rPr>
            <w:rFonts w:asciiTheme="minorHAnsi" w:eastAsiaTheme="minorEastAsia" w:hAnsiTheme="minorHAnsi" w:cstheme="minorBidi"/>
            <w:color w:val="auto"/>
            <w:kern w:val="2"/>
            <w:sz w:val="24"/>
            <w:lang w:eastAsia="es-CO"/>
            <w14:ligatures w14:val="standardContextual"/>
          </w:rPr>
          <w:tab/>
        </w:r>
        <w:r w:rsidRPr="00335750">
          <w:rPr>
            <w:rStyle w:val="Hipervnculo"/>
          </w:rPr>
          <w:t>Secciones de la Aplicación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_Toc212130239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7B7FD4D5" w14:textId="08B13ABE" w:rsidR="00E62CD9" w:rsidRDefault="00E62CD9">
      <w:pPr>
        <w:pStyle w:val="TDC2"/>
        <w:rPr>
          <w:rFonts w:asciiTheme="minorHAnsi" w:eastAsiaTheme="minorEastAsia" w:hAnsiTheme="minorHAnsi" w:cstheme="minorBidi"/>
          <w:color w:val="auto"/>
          <w:kern w:val="2"/>
          <w:sz w:val="24"/>
          <w:lang w:eastAsia="es-CO"/>
          <w14:ligatures w14:val="standardContextual"/>
        </w:rPr>
      </w:pPr>
      <w:hyperlink w:anchor="_Toc212130240" w:history="1">
        <w:r w:rsidRPr="00335750">
          <w:rPr>
            <w:rStyle w:val="Hipervnculo"/>
          </w:rPr>
          <w:t>5.1</w:t>
        </w:r>
        <w:r>
          <w:rPr>
            <w:rFonts w:asciiTheme="minorHAnsi" w:eastAsiaTheme="minorEastAsia" w:hAnsiTheme="minorHAnsi" w:cstheme="minorBidi"/>
            <w:color w:val="auto"/>
            <w:kern w:val="2"/>
            <w:sz w:val="24"/>
            <w:lang w:eastAsia="es-CO"/>
            <w14:ligatures w14:val="standardContextual"/>
          </w:rPr>
          <w:tab/>
        </w:r>
        <w:r w:rsidRPr="00335750">
          <w:rPr>
            <w:rStyle w:val="Hipervnculo"/>
          </w:rPr>
          <w:t>Dashboard: Pantalla principa</w:t>
        </w:r>
        <w:r w:rsidRPr="00335750">
          <w:rPr>
            <w:rStyle w:val="Hipervnculo"/>
          </w:rPr>
          <w:t>l</w:t>
        </w:r>
        <w:r w:rsidRPr="00335750">
          <w:rPr>
            <w:rStyle w:val="Hipervnculo"/>
          </w:rPr>
          <w:t xml:space="preserve"> del aplicativos, muestra el estado del general del sistema y nos indica si el entorno esta listo para ejecutar las pruebas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_Toc212130240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7214F353" w14:textId="08CEAC92" w:rsidR="00E62CD9" w:rsidRDefault="00E62CD9">
      <w:pPr>
        <w:pStyle w:val="TDC2"/>
        <w:rPr>
          <w:rFonts w:asciiTheme="minorHAnsi" w:eastAsiaTheme="minorEastAsia" w:hAnsiTheme="minorHAnsi" w:cstheme="minorBidi"/>
          <w:color w:val="auto"/>
          <w:kern w:val="2"/>
          <w:sz w:val="24"/>
          <w:lang w:eastAsia="es-CO"/>
          <w14:ligatures w14:val="standardContextual"/>
        </w:rPr>
      </w:pPr>
      <w:hyperlink w:anchor="_Toc212130241" w:history="1">
        <w:r w:rsidRPr="00335750">
          <w:rPr>
            <w:rStyle w:val="Hipervnculo"/>
          </w:rPr>
          <w:t>5.2</w:t>
        </w:r>
        <w:r>
          <w:rPr>
            <w:rFonts w:asciiTheme="minorHAnsi" w:eastAsiaTheme="minorEastAsia" w:hAnsiTheme="minorHAnsi" w:cstheme="minorBidi"/>
            <w:color w:val="auto"/>
            <w:kern w:val="2"/>
            <w:sz w:val="24"/>
            <w:lang w:eastAsia="es-CO"/>
            <w14:ligatures w14:val="standardContextual"/>
          </w:rPr>
          <w:tab/>
        </w:r>
        <w:r w:rsidRPr="00335750">
          <w:rPr>
            <w:rStyle w:val="Hipervnculo"/>
          </w:rPr>
          <w:t>Editor de Datos: Lista los archivos de datos relacionados con los flujos de pruebas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_Toc212130241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28C7B269" w14:textId="6A4B7C3F" w:rsidR="00E62CD9" w:rsidRDefault="00E62CD9">
      <w:pPr>
        <w:pStyle w:val="TDC3"/>
        <w:rPr>
          <w:rFonts w:asciiTheme="minorHAnsi" w:eastAsiaTheme="minorEastAsia" w:hAnsiTheme="minorHAnsi" w:cstheme="minorBidi"/>
          <w:color w:val="auto"/>
          <w:kern w:val="2"/>
          <w:sz w:val="24"/>
          <w:lang w:eastAsia="es-CO"/>
          <w14:ligatures w14:val="standardContextual"/>
        </w:rPr>
      </w:pPr>
      <w:hyperlink w:anchor="_Toc212130242" w:history="1">
        <w:r w:rsidRPr="00335750">
          <w:rPr>
            <w:rStyle w:val="Hipervnculo"/>
          </w:rPr>
          <w:t>5.2.1</w:t>
        </w:r>
        <w:r>
          <w:rPr>
            <w:rFonts w:asciiTheme="minorHAnsi" w:eastAsiaTheme="minorEastAsia" w:hAnsiTheme="minorHAnsi" w:cstheme="minorBidi"/>
            <w:color w:val="auto"/>
            <w:kern w:val="2"/>
            <w:sz w:val="24"/>
            <w:lang w:eastAsia="es-CO"/>
            <w14:ligatures w14:val="standardContextual"/>
          </w:rPr>
          <w:tab/>
        </w:r>
        <w:r w:rsidRPr="00335750">
          <w:rPr>
            <w:rStyle w:val="Hipervnculo"/>
          </w:rPr>
          <w:t>Actualización de datos: Al seleccionar un archivo podemos ver el contenido y los datos, se puede modificar el valor editando como cualquier documento de texto, al modificar la información y guardar también se crea automáticamente un archivo de respaldo con la estructura (Nombre_Test.backup.fecha). Se tiene también funcionalidades útiles para la modificación como el validar que la data esté correcta, formatear la estructura del contenido y una sección que indica cuales son los tests que utilizan estos datos. NOTA: se debe tener en cuenta que los datos deben ser previamente validados en las aplicaciones automatizadas y deben estar escritas de la misma manera.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_Toc212130242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10143858" w14:textId="77B450B8" w:rsidR="00E62CD9" w:rsidRDefault="00E62CD9">
      <w:pPr>
        <w:pStyle w:val="TDC2"/>
        <w:rPr>
          <w:rFonts w:asciiTheme="minorHAnsi" w:eastAsiaTheme="minorEastAsia" w:hAnsiTheme="minorHAnsi" w:cstheme="minorBidi"/>
          <w:color w:val="auto"/>
          <w:kern w:val="2"/>
          <w:sz w:val="24"/>
          <w:lang w:eastAsia="es-CO"/>
          <w14:ligatures w14:val="standardContextual"/>
        </w:rPr>
      </w:pPr>
      <w:hyperlink w:anchor="_Toc212130243" w:history="1">
        <w:r w:rsidRPr="00335750">
          <w:rPr>
            <w:rStyle w:val="Hipervnculo"/>
          </w:rPr>
          <w:t>5.3</w:t>
        </w:r>
        <w:r>
          <w:rPr>
            <w:rFonts w:asciiTheme="minorHAnsi" w:eastAsiaTheme="minorEastAsia" w:hAnsiTheme="minorHAnsi" w:cstheme="minorBidi"/>
            <w:color w:val="auto"/>
            <w:kern w:val="2"/>
            <w:sz w:val="24"/>
            <w:lang w:eastAsia="es-CO"/>
            <w14:ligatures w14:val="standardContextual"/>
          </w:rPr>
          <w:tab/>
        </w:r>
        <w:r w:rsidRPr="00335750">
          <w:rPr>
            <w:rStyle w:val="Hipervnculo"/>
          </w:rPr>
          <w:t>Editor de variables de Entorno: Lista todos los parámetros generales de configuración para todas las pruebas.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_Toc212130243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72C24568" w14:textId="482FECE7" w:rsidR="00E62CD9" w:rsidRDefault="00E62CD9">
      <w:pPr>
        <w:pStyle w:val="TDC3"/>
        <w:rPr>
          <w:rFonts w:asciiTheme="minorHAnsi" w:eastAsiaTheme="minorEastAsia" w:hAnsiTheme="minorHAnsi" w:cstheme="minorBidi"/>
          <w:color w:val="auto"/>
          <w:kern w:val="2"/>
          <w:sz w:val="24"/>
          <w:lang w:eastAsia="es-CO"/>
          <w14:ligatures w14:val="standardContextual"/>
        </w:rPr>
      </w:pPr>
      <w:hyperlink w:anchor="_Toc212130244" w:history="1">
        <w:r w:rsidRPr="00335750">
          <w:rPr>
            <w:rStyle w:val="Hipervnculo"/>
          </w:rPr>
          <w:t>5.3.1</w:t>
        </w:r>
        <w:r>
          <w:rPr>
            <w:rFonts w:asciiTheme="minorHAnsi" w:eastAsiaTheme="minorEastAsia" w:hAnsiTheme="minorHAnsi" w:cstheme="minorBidi"/>
            <w:color w:val="auto"/>
            <w:kern w:val="2"/>
            <w:sz w:val="24"/>
            <w:lang w:eastAsia="es-CO"/>
            <w14:ligatures w14:val="standardContextual"/>
          </w:rPr>
          <w:tab/>
        </w:r>
        <w:r w:rsidRPr="00335750">
          <w:rPr>
            <w:rStyle w:val="Hipervnculo"/>
          </w:rPr>
          <w:t>Actualización de datos: Podemos seleccionar cualquier input para modificar el campo, al modificar la información y guardar también se crea automáticamente un archivo de respaldo con la estructura (.env.backup.fecha).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_Toc212130244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21EDA4E3" w14:textId="298F8F6B" w:rsidR="00E62CD9" w:rsidRDefault="00E62CD9">
      <w:pPr>
        <w:pStyle w:val="TDC3"/>
        <w:rPr>
          <w:rFonts w:asciiTheme="minorHAnsi" w:eastAsiaTheme="minorEastAsia" w:hAnsiTheme="minorHAnsi" w:cstheme="minorBidi"/>
          <w:color w:val="auto"/>
          <w:kern w:val="2"/>
          <w:sz w:val="24"/>
          <w:lang w:eastAsia="es-CO"/>
          <w14:ligatures w14:val="standardContextual"/>
        </w:rPr>
      </w:pPr>
      <w:hyperlink w:anchor="_Toc212130245" w:history="1">
        <w:r w:rsidRPr="00335750">
          <w:rPr>
            <w:rStyle w:val="Hipervnculo"/>
          </w:rPr>
          <w:t>5.3.2</w:t>
        </w:r>
        <w:r>
          <w:rPr>
            <w:rFonts w:asciiTheme="minorHAnsi" w:eastAsiaTheme="minorEastAsia" w:hAnsiTheme="minorHAnsi" w:cstheme="minorBidi"/>
            <w:color w:val="auto"/>
            <w:kern w:val="2"/>
            <w:sz w:val="24"/>
            <w:lang w:eastAsia="es-CO"/>
            <w14:ligatures w14:val="standardContextual"/>
          </w:rPr>
          <w:tab/>
        </w:r>
        <w:r w:rsidRPr="00335750">
          <w:rPr>
            <w:rStyle w:val="Hipervnculo"/>
          </w:rPr>
          <w:t>Parámetros relevantes: A continuación, se explica las variables y su uso en la automatización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_Toc212130245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34DB66EA" w14:textId="0AD05792" w:rsidR="00E62CD9" w:rsidRDefault="00E62CD9">
      <w:pPr>
        <w:pStyle w:val="TDC3"/>
        <w:rPr>
          <w:rFonts w:asciiTheme="minorHAnsi" w:eastAsiaTheme="minorEastAsia" w:hAnsiTheme="minorHAnsi" w:cstheme="minorBidi"/>
          <w:color w:val="auto"/>
          <w:kern w:val="2"/>
          <w:sz w:val="24"/>
          <w:lang w:eastAsia="es-CO"/>
          <w14:ligatures w14:val="standardContextual"/>
        </w:rPr>
      </w:pPr>
      <w:hyperlink w:anchor="_Toc212130246" w:history="1">
        <w:r w:rsidRPr="00335750">
          <w:rPr>
            <w:rStyle w:val="Hipervnculo"/>
          </w:rPr>
          <w:t>5.3.3</w:t>
        </w:r>
        <w:r>
          <w:rPr>
            <w:rFonts w:asciiTheme="minorHAnsi" w:eastAsiaTheme="minorEastAsia" w:hAnsiTheme="minorHAnsi" w:cstheme="minorBidi"/>
            <w:color w:val="auto"/>
            <w:kern w:val="2"/>
            <w:sz w:val="24"/>
            <w:lang w:eastAsia="es-CO"/>
            <w14:ligatures w14:val="standardContextual"/>
          </w:rPr>
          <w:tab/>
        </w:r>
        <w:r w:rsidRPr="00335750">
          <w:rPr>
            <w:rStyle w:val="Hipervnculo"/>
          </w:rPr>
          <w:t>APP1_NAME, APP2_NAME: El nombre del aplicativo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_Toc212130246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6007FFAA" w14:textId="52A807E5" w:rsidR="00E62CD9" w:rsidRDefault="00E62CD9">
      <w:pPr>
        <w:pStyle w:val="TDC3"/>
        <w:rPr>
          <w:rFonts w:asciiTheme="minorHAnsi" w:eastAsiaTheme="minorEastAsia" w:hAnsiTheme="minorHAnsi" w:cstheme="minorBidi"/>
          <w:color w:val="auto"/>
          <w:kern w:val="2"/>
          <w:sz w:val="24"/>
          <w:lang w:eastAsia="es-CO"/>
          <w14:ligatures w14:val="standardContextual"/>
        </w:rPr>
      </w:pPr>
      <w:hyperlink w:anchor="_Toc212130247" w:history="1">
        <w:r w:rsidRPr="00335750">
          <w:rPr>
            <w:rStyle w:val="Hipervnculo"/>
          </w:rPr>
          <w:t>5.3.4</w:t>
        </w:r>
        <w:r>
          <w:rPr>
            <w:rFonts w:asciiTheme="minorHAnsi" w:eastAsiaTheme="minorEastAsia" w:hAnsiTheme="minorHAnsi" w:cstheme="minorBidi"/>
            <w:color w:val="auto"/>
            <w:kern w:val="2"/>
            <w:sz w:val="24"/>
            <w:lang w:eastAsia="es-CO"/>
            <w14:ligatures w14:val="standardContextual"/>
          </w:rPr>
          <w:tab/>
        </w:r>
        <w:r w:rsidRPr="00335750">
          <w:rPr>
            <w:rStyle w:val="Hipervnculo"/>
          </w:rPr>
          <w:t>APP1_BASE_URL, APP2_ BASE_URL: Url de cada uno de los aplicativos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_Toc212130247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2DE802BD" w14:textId="2A740282" w:rsidR="00E62CD9" w:rsidRDefault="00E62CD9">
      <w:pPr>
        <w:pStyle w:val="TDC3"/>
        <w:rPr>
          <w:rFonts w:asciiTheme="minorHAnsi" w:eastAsiaTheme="minorEastAsia" w:hAnsiTheme="minorHAnsi" w:cstheme="minorBidi"/>
          <w:color w:val="auto"/>
          <w:kern w:val="2"/>
          <w:sz w:val="24"/>
          <w:lang w:eastAsia="es-CO"/>
          <w14:ligatures w14:val="standardContextual"/>
        </w:rPr>
      </w:pPr>
      <w:hyperlink w:anchor="_Toc212130248" w:history="1">
        <w:r w:rsidRPr="00335750">
          <w:rPr>
            <w:rStyle w:val="Hipervnculo"/>
          </w:rPr>
          <w:t>5.3.5</w:t>
        </w:r>
        <w:r>
          <w:rPr>
            <w:rFonts w:asciiTheme="minorHAnsi" w:eastAsiaTheme="minorEastAsia" w:hAnsiTheme="minorHAnsi" w:cstheme="minorBidi"/>
            <w:color w:val="auto"/>
            <w:kern w:val="2"/>
            <w:sz w:val="24"/>
            <w:lang w:eastAsia="es-CO"/>
            <w14:ligatures w14:val="standardContextual"/>
          </w:rPr>
          <w:tab/>
        </w:r>
        <w:r w:rsidRPr="00335750">
          <w:rPr>
            <w:rStyle w:val="Hipervnculo"/>
          </w:rPr>
          <w:t>APP1_TECHNOLOGY, APP2_TECHNOLOGY: es la url de cada uno de los aplicativos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_Toc212130248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38BDC84E" w14:textId="373BBC0B" w:rsidR="00E62CD9" w:rsidRDefault="00E62CD9">
      <w:pPr>
        <w:pStyle w:val="TDC3"/>
        <w:rPr>
          <w:rFonts w:asciiTheme="minorHAnsi" w:eastAsiaTheme="minorEastAsia" w:hAnsiTheme="minorHAnsi" w:cstheme="minorBidi"/>
          <w:color w:val="auto"/>
          <w:kern w:val="2"/>
          <w:sz w:val="24"/>
          <w:lang w:eastAsia="es-CO"/>
          <w14:ligatures w14:val="standardContextual"/>
        </w:rPr>
      </w:pPr>
      <w:hyperlink w:anchor="_Toc212130249" w:history="1">
        <w:r w:rsidRPr="00335750">
          <w:rPr>
            <w:rStyle w:val="Hipervnculo"/>
          </w:rPr>
          <w:t>5.3.6</w:t>
        </w:r>
        <w:r>
          <w:rPr>
            <w:rFonts w:asciiTheme="minorHAnsi" w:eastAsiaTheme="minorEastAsia" w:hAnsiTheme="minorHAnsi" w:cstheme="minorBidi"/>
            <w:color w:val="auto"/>
            <w:kern w:val="2"/>
            <w:sz w:val="24"/>
            <w:lang w:eastAsia="es-CO"/>
            <w14:ligatures w14:val="standardContextual"/>
          </w:rPr>
          <w:tab/>
        </w:r>
        <w:r w:rsidRPr="00335750">
          <w:rPr>
            <w:rStyle w:val="Hipervnculo"/>
          </w:rPr>
          <w:t>APP1_ACCOUNT_TYPE, APP1_USERNAME, APP1_PASSWORD, APP2_ACCOUNT_TYPE, APP2_USERNAME, APP2_PASSWORD  : Credenciales de acceso a los aplicativos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_Toc212130249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63BA224A" w14:textId="513A2B35" w:rsidR="00E62CD9" w:rsidRDefault="00E62CD9">
      <w:pPr>
        <w:pStyle w:val="TDC2"/>
        <w:rPr>
          <w:rFonts w:asciiTheme="minorHAnsi" w:eastAsiaTheme="minorEastAsia" w:hAnsiTheme="minorHAnsi" w:cstheme="minorBidi"/>
          <w:color w:val="auto"/>
          <w:kern w:val="2"/>
          <w:sz w:val="24"/>
          <w:lang w:eastAsia="es-CO"/>
          <w14:ligatures w14:val="standardContextual"/>
        </w:rPr>
      </w:pPr>
      <w:hyperlink w:anchor="_Toc212130250" w:history="1">
        <w:r w:rsidRPr="00335750">
          <w:rPr>
            <w:rStyle w:val="Hipervnculo"/>
          </w:rPr>
          <w:t>5.4</w:t>
        </w:r>
        <w:r>
          <w:rPr>
            <w:rFonts w:asciiTheme="minorHAnsi" w:eastAsiaTheme="minorEastAsia" w:hAnsiTheme="minorHAnsi" w:cstheme="minorBidi"/>
            <w:color w:val="auto"/>
            <w:kern w:val="2"/>
            <w:sz w:val="24"/>
            <w:lang w:eastAsia="es-CO"/>
            <w14:ligatures w14:val="standardContextual"/>
          </w:rPr>
          <w:tab/>
        </w:r>
        <w:r w:rsidRPr="00335750">
          <w:rPr>
            <w:rStyle w:val="Hipervnculo"/>
          </w:rPr>
          <w:t>Modo Interactivo: se ejecutan las pruebas mediante una interfaz visual donde podemos ver y hacer seguimiento mas detallado a las pruebas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_Toc212130250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76C2556F" w14:textId="56DA18FE" w:rsidR="00E62CD9" w:rsidRDefault="00E62CD9">
      <w:pPr>
        <w:pStyle w:val="TDC2"/>
        <w:rPr>
          <w:rFonts w:asciiTheme="minorHAnsi" w:eastAsiaTheme="minorEastAsia" w:hAnsiTheme="minorHAnsi" w:cstheme="minorBidi"/>
          <w:color w:val="auto"/>
          <w:kern w:val="2"/>
          <w:sz w:val="24"/>
          <w:lang w:eastAsia="es-CO"/>
          <w14:ligatures w14:val="standardContextual"/>
        </w:rPr>
      </w:pPr>
      <w:hyperlink w:anchor="_Toc212130251" w:history="1">
        <w:r w:rsidRPr="00335750">
          <w:rPr>
            <w:rStyle w:val="Hipervnculo"/>
          </w:rPr>
          <w:t>5.5</w:t>
        </w:r>
        <w:r>
          <w:rPr>
            <w:rFonts w:asciiTheme="minorHAnsi" w:eastAsiaTheme="minorEastAsia" w:hAnsiTheme="minorHAnsi" w:cstheme="minorBidi"/>
            <w:color w:val="auto"/>
            <w:kern w:val="2"/>
            <w:sz w:val="24"/>
            <w:lang w:eastAsia="es-CO"/>
            <w14:ligatures w14:val="standardContextual"/>
          </w:rPr>
          <w:tab/>
        </w:r>
        <w:r w:rsidRPr="00335750">
          <w:rPr>
            <w:rStyle w:val="Hipervnculo"/>
          </w:rPr>
          <w:t>Ejecutar Pruebas: Ejecuta todas las pruebas en segundo plano y muestra los logs generados por la automatización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_Toc212130251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18547A63" w14:textId="27890C7C" w:rsidR="00E62CD9" w:rsidRDefault="00E62CD9">
      <w:pPr>
        <w:pStyle w:val="TDC2"/>
        <w:rPr>
          <w:rFonts w:asciiTheme="minorHAnsi" w:eastAsiaTheme="minorEastAsia" w:hAnsiTheme="minorHAnsi" w:cstheme="minorBidi"/>
          <w:color w:val="auto"/>
          <w:kern w:val="2"/>
          <w:sz w:val="24"/>
          <w:lang w:eastAsia="es-CO"/>
          <w14:ligatures w14:val="standardContextual"/>
        </w:rPr>
      </w:pPr>
      <w:hyperlink w:anchor="_Toc212130252" w:history="1">
        <w:r w:rsidRPr="00335750">
          <w:rPr>
            <w:rStyle w:val="Hipervnculo"/>
            <w:highlight w:val="yellow"/>
          </w:rPr>
          <w:t>5.6</w:t>
        </w:r>
        <w:r>
          <w:rPr>
            <w:rFonts w:asciiTheme="minorHAnsi" w:eastAsiaTheme="minorEastAsia" w:hAnsiTheme="minorHAnsi" w:cstheme="minorBidi"/>
            <w:color w:val="auto"/>
            <w:kern w:val="2"/>
            <w:sz w:val="24"/>
            <w:lang w:eastAsia="es-CO"/>
            <w14:ligatures w14:val="standardContextual"/>
          </w:rPr>
          <w:tab/>
        </w:r>
        <w:r w:rsidRPr="00335750">
          <w:rPr>
            <w:rStyle w:val="Hipervnculo"/>
            <w:highlight w:val="yellow"/>
          </w:rPr>
          <w:t>Planificador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_Toc212130252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7BE7F390" w14:textId="4B9B0130" w:rsidR="00E62CD9" w:rsidRDefault="00E62CD9">
      <w:pPr>
        <w:pStyle w:val="TDC2"/>
        <w:rPr>
          <w:rFonts w:asciiTheme="minorHAnsi" w:eastAsiaTheme="minorEastAsia" w:hAnsiTheme="minorHAnsi" w:cstheme="minorBidi"/>
          <w:color w:val="auto"/>
          <w:kern w:val="2"/>
          <w:sz w:val="24"/>
          <w:lang w:eastAsia="es-CO"/>
          <w14:ligatures w14:val="standardContextual"/>
        </w:rPr>
      </w:pPr>
      <w:hyperlink w:anchor="_Toc212130253" w:history="1">
        <w:r w:rsidRPr="00335750">
          <w:rPr>
            <w:rStyle w:val="Hipervnculo"/>
          </w:rPr>
          <w:t>5.7</w:t>
        </w:r>
        <w:r>
          <w:rPr>
            <w:rFonts w:asciiTheme="minorHAnsi" w:eastAsiaTheme="minorEastAsia" w:hAnsiTheme="minorHAnsi" w:cstheme="minorBidi"/>
            <w:color w:val="auto"/>
            <w:kern w:val="2"/>
            <w:sz w:val="24"/>
            <w:lang w:eastAsia="es-CO"/>
            <w14:ligatures w14:val="standardContextual"/>
          </w:rPr>
          <w:tab/>
        </w:r>
        <w:r w:rsidRPr="00335750">
          <w:rPr>
            <w:rStyle w:val="Hipervnculo"/>
          </w:rPr>
          <w:t>Ver Reportes: Permite visualizar los reportes de cada una de las ejecuciones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_Toc212130253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0C77E615" w14:textId="795D9BD6" w:rsidR="00E62CD9" w:rsidRDefault="00E62CD9">
      <w:pPr>
        <w:pStyle w:val="TDC3"/>
        <w:rPr>
          <w:rFonts w:asciiTheme="minorHAnsi" w:eastAsiaTheme="minorEastAsia" w:hAnsiTheme="minorHAnsi" w:cstheme="minorBidi"/>
          <w:color w:val="auto"/>
          <w:kern w:val="2"/>
          <w:sz w:val="24"/>
          <w:lang w:eastAsia="es-CO"/>
          <w14:ligatures w14:val="standardContextual"/>
        </w:rPr>
      </w:pPr>
      <w:hyperlink w:anchor="_Toc212130254" w:history="1">
        <w:r w:rsidRPr="00335750">
          <w:rPr>
            <w:rStyle w:val="Hipervnculo"/>
          </w:rPr>
          <w:t>5.7.1</w:t>
        </w:r>
        <w:r>
          <w:rPr>
            <w:rFonts w:asciiTheme="minorHAnsi" w:eastAsiaTheme="minorEastAsia" w:hAnsiTheme="minorHAnsi" w:cstheme="minorBidi"/>
            <w:color w:val="auto"/>
            <w:kern w:val="2"/>
            <w:sz w:val="24"/>
            <w:lang w:eastAsia="es-CO"/>
            <w14:ligatures w14:val="standardContextual"/>
          </w:rPr>
          <w:tab/>
        </w:r>
        <w:r w:rsidRPr="00335750">
          <w:rPr>
            <w:rStyle w:val="Hipervnculo"/>
          </w:rPr>
          <w:t>Abrir reporte HTML: Abre una ventana del navegador que nos muestra a detalle cada ejecución, videos imágenes y toda la traza de ejecución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_Toc212130254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6EC27663" w14:textId="365A31C8" w:rsidR="00E62CD9" w:rsidRDefault="00E62CD9">
      <w:pPr>
        <w:pStyle w:val="TDC3"/>
        <w:rPr>
          <w:rFonts w:asciiTheme="minorHAnsi" w:eastAsiaTheme="minorEastAsia" w:hAnsiTheme="minorHAnsi" w:cstheme="minorBidi"/>
          <w:color w:val="auto"/>
          <w:kern w:val="2"/>
          <w:sz w:val="24"/>
          <w:lang w:eastAsia="es-CO"/>
          <w14:ligatures w14:val="standardContextual"/>
        </w:rPr>
      </w:pPr>
      <w:hyperlink w:anchor="_Toc212130255" w:history="1">
        <w:r w:rsidRPr="00335750">
          <w:rPr>
            <w:rStyle w:val="Hipervnculo"/>
          </w:rPr>
          <w:t>5.7.2</w:t>
        </w:r>
        <w:r>
          <w:rPr>
            <w:rFonts w:asciiTheme="minorHAnsi" w:eastAsiaTheme="minorEastAsia" w:hAnsiTheme="minorHAnsi" w:cstheme="minorBidi"/>
            <w:color w:val="auto"/>
            <w:kern w:val="2"/>
            <w:sz w:val="24"/>
            <w:lang w:eastAsia="es-CO"/>
            <w14:ligatures w14:val="standardContextual"/>
          </w:rPr>
          <w:tab/>
        </w:r>
        <w:r w:rsidRPr="00335750">
          <w:rPr>
            <w:rStyle w:val="Hipervnculo"/>
          </w:rPr>
          <w:t>Abrir carpeta de Reportes: Abre la ruta de la carpeta que contiene los reportes, los reportes se guardan en carpetas especificas por cada test, y dentro de ellas se guarda el documento HTML que al abrirlo nos muestra el reporte de comparación generado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_Toc212130255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3544AE19" w14:textId="268A004D" w:rsidR="00E62CD9" w:rsidRDefault="00E62CD9">
      <w:pPr>
        <w:pStyle w:val="TDC1"/>
        <w:rPr>
          <w:rFonts w:asciiTheme="minorHAnsi" w:eastAsiaTheme="minorEastAsia" w:hAnsiTheme="minorHAnsi" w:cstheme="minorBidi"/>
          <w:color w:val="auto"/>
          <w:kern w:val="2"/>
          <w:sz w:val="24"/>
          <w:lang w:eastAsia="es-CO"/>
          <w14:ligatures w14:val="standardContextual"/>
        </w:rPr>
      </w:pPr>
      <w:hyperlink w:anchor="_Toc212130256" w:history="1">
        <w:r w:rsidRPr="00335750">
          <w:rPr>
            <w:rStyle w:val="Hipervnculo"/>
          </w:rPr>
          <w:t>6</w:t>
        </w:r>
        <w:r>
          <w:rPr>
            <w:rFonts w:asciiTheme="minorHAnsi" w:eastAsiaTheme="minorEastAsia" w:hAnsiTheme="minorHAnsi" w:cstheme="minorBidi"/>
            <w:color w:val="auto"/>
            <w:kern w:val="2"/>
            <w:sz w:val="24"/>
            <w:lang w:eastAsia="es-CO"/>
            <w14:ligatures w14:val="standardContextual"/>
          </w:rPr>
          <w:tab/>
        </w:r>
        <w:r w:rsidRPr="00335750">
          <w:rPr>
            <w:rStyle w:val="Hipervnculo"/>
          </w:rPr>
          <w:t>Reportes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_Toc212130256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26D7D1EC" w14:textId="35701B9B" w:rsidR="00E62CD9" w:rsidRDefault="00E62CD9">
      <w:pPr>
        <w:pStyle w:val="TDC2"/>
        <w:rPr>
          <w:rFonts w:asciiTheme="minorHAnsi" w:eastAsiaTheme="minorEastAsia" w:hAnsiTheme="minorHAnsi" w:cstheme="minorBidi"/>
          <w:color w:val="auto"/>
          <w:kern w:val="2"/>
          <w:sz w:val="24"/>
          <w:lang w:eastAsia="es-CO"/>
          <w14:ligatures w14:val="standardContextual"/>
        </w:rPr>
      </w:pPr>
      <w:hyperlink w:anchor="_Toc212130257" w:history="1">
        <w:r w:rsidRPr="00335750">
          <w:rPr>
            <w:rStyle w:val="Hipervnculo"/>
          </w:rPr>
          <w:t>6.1</w:t>
        </w:r>
        <w:r>
          <w:rPr>
            <w:rFonts w:asciiTheme="minorHAnsi" w:eastAsiaTheme="minorEastAsia" w:hAnsiTheme="minorHAnsi" w:cstheme="minorBidi"/>
            <w:color w:val="auto"/>
            <w:kern w:val="2"/>
            <w:sz w:val="24"/>
            <w:lang w:eastAsia="es-CO"/>
            <w14:ligatures w14:val="standardContextual"/>
          </w:rPr>
          <w:tab/>
        </w:r>
        <w:r w:rsidRPr="00335750">
          <w:rPr>
            <w:rStyle w:val="Hipervnculo"/>
          </w:rPr>
          <w:t>Reporte General: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_Toc212130257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409D003C" w14:textId="30BDD31B" w:rsidR="00E62CD9" w:rsidRDefault="00E62CD9">
      <w:pPr>
        <w:pStyle w:val="TDC2"/>
        <w:rPr>
          <w:rFonts w:asciiTheme="minorHAnsi" w:eastAsiaTheme="minorEastAsia" w:hAnsiTheme="minorHAnsi" w:cstheme="minorBidi"/>
          <w:color w:val="auto"/>
          <w:kern w:val="2"/>
          <w:sz w:val="24"/>
          <w:lang w:eastAsia="es-CO"/>
          <w14:ligatures w14:val="standardContextual"/>
        </w:rPr>
      </w:pPr>
      <w:hyperlink w:anchor="_Toc212130258" w:history="1">
        <w:r w:rsidRPr="00335750">
          <w:rPr>
            <w:rStyle w:val="Hipervnculo"/>
          </w:rPr>
          <w:t>6.2</w:t>
        </w:r>
        <w:r>
          <w:rPr>
            <w:rFonts w:asciiTheme="minorHAnsi" w:eastAsiaTheme="minorEastAsia" w:hAnsiTheme="minorHAnsi" w:cstheme="minorBidi"/>
            <w:color w:val="auto"/>
            <w:kern w:val="2"/>
            <w:sz w:val="24"/>
            <w:lang w:eastAsia="es-CO"/>
            <w14:ligatures w14:val="standardContextual"/>
          </w:rPr>
          <w:tab/>
        </w:r>
        <w:r w:rsidRPr="00335750">
          <w:rPr>
            <w:rStyle w:val="Hipervnculo"/>
          </w:rPr>
          <w:t>Reporte de Comparación: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_Toc212130258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621ECBCC" w14:textId="485236E6" w:rsidR="00E62CD9" w:rsidRDefault="00E62CD9">
      <w:pPr>
        <w:pStyle w:val="TDC3"/>
        <w:rPr>
          <w:rFonts w:asciiTheme="minorHAnsi" w:eastAsiaTheme="minorEastAsia" w:hAnsiTheme="minorHAnsi" w:cstheme="minorBidi"/>
          <w:color w:val="auto"/>
          <w:kern w:val="2"/>
          <w:sz w:val="24"/>
          <w:lang w:eastAsia="es-CO"/>
          <w14:ligatures w14:val="standardContextual"/>
        </w:rPr>
      </w:pPr>
      <w:hyperlink w:anchor="_Toc212130259" w:history="1">
        <w:r w:rsidRPr="00335750">
          <w:rPr>
            <w:rStyle w:val="Hipervnculo"/>
          </w:rPr>
          <w:t>6.2.1</w:t>
        </w:r>
        <w:r>
          <w:rPr>
            <w:rFonts w:asciiTheme="minorHAnsi" w:eastAsiaTheme="minorEastAsia" w:hAnsiTheme="minorHAnsi" w:cstheme="minorBidi"/>
            <w:color w:val="auto"/>
            <w:kern w:val="2"/>
            <w:sz w:val="24"/>
            <w:lang w:eastAsia="es-CO"/>
            <w14:ligatures w14:val="standardContextual"/>
          </w:rPr>
          <w:tab/>
        </w:r>
        <w:r w:rsidRPr="00335750">
          <w:rPr>
            <w:rStyle w:val="Hipervnculo"/>
          </w:rPr>
          <w:t>Nombre de la prueba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_Toc212130259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527D2E52" w14:textId="480CECB9" w:rsidR="00E62CD9" w:rsidRDefault="00E62CD9">
      <w:pPr>
        <w:pStyle w:val="TDC3"/>
        <w:rPr>
          <w:rFonts w:asciiTheme="minorHAnsi" w:eastAsiaTheme="minorEastAsia" w:hAnsiTheme="minorHAnsi" w:cstheme="minorBidi"/>
          <w:color w:val="auto"/>
          <w:kern w:val="2"/>
          <w:sz w:val="24"/>
          <w:lang w:eastAsia="es-CO"/>
          <w14:ligatures w14:val="standardContextual"/>
        </w:rPr>
      </w:pPr>
      <w:hyperlink w:anchor="_Toc212130260" w:history="1">
        <w:r w:rsidRPr="00335750">
          <w:rPr>
            <w:rStyle w:val="Hipervnculo"/>
          </w:rPr>
          <w:t>6.2.2</w:t>
        </w:r>
        <w:r>
          <w:rPr>
            <w:rFonts w:asciiTheme="minorHAnsi" w:eastAsiaTheme="minorEastAsia" w:hAnsiTheme="minorHAnsi" w:cstheme="minorBidi"/>
            <w:color w:val="auto"/>
            <w:kern w:val="2"/>
            <w:sz w:val="24"/>
            <w:lang w:eastAsia="es-CO"/>
            <w14:ligatures w14:val="standardContextual"/>
          </w:rPr>
          <w:tab/>
        </w:r>
        <w:r w:rsidRPr="00335750">
          <w:rPr>
            <w:rStyle w:val="Hipervnculo"/>
          </w:rPr>
          <w:t>Fecha de generación del reporte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_Toc212130260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2766D822" w14:textId="2E305A58" w:rsidR="00E62CD9" w:rsidRDefault="00E62CD9">
      <w:pPr>
        <w:pStyle w:val="TDC3"/>
        <w:rPr>
          <w:rFonts w:asciiTheme="minorHAnsi" w:eastAsiaTheme="minorEastAsia" w:hAnsiTheme="minorHAnsi" w:cstheme="minorBidi"/>
          <w:color w:val="auto"/>
          <w:kern w:val="2"/>
          <w:sz w:val="24"/>
          <w:lang w:eastAsia="es-CO"/>
          <w14:ligatures w14:val="standardContextual"/>
        </w:rPr>
      </w:pPr>
      <w:hyperlink w:anchor="_Toc212130261" w:history="1">
        <w:r w:rsidRPr="00335750">
          <w:rPr>
            <w:rStyle w:val="Hipervnculo"/>
          </w:rPr>
          <w:t>6.2.3</w:t>
        </w:r>
        <w:r>
          <w:rPr>
            <w:rFonts w:asciiTheme="minorHAnsi" w:eastAsiaTheme="minorEastAsia" w:hAnsiTheme="minorHAnsi" w:cstheme="minorBidi"/>
            <w:color w:val="auto"/>
            <w:kern w:val="2"/>
            <w:sz w:val="24"/>
            <w:lang w:eastAsia="es-CO"/>
            <w14:ligatures w14:val="standardContextual"/>
          </w:rPr>
          <w:tab/>
        </w:r>
        <w:r w:rsidRPr="00335750">
          <w:rPr>
            <w:rStyle w:val="Hipervnculo"/>
          </w:rPr>
          <w:t>Nombre de las aplicaciones y el tiempo que tardo en ejecutar el flujo completo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_Toc212130261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2F7E49BF" w14:textId="6BC7983C" w:rsidR="00E62CD9" w:rsidRDefault="00E62CD9">
      <w:pPr>
        <w:pStyle w:val="TDC3"/>
        <w:rPr>
          <w:rFonts w:asciiTheme="minorHAnsi" w:eastAsiaTheme="minorEastAsia" w:hAnsiTheme="minorHAnsi" w:cstheme="minorBidi"/>
          <w:color w:val="auto"/>
          <w:kern w:val="2"/>
          <w:sz w:val="24"/>
          <w:lang w:eastAsia="es-CO"/>
          <w14:ligatures w14:val="standardContextual"/>
        </w:rPr>
      </w:pPr>
      <w:hyperlink w:anchor="_Toc212130262" w:history="1">
        <w:r w:rsidRPr="00335750">
          <w:rPr>
            <w:rStyle w:val="Hipervnculo"/>
          </w:rPr>
          <w:t>6.2.4</w:t>
        </w:r>
        <w:r>
          <w:rPr>
            <w:rFonts w:asciiTheme="minorHAnsi" w:eastAsiaTheme="minorEastAsia" w:hAnsiTheme="minorHAnsi" w:cstheme="minorBidi"/>
            <w:color w:val="auto"/>
            <w:kern w:val="2"/>
            <w:sz w:val="24"/>
            <w:lang w:eastAsia="es-CO"/>
            <w14:ligatures w14:val="standardContextual"/>
          </w:rPr>
          <w:tab/>
        </w:r>
        <w:r w:rsidRPr="00335750">
          <w:rPr>
            <w:rStyle w:val="Hipervnculo"/>
          </w:rPr>
          <w:t>Tarjetas de información general: Datos para tener en cuenta y diferencia de tiempo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_Toc212130262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14:paraId="1AE00379" w14:textId="145121EE" w:rsidR="00E62CD9" w:rsidRDefault="00E62CD9">
      <w:pPr>
        <w:pStyle w:val="TDC3"/>
        <w:rPr>
          <w:rFonts w:asciiTheme="minorHAnsi" w:eastAsiaTheme="minorEastAsia" w:hAnsiTheme="minorHAnsi" w:cstheme="minorBidi"/>
          <w:color w:val="auto"/>
          <w:kern w:val="2"/>
          <w:sz w:val="24"/>
          <w:lang w:eastAsia="es-CO"/>
          <w14:ligatures w14:val="standardContextual"/>
        </w:rPr>
      </w:pPr>
      <w:hyperlink w:anchor="_Toc212130263" w:history="1">
        <w:r w:rsidRPr="00335750">
          <w:rPr>
            <w:rStyle w:val="Hipervnculo"/>
          </w:rPr>
          <w:t>6.2.5</w:t>
        </w:r>
        <w:r>
          <w:rPr>
            <w:rFonts w:asciiTheme="minorHAnsi" w:eastAsiaTheme="minorEastAsia" w:hAnsiTheme="minorHAnsi" w:cstheme="minorBidi"/>
            <w:color w:val="auto"/>
            <w:kern w:val="2"/>
            <w:sz w:val="24"/>
            <w:lang w:eastAsia="es-CO"/>
            <w14:ligatures w14:val="standardContextual"/>
          </w:rPr>
          <w:tab/>
        </w:r>
        <w:r w:rsidRPr="00335750">
          <w:rPr>
            <w:rStyle w:val="Hipervnculo"/>
          </w:rPr>
          <w:t>Comparación visual: Compara visualmente por pasos de los tiempos que tomo cada aplicativo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_Toc212130263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14:paraId="1EF1FFB1" w14:textId="20C324D2" w:rsidR="00E62CD9" w:rsidRDefault="00E62CD9">
      <w:pPr>
        <w:pStyle w:val="TDC3"/>
        <w:rPr>
          <w:rFonts w:asciiTheme="minorHAnsi" w:eastAsiaTheme="minorEastAsia" w:hAnsiTheme="minorHAnsi" w:cstheme="minorBidi"/>
          <w:color w:val="auto"/>
          <w:kern w:val="2"/>
          <w:sz w:val="24"/>
          <w:lang w:eastAsia="es-CO"/>
          <w14:ligatures w14:val="standardContextual"/>
        </w:rPr>
      </w:pPr>
      <w:hyperlink w:anchor="_Toc212130264" w:history="1">
        <w:r w:rsidRPr="00335750">
          <w:rPr>
            <w:rStyle w:val="Hipervnculo"/>
          </w:rPr>
          <w:t>6.2.6</w:t>
        </w:r>
        <w:r>
          <w:rPr>
            <w:rFonts w:asciiTheme="minorHAnsi" w:eastAsiaTheme="minorEastAsia" w:hAnsiTheme="minorHAnsi" w:cstheme="minorBidi"/>
            <w:color w:val="auto"/>
            <w:kern w:val="2"/>
            <w:sz w:val="24"/>
            <w:lang w:eastAsia="es-CO"/>
            <w14:ligatures w14:val="standardContextual"/>
          </w:rPr>
          <w:tab/>
        </w:r>
        <w:r w:rsidRPr="00335750">
          <w:rPr>
            <w:rStyle w:val="Hipervnculo"/>
          </w:rPr>
          <w:t>Detalle por pasos: Compara por cada uno de los pasos ejecutados, el tiempo que tomo cada uno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_Toc212130264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14:paraId="44EAEEC2" w14:textId="30E162AD" w:rsidR="00E62CD9" w:rsidRDefault="00E62CD9">
      <w:pPr>
        <w:pStyle w:val="TDC3"/>
        <w:rPr>
          <w:rFonts w:asciiTheme="minorHAnsi" w:eastAsiaTheme="minorEastAsia" w:hAnsiTheme="minorHAnsi" w:cstheme="minorBidi"/>
          <w:color w:val="auto"/>
          <w:kern w:val="2"/>
          <w:sz w:val="24"/>
          <w:lang w:eastAsia="es-CO"/>
          <w14:ligatures w14:val="standardContextual"/>
        </w:rPr>
      </w:pPr>
      <w:hyperlink w:anchor="_Toc212130265" w:history="1">
        <w:r w:rsidRPr="00335750">
          <w:rPr>
            <w:rStyle w:val="Hipervnculo"/>
          </w:rPr>
          <w:t>6.2.7</w:t>
        </w:r>
        <w:r>
          <w:rPr>
            <w:rFonts w:asciiTheme="minorHAnsi" w:eastAsiaTheme="minorEastAsia" w:hAnsiTheme="minorHAnsi" w:cstheme="minorBidi"/>
            <w:color w:val="auto"/>
            <w:kern w:val="2"/>
            <w:sz w:val="24"/>
            <w:lang w:eastAsia="es-CO"/>
            <w14:ligatures w14:val="standardContextual"/>
          </w:rPr>
          <w:tab/>
        </w:r>
        <w:r w:rsidRPr="00335750">
          <w:rPr>
            <w:rStyle w:val="Hipervnculo"/>
          </w:rPr>
          <w:t>Pasos: Al hacer clic podemos expandir y contraer, al expandir nos muestra los sub-pasos que se realizaron con el tiempo que tomo en cada uno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_Toc212130265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14:paraId="03D670EE" w14:textId="1C3C2545" w:rsidR="00E62CD9" w:rsidRDefault="00E62CD9">
      <w:pPr>
        <w:pStyle w:val="TDC3"/>
        <w:rPr>
          <w:rFonts w:asciiTheme="minorHAnsi" w:eastAsiaTheme="minorEastAsia" w:hAnsiTheme="minorHAnsi" w:cstheme="minorBidi"/>
          <w:color w:val="auto"/>
          <w:kern w:val="2"/>
          <w:sz w:val="24"/>
          <w:lang w:eastAsia="es-CO"/>
          <w14:ligatures w14:val="standardContextual"/>
        </w:rPr>
      </w:pPr>
      <w:hyperlink w:anchor="_Toc212130266" w:history="1">
        <w:r w:rsidRPr="00335750">
          <w:rPr>
            <w:rStyle w:val="Hipervnculo"/>
          </w:rPr>
          <w:t>6.2.8</w:t>
        </w:r>
        <w:r>
          <w:rPr>
            <w:rFonts w:asciiTheme="minorHAnsi" w:eastAsiaTheme="minorEastAsia" w:hAnsiTheme="minorHAnsi" w:cstheme="minorBidi"/>
            <w:color w:val="auto"/>
            <w:kern w:val="2"/>
            <w:sz w:val="24"/>
            <w:lang w:eastAsia="es-CO"/>
            <w14:ligatures w14:val="standardContextual"/>
          </w:rPr>
          <w:tab/>
        </w:r>
        <w:r w:rsidRPr="00335750">
          <w:rPr>
            <w:rStyle w:val="Hipervnculo"/>
          </w:rPr>
          <w:t>Sub-pasos: Al hacer clic podemos expandir y contraer, al expandir nos muestra los console logs, errores en consola, y network request con la cantidad encontrada de cada uno de ellos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_Toc212130266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14:paraId="54B715E1" w14:textId="0D580038" w:rsidR="00E62CD9" w:rsidRDefault="00E62CD9">
      <w:pPr>
        <w:pStyle w:val="TDC3"/>
        <w:rPr>
          <w:rFonts w:asciiTheme="minorHAnsi" w:eastAsiaTheme="minorEastAsia" w:hAnsiTheme="minorHAnsi" w:cstheme="minorBidi"/>
          <w:color w:val="auto"/>
          <w:kern w:val="2"/>
          <w:sz w:val="24"/>
          <w:lang w:eastAsia="es-CO"/>
          <w14:ligatures w14:val="standardContextual"/>
        </w:rPr>
      </w:pPr>
      <w:hyperlink w:anchor="_Toc212130267" w:history="1">
        <w:r w:rsidRPr="00335750">
          <w:rPr>
            <w:rStyle w:val="Hipervnculo"/>
          </w:rPr>
          <w:t>6.2.9</w:t>
        </w:r>
        <w:r>
          <w:rPr>
            <w:rFonts w:asciiTheme="minorHAnsi" w:eastAsiaTheme="minorEastAsia" w:hAnsiTheme="minorHAnsi" w:cstheme="minorBidi"/>
            <w:color w:val="auto"/>
            <w:kern w:val="2"/>
            <w:sz w:val="24"/>
            <w:lang w:eastAsia="es-CO"/>
            <w14:ligatures w14:val="standardContextual"/>
          </w:rPr>
          <w:tab/>
        </w:r>
        <w:r w:rsidRPr="00335750">
          <w:rPr>
            <w:rStyle w:val="Hipervnculo"/>
          </w:rPr>
          <w:t>Console Logs: Al hacer clic podemos expandir y contraer, al expandir nos muestra los textos generados por cada aplicativo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_Toc212130267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14:paraId="0ECF3427" w14:textId="08B5FE2B" w:rsidR="00E62CD9" w:rsidRDefault="00E62CD9">
      <w:pPr>
        <w:pStyle w:val="TDC3"/>
        <w:rPr>
          <w:rFonts w:asciiTheme="minorHAnsi" w:eastAsiaTheme="minorEastAsia" w:hAnsiTheme="minorHAnsi" w:cstheme="minorBidi"/>
          <w:color w:val="auto"/>
          <w:kern w:val="2"/>
          <w:sz w:val="24"/>
          <w:lang w:eastAsia="es-CO"/>
          <w14:ligatures w14:val="standardContextual"/>
        </w:rPr>
      </w:pPr>
      <w:hyperlink w:anchor="_Toc212130268" w:history="1">
        <w:r w:rsidRPr="00335750">
          <w:rPr>
            <w:rStyle w:val="Hipervnculo"/>
          </w:rPr>
          <w:t>6.2.10</w:t>
        </w:r>
        <w:r>
          <w:rPr>
            <w:rFonts w:asciiTheme="minorHAnsi" w:eastAsiaTheme="minorEastAsia" w:hAnsiTheme="minorHAnsi" w:cstheme="minorBidi"/>
            <w:color w:val="auto"/>
            <w:kern w:val="2"/>
            <w:sz w:val="24"/>
            <w:lang w:eastAsia="es-CO"/>
            <w14:ligatures w14:val="standardContextual"/>
          </w:rPr>
          <w:tab/>
        </w:r>
        <w:r w:rsidRPr="00335750">
          <w:rPr>
            <w:rStyle w:val="Hipervnculo"/>
          </w:rPr>
          <w:t>Errores de Consola: Al hacer clic podemos expandir y contraer, al expandir nos muestra los errores en consola por cada aplicativo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_Toc212130268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22</w:t>
        </w:r>
        <w:r>
          <w:rPr>
            <w:webHidden/>
          </w:rPr>
          <w:fldChar w:fldCharType="end"/>
        </w:r>
      </w:hyperlink>
    </w:p>
    <w:p w14:paraId="3E1086B9" w14:textId="7C8EBF87" w:rsidR="00E62CD9" w:rsidRDefault="00E62CD9">
      <w:pPr>
        <w:pStyle w:val="TDC3"/>
        <w:rPr>
          <w:rFonts w:asciiTheme="minorHAnsi" w:eastAsiaTheme="minorEastAsia" w:hAnsiTheme="minorHAnsi" w:cstheme="minorBidi"/>
          <w:color w:val="auto"/>
          <w:kern w:val="2"/>
          <w:sz w:val="24"/>
          <w:lang w:eastAsia="es-CO"/>
          <w14:ligatures w14:val="standardContextual"/>
        </w:rPr>
      </w:pPr>
      <w:hyperlink w:anchor="_Toc212130269" w:history="1">
        <w:r w:rsidRPr="00335750">
          <w:rPr>
            <w:rStyle w:val="Hipervnculo"/>
          </w:rPr>
          <w:t>6.2.11</w:t>
        </w:r>
        <w:r>
          <w:rPr>
            <w:rFonts w:asciiTheme="minorHAnsi" w:eastAsiaTheme="minorEastAsia" w:hAnsiTheme="minorHAnsi" w:cstheme="minorBidi"/>
            <w:color w:val="auto"/>
            <w:kern w:val="2"/>
            <w:sz w:val="24"/>
            <w:lang w:eastAsia="es-CO"/>
            <w14:ligatures w14:val="standardContextual"/>
          </w:rPr>
          <w:tab/>
        </w:r>
        <w:r w:rsidRPr="00335750">
          <w:rPr>
            <w:rStyle w:val="Hipervnculo"/>
          </w:rPr>
          <w:t>Network Requests: Al hacer clic podemos expandir y contraer, al expandir nos muestra los request o peticiones de red que genera cada app con el tiempo de respuesta, código de respuesta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_Toc212130269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22</w:t>
        </w:r>
        <w:r>
          <w:rPr>
            <w:webHidden/>
          </w:rPr>
          <w:fldChar w:fldCharType="end"/>
        </w:r>
      </w:hyperlink>
    </w:p>
    <w:p w14:paraId="22BAAFFE" w14:textId="1B0D36C9" w:rsidR="00544EF6" w:rsidRPr="004E241F" w:rsidRDefault="009C2582" w:rsidP="00D4235F">
      <w:pPr>
        <w:tabs>
          <w:tab w:val="left" w:pos="2637"/>
        </w:tabs>
        <w:spacing w:before="480" w:after="240"/>
        <w:jc w:val="left"/>
        <w:rPr>
          <w:bCs/>
          <w:sz w:val="40"/>
          <w:szCs w:val="40"/>
        </w:rPr>
      </w:pPr>
      <w:r w:rsidRPr="004E241F">
        <w:fldChar w:fldCharType="end"/>
      </w:r>
      <w:r w:rsidRPr="004E241F">
        <w:rPr>
          <w:bCs/>
          <w:sz w:val="40"/>
          <w:szCs w:val="40"/>
        </w:rPr>
        <w:t xml:space="preserve">Índice de ilustraciones </w:t>
      </w:r>
    </w:p>
    <w:p w14:paraId="6D40862B" w14:textId="0A970145" w:rsidR="00E62CD9" w:rsidRDefault="009C2582">
      <w:pPr>
        <w:pStyle w:val="Tabladeilustraciones"/>
        <w:tabs>
          <w:tab w:val="right" w:leader="dot" w:pos="979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eastAsia="es-CO"/>
          <w14:ligatures w14:val="standardContextual"/>
        </w:rPr>
      </w:pPr>
      <w:r w:rsidRPr="004E241F">
        <w:fldChar w:fldCharType="begin"/>
      </w:r>
      <w:r w:rsidRPr="004E241F">
        <w:instrText xml:space="preserve"> TOC \h \z \c "Ilustración" </w:instrText>
      </w:r>
      <w:r w:rsidRPr="004E241F">
        <w:fldChar w:fldCharType="separate"/>
      </w:r>
      <w:hyperlink w:anchor="_Toc212130284" w:history="1">
        <w:r w:rsidR="00E62CD9" w:rsidRPr="00AB3FE3">
          <w:rPr>
            <w:rStyle w:val="Hipervnculo"/>
            <w:noProof/>
          </w:rPr>
          <w:t>Ilustración 2.</w:t>
        </w:r>
        <w:r w:rsidR="00E62CD9" w:rsidRPr="00AB3FE3">
          <w:rPr>
            <w:rStyle w:val="Hipervnculo"/>
            <w:noProof/>
          </w:rPr>
          <w:t xml:space="preserve"> </w:t>
        </w:r>
        <w:r w:rsidR="00E62CD9" w:rsidRPr="00AB3FE3">
          <w:rPr>
            <w:rStyle w:val="Hipervnculo"/>
            <w:noProof/>
          </w:rPr>
          <w:t>Pantalla de inicio</w:t>
        </w:r>
        <w:r w:rsidR="00E62CD9">
          <w:rPr>
            <w:noProof/>
            <w:webHidden/>
          </w:rPr>
          <w:tab/>
        </w:r>
        <w:r w:rsidR="00E62CD9">
          <w:rPr>
            <w:noProof/>
            <w:webHidden/>
          </w:rPr>
          <w:fldChar w:fldCharType="begin"/>
        </w:r>
        <w:r w:rsidR="00E62CD9">
          <w:rPr>
            <w:noProof/>
            <w:webHidden/>
          </w:rPr>
          <w:instrText xml:space="preserve"> PAGEREF _Toc212130284 \h </w:instrText>
        </w:r>
        <w:r w:rsidR="00E62CD9">
          <w:rPr>
            <w:noProof/>
            <w:webHidden/>
          </w:rPr>
        </w:r>
        <w:r w:rsidR="00E62CD9">
          <w:rPr>
            <w:noProof/>
            <w:webHidden/>
          </w:rPr>
          <w:fldChar w:fldCharType="separate"/>
        </w:r>
        <w:r w:rsidR="00E62CD9">
          <w:rPr>
            <w:noProof/>
            <w:webHidden/>
          </w:rPr>
          <w:t>7</w:t>
        </w:r>
        <w:r w:rsidR="00E62CD9">
          <w:rPr>
            <w:noProof/>
            <w:webHidden/>
          </w:rPr>
          <w:fldChar w:fldCharType="end"/>
        </w:r>
      </w:hyperlink>
    </w:p>
    <w:p w14:paraId="5F6823A5" w14:textId="68579C07" w:rsidR="00E62CD9" w:rsidRDefault="00E62CD9">
      <w:pPr>
        <w:pStyle w:val="Tabladeilustraciones"/>
        <w:tabs>
          <w:tab w:val="right" w:leader="dot" w:pos="979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eastAsia="es-CO"/>
          <w14:ligatures w14:val="standardContextual"/>
        </w:rPr>
      </w:pPr>
      <w:hyperlink w:anchor="_Toc212130285" w:history="1">
        <w:r w:rsidRPr="00AB3FE3">
          <w:rPr>
            <w:rStyle w:val="Hipervnculo"/>
            <w:noProof/>
          </w:rPr>
          <w:t>Ilustración 2. Sin esquinas cortadas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_Toc212130285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92C4CE1" w14:textId="04128849" w:rsidR="00E62CD9" w:rsidRDefault="00E62CD9">
      <w:pPr>
        <w:pStyle w:val="Tabladeilustraciones"/>
        <w:tabs>
          <w:tab w:val="right" w:leader="dot" w:pos="979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eastAsia="es-CO"/>
          <w14:ligatures w14:val="standardContextual"/>
        </w:rPr>
      </w:pPr>
      <w:hyperlink w:anchor="_Toc212130286" w:history="1">
        <w:r w:rsidRPr="00AB3FE3">
          <w:rPr>
            <w:rStyle w:val="Hipervnculo"/>
            <w:noProof/>
          </w:rPr>
          <w:t>Ilustración 2. Sin esquinas cortadas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_Toc212130286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38E28B4" w14:textId="4FE9F08C" w:rsidR="00E62CD9" w:rsidRDefault="00E62CD9">
      <w:pPr>
        <w:pStyle w:val="Tabladeilustraciones"/>
        <w:tabs>
          <w:tab w:val="right" w:leader="dot" w:pos="979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eastAsia="es-CO"/>
          <w14:ligatures w14:val="standardContextual"/>
        </w:rPr>
      </w:pPr>
      <w:hyperlink w:anchor="_Toc212130287" w:history="1">
        <w:r w:rsidRPr="00AB3FE3">
          <w:rPr>
            <w:rStyle w:val="Hipervnculo"/>
            <w:noProof/>
          </w:rPr>
          <w:t>Ilustración 2. Sin esquinas cortadas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_Toc212130287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FBC80D8" w14:textId="013FD346" w:rsidR="00E62CD9" w:rsidRDefault="00E62CD9">
      <w:pPr>
        <w:pStyle w:val="Tabladeilustraciones"/>
        <w:tabs>
          <w:tab w:val="right" w:leader="dot" w:pos="979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lang w:eastAsia="es-CO"/>
          <w14:ligatures w14:val="standardContextual"/>
        </w:rPr>
      </w:pPr>
      <w:hyperlink w:anchor="_Toc212130288" w:history="1">
        <w:r w:rsidRPr="00AB3FE3">
          <w:rPr>
            <w:rStyle w:val="Hipervnculo"/>
            <w:noProof/>
          </w:rPr>
          <w:t>Ilustración 2. Sin esquinas cortadas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_Toc212130288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D378795" w14:textId="6DA7B742" w:rsidR="00544EF6" w:rsidRPr="004E241F" w:rsidRDefault="009C2582" w:rsidP="00874DC8">
      <w:pPr>
        <w:tabs>
          <w:tab w:val="left" w:pos="2637"/>
        </w:tabs>
        <w:spacing w:before="480" w:after="240"/>
        <w:jc w:val="left"/>
      </w:pPr>
      <w:r w:rsidRPr="004E241F">
        <w:fldChar w:fldCharType="end"/>
      </w:r>
      <w:r w:rsidR="00874DC8" w:rsidRPr="004E241F">
        <w:t xml:space="preserve"> </w:t>
      </w:r>
    </w:p>
    <w:p w14:paraId="2659178D" w14:textId="77777777" w:rsidR="00544EF6" w:rsidRPr="004E241F" w:rsidRDefault="009C2582" w:rsidP="00544EF6">
      <w:r w:rsidRPr="004E241F">
        <w:br w:type="page"/>
      </w:r>
    </w:p>
    <w:p w14:paraId="42E94D72" w14:textId="1C7F3296" w:rsidR="00544EF6" w:rsidRPr="004E241F" w:rsidRDefault="00C63D3E" w:rsidP="001347A8">
      <w:pPr>
        <w:pStyle w:val="Ttulo1"/>
        <w:rPr>
          <w:noProof w:val="0"/>
        </w:rPr>
      </w:pPr>
      <w:bookmarkStart w:id="2" w:name="_Toc212130230"/>
      <w:r w:rsidRPr="004E241F">
        <w:rPr>
          <w:noProof w:val="0"/>
        </w:rPr>
        <w:lastRenderedPageBreak/>
        <w:t>Introducción</w:t>
      </w:r>
      <w:bookmarkEnd w:id="2"/>
    </w:p>
    <w:p w14:paraId="3F7D7D0F" w14:textId="10AD600E" w:rsidR="00C63D3E" w:rsidRPr="004E241F" w:rsidRDefault="00C63D3E" w:rsidP="00C63D3E">
      <w:r w:rsidRPr="004E241F">
        <w:t xml:space="preserve">Este sistema permite ejecutar </w:t>
      </w:r>
      <w:r w:rsidRPr="004E241F">
        <w:t xml:space="preserve">flujos para </w:t>
      </w:r>
      <w:r w:rsidRPr="004E241F">
        <w:t>pruebas de latencia de manera automática desde una aplicación de escritorio.</w:t>
      </w:r>
    </w:p>
    <w:p w14:paraId="72334253" w14:textId="594C7C53" w:rsidR="00CD0B64" w:rsidRPr="004E241F" w:rsidRDefault="00C63D3E" w:rsidP="00C63D3E">
      <w:r w:rsidRPr="004E241F">
        <w:t xml:space="preserve">El objetivo es medir el tiempo de respuesta entre </w:t>
      </w:r>
      <w:r w:rsidRPr="004E241F">
        <w:t>2 aplicaciones</w:t>
      </w:r>
      <w:r w:rsidRPr="004E241F">
        <w:t>, generando reportes claros y repetibles para análisis de rendimiento.</w:t>
      </w:r>
    </w:p>
    <w:p w14:paraId="33845394" w14:textId="3306547D" w:rsidR="00544EF6" w:rsidRPr="004E241F" w:rsidRDefault="00C63D3E" w:rsidP="001347A8">
      <w:pPr>
        <w:pStyle w:val="Ttulo1"/>
        <w:rPr>
          <w:noProof w:val="0"/>
        </w:rPr>
      </w:pPr>
      <w:bookmarkStart w:id="3" w:name="_Toc212130231"/>
      <w:r w:rsidRPr="004E241F">
        <w:rPr>
          <w:noProof w:val="0"/>
        </w:rPr>
        <w:lastRenderedPageBreak/>
        <w:t>Requisitos Previos</w:t>
      </w:r>
      <w:bookmarkEnd w:id="3"/>
    </w:p>
    <w:p w14:paraId="76871E1E" w14:textId="3840E356" w:rsidR="00544EF6" w:rsidRPr="004E241F" w:rsidRDefault="00C63D3E" w:rsidP="005F40E1">
      <w:r w:rsidRPr="004E241F">
        <w:t xml:space="preserve">Para la correcta </w:t>
      </w:r>
      <w:r w:rsidR="00874DC8" w:rsidRPr="004E241F">
        <w:t>ejecución</w:t>
      </w:r>
      <w:r w:rsidRPr="004E241F">
        <w:t xml:space="preserve"> de la </w:t>
      </w:r>
      <w:r w:rsidR="004E241F" w:rsidRPr="004E241F">
        <w:t>automatización</w:t>
      </w:r>
      <w:r w:rsidRPr="004E241F">
        <w:t xml:space="preserve"> necesitamos contar con los siguientes requisitos</w:t>
      </w:r>
      <w:r w:rsidR="009C2582" w:rsidRPr="004E241F">
        <w:t xml:space="preserve"> </w:t>
      </w:r>
      <w:r w:rsidR="00874DC8" w:rsidRPr="004E241F">
        <w:t>mínimos</w:t>
      </w:r>
      <w:r w:rsidRPr="004E241F">
        <w:t>:</w:t>
      </w:r>
    </w:p>
    <w:p w14:paraId="389B5E6F" w14:textId="76807E1B" w:rsidR="00A74084" w:rsidRPr="004E241F" w:rsidRDefault="00C63D3E" w:rsidP="00340E3A">
      <w:pPr>
        <w:pStyle w:val="Listaconvietas"/>
        <w:rPr>
          <w:noProof w:val="0"/>
        </w:rPr>
      </w:pPr>
      <w:r w:rsidRPr="004E241F">
        <w:rPr>
          <w:noProof w:val="0"/>
        </w:rPr>
        <w:t>Sistema Operativo: Windows 10/11</w:t>
      </w:r>
      <w:r w:rsidR="00A74084" w:rsidRPr="004E241F">
        <w:rPr>
          <w:noProof w:val="0"/>
        </w:rPr>
        <w:t xml:space="preserve"> </w:t>
      </w:r>
    </w:p>
    <w:p w14:paraId="2345FD09" w14:textId="5DB35974" w:rsidR="004E241F" w:rsidRPr="004E241F" w:rsidRDefault="004E241F" w:rsidP="00340E3A">
      <w:pPr>
        <w:pStyle w:val="Listaconvietas"/>
        <w:rPr>
          <w:noProof w:val="0"/>
        </w:rPr>
      </w:pPr>
      <w:r w:rsidRPr="004E241F">
        <w:rPr>
          <w:noProof w:val="0"/>
        </w:rPr>
        <w:t>Conexión a Internet</w:t>
      </w:r>
    </w:p>
    <w:p w14:paraId="55F9A1E3" w14:textId="391D4D41" w:rsidR="004E241F" w:rsidRPr="004E241F" w:rsidRDefault="004E241F" w:rsidP="00340E3A">
      <w:pPr>
        <w:pStyle w:val="Listaconvietas"/>
        <w:rPr>
          <w:noProof w:val="0"/>
        </w:rPr>
      </w:pPr>
      <w:r w:rsidRPr="004E241F">
        <w:rPr>
          <w:noProof w:val="0"/>
        </w:rPr>
        <w:t>Acceso a los aplicativos a comparar</w:t>
      </w:r>
    </w:p>
    <w:p w14:paraId="36C32467" w14:textId="5352479A" w:rsidR="004E241F" w:rsidRPr="004E241F" w:rsidRDefault="004E241F" w:rsidP="00340E3A">
      <w:pPr>
        <w:pStyle w:val="Listaconvietas"/>
        <w:rPr>
          <w:noProof w:val="0"/>
        </w:rPr>
      </w:pPr>
      <w:proofErr w:type="spellStart"/>
      <w:r w:rsidRPr="004E241F">
        <w:rPr>
          <w:noProof w:val="0"/>
        </w:rPr>
        <w:t>NodeJS</w:t>
      </w:r>
      <w:proofErr w:type="spellEnd"/>
      <w:r w:rsidRPr="004E241F">
        <w:rPr>
          <w:noProof w:val="0"/>
        </w:rPr>
        <w:t xml:space="preserve"> instalado</w:t>
      </w:r>
    </w:p>
    <w:p w14:paraId="72A93044" w14:textId="64158860" w:rsidR="004E241F" w:rsidRPr="004E241F" w:rsidRDefault="004E241F" w:rsidP="004E241F">
      <w:pPr>
        <w:pStyle w:val="Listaconvietas"/>
        <w:rPr>
          <w:noProof w:val="0"/>
        </w:rPr>
      </w:pPr>
      <w:r w:rsidRPr="004E241F">
        <w:rPr>
          <w:noProof w:val="0"/>
        </w:rPr>
        <w:t>Tener acceso al instalador de la automatización</w:t>
      </w:r>
    </w:p>
    <w:p w14:paraId="7202899D" w14:textId="77777777" w:rsidR="004E241F" w:rsidRPr="004E241F" w:rsidRDefault="004E241F" w:rsidP="004E241F">
      <w:pPr>
        <w:pStyle w:val="Listaconvietas"/>
        <w:numPr>
          <w:ilvl w:val="0"/>
          <w:numId w:val="0"/>
        </w:numPr>
        <w:ind w:left="278" w:hanging="278"/>
        <w:rPr>
          <w:noProof w:val="0"/>
        </w:rPr>
      </w:pPr>
    </w:p>
    <w:p w14:paraId="09C8CCD9" w14:textId="30C6AC00" w:rsidR="004E241F" w:rsidRPr="004E241F" w:rsidRDefault="004E241F" w:rsidP="004E241F">
      <w:pPr>
        <w:pStyle w:val="Ttulo1"/>
        <w:rPr>
          <w:noProof w:val="0"/>
        </w:rPr>
      </w:pPr>
      <w:bookmarkStart w:id="4" w:name="_Toc212130232"/>
      <w:r w:rsidRPr="004E241F">
        <w:rPr>
          <w:noProof w:val="0"/>
        </w:rPr>
        <w:lastRenderedPageBreak/>
        <w:t>Instalación</w:t>
      </w:r>
      <w:bookmarkEnd w:id="4"/>
    </w:p>
    <w:p w14:paraId="286BD447" w14:textId="14C1F4AA" w:rsidR="004E241F" w:rsidRPr="004E241F" w:rsidRDefault="004E241F" w:rsidP="004E241F">
      <w:r w:rsidRPr="004E241F">
        <w:t>Para la instalación de la automatización debe seguir los siguientes pasos</w:t>
      </w:r>
      <w:r>
        <w:t>:</w:t>
      </w:r>
    </w:p>
    <w:p w14:paraId="401C7520" w14:textId="469D1F2E" w:rsidR="004E241F" w:rsidRPr="004E241F" w:rsidRDefault="004E241F" w:rsidP="004E241F">
      <w:pPr>
        <w:pStyle w:val="Ttulo2"/>
        <w:rPr>
          <w:noProof w:val="0"/>
        </w:rPr>
      </w:pPr>
      <w:bookmarkStart w:id="5" w:name="_Toc212130233"/>
      <w:r w:rsidRPr="004E241F">
        <w:rPr>
          <w:noProof w:val="0"/>
        </w:rPr>
        <w:t>Descargue la automatización &lt;URL&gt;</w:t>
      </w:r>
      <w:bookmarkEnd w:id="5"/>
    </w:p>
    <w:p w14:paraId="2878DE08" w14:textId="5517195E" w:rsidR="004E241F" w:rsidRPr="004E241F" w:rsidRDefault="004E241F" w:rsidP="004E241F">
      <w:pPr>
        <w:pStyle w:val="Ttulo2"/>
        <w:rPr>
          <w:noProof w:val="0"/>
        </w:rPr>
      </w:pPr>
      <w:bookmarkStart w:id="6" w:name="_Toc212130234"/>
      <w:r w:rsidRPr="004E241F">
        <w:rPr>
          <w:noProof w:val="0"/>
        </w:rPr>
        <w:t>Ubique la descarga p</w:t>
      </w:r>
      <w:r w:rsidRPr="004E241F">
        <w:rPr>
          <w:noProof w:val="0"/>
        </w:rPr>
        <w:t xml:space="preserve">referiblemente en el disco local </w:t>
      </w:r>
      <w:r w:rsidRPr="004E241F">
        <w:rPr>
          <w:noProof w:val="0"/>
        </w:rPr>
        <w:t>(</w:t>
      </w:r>
      <w:r w:rsidRPr="004E241F">
        <w:rPr>
          <w:noProof w:val="0"/>
        </w:rPr>
        <w:t>C:</w:t>
      </w:r>
      <w:r w:rsidRPr="004E241F">
        <w:rPr>
          <w:noProof w:val="0"/>
        </w:rPr>
        <w:t>)</w:t>
      </w:r>
      <w:bookmarkEnd w:id="6"/>
    </w:p>
    <w:p w14:paraId="3148588B" w14:textId="406426A0" w:rsidR="004E241F" w:rsidRPr="004E241F" w:rsidRDefault="004E241F" w:rsidP="004E241F">
      <w:pPr>
        <w:pStyle w:val="Ttulo2"/>
        <w:rPr>
          <w:noProof w:val="0"/>
        </w:rPr>
      </w:pPr>
      <w:bookmarkStart w:id="7" w:name="_Toc212130235"/>
      <w:r w:rsidRPr="004E241F">
        <w:rPr>
          <w:noProof w:val="0"/>
        </w:rPr>
        <w:t>Descomprima la carpeta</w:t>
      </w:r>
      <w:bookmarkEnd w:id="7"/>
    </w:p>
    <w:p w14:paraId="3F79AB48" w14:textId="5EF60421" w:rsidR="004E241F" w:rsidRPr="004E241F" w:rsidRDefault="004E241F" w:rsidP="004E241F">
      <w:pPr>
        <w:pStyle w:val="Ttulo2"/>
        <w:rPr>
          <w:noProof w:val="0"/>
        </w:rPr>
      </w:pPr>
      <w:bookmarkStart w:id="8" w:name="_Toc212130236"/>
      <w:r w:rsidRPr="004E241F">
        <w:rPr>
          <w:noProof w:val="0"/>
        </w:rPr>
        <w:t>Dentro de la carpeta se encuentra el ejecutable “</w:t>
      </w:r>
      <w:r w:rsidRPr="004E241F">
        <w:rPr>
          <w:noProof w:val="0"/>
        </w:rPr>
        <w:t xml:space="preserve">Performance </w:t>
      </w:r>
      <w:proofErr w:type="spellStart"/>
      <w:r w:rsidRPr="004E241F">
        <w:rPr>
          <w:noProof w:val="0"/>
        </w:rPr>
        <w:t>Testing</w:t>
      </w:r>
      <w:proofErr w:type="spellEnd"/>
      <w:r w:rsidRPr="004E241F">
        <w:rPr>
          <w:noProof w:val="0"/>
        </w:rPr>
        <w:t xml:space="preserve"> Framework.exe</w:t>
      </w:r>
      <w:r w:rsidRPr="004E241F">
        <w:rPr>
          <w:noProof w:val="0"/>
        </w:rPr>
        <w:t>”</w:t>
      </w:r>
      <w:bookmarkEnd w:id="8"/>
    </w:p>
    <w:p w14:paraId="2C5E247F" w14:textId="77777777" w:rsidR="00874DC8" w:rsidRPr="004E241F" w:rsidRDefault="004E241F" w:rsidP="00874DC8">
      <w:pPr>
        <w:jc w:val="center"/>
      </w:pPr>
      <w:r w:rsidRPr="004E241F">
        <w:drawing>
          <wp:inline distT="0" distB="0" distL="0" distR="0" wp14:anchorId="430D3BC6" wp14:editId="6DBAF418">
            <wp:extent cx="2787793" cy="247663"/>
            <wp:effectExtent l="0" t="0" r="0" b="0"/>
            <wp:docPr id="8576602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6602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87793" cy="24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D7538" w14:textId="0B3269C8" w:rsidR="004E241F" w:rsidRPr="004E241F" w:rsidRDefault="00874DC8" w:rsidP="00874DC8">
      <w:pPr>
        <w:pStyle w:val="Descripcin"/>
        <w:rPr>
          <w:noProof w:val="0"/>
        </w:rPr>
      </w:pPr>
      <w:r w:rsidRPr="004E241F">
        <w:rPr>
          <w:noProof w:val="0"/>
        </w:rPr>
        <w:t xml:space="preserve">Ilustración </w:t>
      </w:r>
      <w:r>
        <w:rPr>
          <w:noProof w:val="0"/>
        </w:rPr>
        <w:t>1</w:t>
      </w:r>
      <w:r w:rsidRPr="004E241F">
        <w:rPr>
          <w:noProof w:val="0"/>
        </w:rPr>
        <w:t xml:space="preserve">. </w:t>
      </w:r>
      <w:r w:rsidR="00E62CD9" w:rsidRPr="00E62CD9">
        <w:rPr>
          <w:noProof w:val="0"/>
        </w:rPr>
        <w:t xml:space="preserve">Performance </w:t>
      </w:r>
      <w:proofErr w:type="spellStart"/>
      <w:r w:rsidR="00E62CD9" w:rsidRPr="00E62CD9">
        <w:rPr>
          <w:noProof w:val="0"/>
        </w:rPr>
        <w:t>Testing</w:t>
      </w:r>
      <w:proofErr w:type="spellEnd"/>
      <w:r w:rsidR="00E62CD9" w:rsidRPr="00E62CD9">
        <w:rPr>
          <w:noProof w:val="0"/>
        </w:rPr>
        <w:t xml:space="preserve"> Framework.exe</w:t>
      </w:r>
    </w:p>
    <w:p w14:paraId="0798E0B2" w14:textId="65924401" w:rsidR="00544EF6" w:rsidRPr="004E241F" w:rsidRDefault="004E241F" w:rsidP="00102584">
      <w:pPr>
        <w:pStyle w:val="Ttulo2"/>
        <w:rPr>
          <w:noProof w:val="0"/>
        </w:rPr>
      </w:pPr>
      <w:bookmarkStart w:id="9" w:name="_Toc212130237"/>
      <w:r w:rsidRPr="004E241F">
        <w:rPr>
          <w:noProof w:val="0"/>
        </w:rPr>
        <w:t>Abra la aplicación</w:t>
      </w:r>
      <w:bookmarkEnd w:id="9"/>
    </w:p>
    <w:p w14:paraId="71BFA41C" w14:textId="77777777" w:rsidR="004E241F" w:rsidRPr="004E241F" w:rsidRDefault="004E241F" w:rsidP="004E241F"/>
    <w:p w14:paraId="47AE743D" w14:textId="77777777" w:rsidR="004E241F" w:rsidRPr="004E241F" w:rsidRDefault="004E241F" w:rsidP="004E241F"/>
    <w:p w14:paraId="1798DCD2" w14:textId="3F9E9DCE" w:rsidR="004E241F" w:rsidRDefault="004E241F" w:rsidP="0029512F">
      <w:pPr>
        <w:pStyle w:val="Ttulo1"/>
        <w:rPr>
          <w:noProof w:val="0"/>
        </w:rPr>
      </w:pPr>
      <w:bookmarkStart w:id="10" w:name="_Toc212130238"/>
      <w:r w:rsidRPr="004E241F">
        <w:rPr>
          <w:noProof w:val="0"/>
        </w:rPr>
        <w:lastRenderedPageBreak/>
        <w:t>Inicio de la Aplicación</w:t>
      </w:r>
      <w:bookmarkEnd w:id="10"/>
    </w:p>
    <w:p w14:paraId="7614E5C6" w14:textId="00B49BC4" w:rsidR="006B0280" w:rsidRDefault="006B0280" w:rsidP="006B0280">
      <w:r>
        <w:t>Al iniciar la aplicación se mostrará el estado general de la aplicación con un menú ubicado en la parte izquierda de la pantalla, como lo muestra la siguiente imagen:</w:t>
      </w:r>
    </w:p>
    <w:p w14:paraId="432E88FD" w14:textId="77777777" w:rsidR="00874DC8" w:rsidRPr="004E241F" w:rsidRDefault="006B0280" w:rsidP="00874DC8">
      <w:pPr>
        <w:jc w:val="center"/>
      </w:pPr>
      <w:r>
        <w:rPr>
          <w:noProof/>
        </w:rPr>
        <w:drawing>
          <wp:inline distT="0" distB="0" distL="0" distR="0" wp14:anchorId="66C1FC33" wp14:editId="3DCD1D56">
            <wp:extent cx="6134100" cy="3257550"/>
            <wp:effectExtent l="0" t="0" r="0" b="0"/>
            <wp:docPr id="18908039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803950" name=""/>
                    <pic:cNvPicPr/>
                  </pic:nvPicPr>
                  <pic:blipFill rotWithShape="1">
                    <a:blip r:embed="rId15"/>
                    <a:srcRect l="816" r="693" b="70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3257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4A2860" w14:textId="75273CAB" w:rsidR="00874DC8" w:rsidRPr="00874DC8" w:rsidRDefault="00874DC8" w:rsidP="00874DC8">
      <w:pPr>
        <w:pStyle w:val="Descripcin"/>
        <w:rPr>
          <w:noProof w:val="0"/>
        </w:rPr>
      </w:pPr>
      <w:bookmarkStart w:id="11" w:name="_Toc212130284"/>
      <w:r w:rsidRPr="004E241F">
        <w:rPr>
          <w:noProof w:val="0"/>
        </w:rPr>
        <w:t xml:space="preserve">Ilustración </w:t>
      </w:r>
      <w:r w:rsidRPr="004E241F">
        <w:rPr>
          <w:noProof w:val="0"/>
        </w:rPr>
        <w:fldChar w:fldCharType="begin"/>
      </w:r>
      <w:r w:rsidRPr="004E241F">
        <w:rPr>
          <w:noProof w:val="0"/>
        </w:rPr>
        <w:instrText xml:space="preserve"> SEQ Ilustración \* ARABIC </w:instrText>
      </w:r>
      <w:r w:rsidRPr="004E241F">
        <w:rPr>
          <w:noProof w:val="0"/>
        </w:rPr>
        <w:fldChar w:fldCharType="separate"/>
      </w:r>
      <w:r w:rsidRPr="004E241F">
        <w:rPr>
          <w:noProof w:val="0"/>
        </w:rPr>
        <w:t>2</w:t>
      </w:r>
      <w:r w:rsidRPr="004E241F">
        <w:rPr>
          <w:noProof w:val="0"/>
        </w:rPr>
        <w:fldChar w:fldCharType="end"/>
      </w:r>
      <w:r w:rsidRPr="004E241F">
        <w:rPr>
          <w:noProof w:val="0"/>
        </w:rPr>
        <w:t xml:space="preserve">. </w:t>
      </w:r>
      <w:r w:rsidR="00E62CD9">
        <w:rPr>
          <w:noProof w:val="0"/>
        </w:rPr>
        <w:t>Pantalla de inicio</w:t>
      </w:r>
      <w:bookmarkEnd w:id="11"/>
    </w:p>
    <w:p w14:paraId="6C769C65" w14:textId="16FBDC3F" w:rsidR="00726704" w:rsidRDefault="00726704" w:rsidP="00726704"/>
    <w:p w14:paraId="0FCAD27E" w14:textId="77777777" w:rsidR="00726704" w:rsidRDefault="00726704" w:rsidP="00726704"/>
    <w:p w14:paraId="65E1D4D0" w14:textId="77777777" w:rsidR="00726704" w:rsidRDefault="00726704" w:rsidP="00726704"/>
    <w:p w14:paraId="66FEE256" w14:textId="54BA89C7" w:rsidR="00726704" w:rsidRPr="00726704" w:rsidRDefault="00726704" w:rsidP="009476F4">
      <w:pPr>
        <w:pStyle w:val="Ttulo1"/>
      </w:pPr>
      <w:bookmarkStart w:id="12" w:name="_Toc212130239"/>
      <w:r>
        <w:rPr>
          <w:noProof w:val="0"/>
        </w:rPr>
        <w:lastRenderedPageBreak/>
        <w:t>Secciones</w:t>
      </w:r>
      <w:r w:rsidRPr="004E241F">
        <w:rPr>
          <w:noProof w:val="0"/>
        </w:rPr>
        <w:t xml:space="preserve"> de la Aplicación</w:t>
      </w:r>
      <w:bookmarkEnd w:id="12"/>
    </w:p>
    <w:p w14:paraId="1F4A7E51" w14:textId="2CEB4610" w:rsidR="004E241F" w:rsidRDefault="006B0280" w:rsidP="004E241F">
      <w:pPr>
        <w:pStyle w:val="Ttulo2"/>
        <w:rPr>
          <w:noProof w:val="0"/>
        </w:rPr>
      </w:pPr>
      <w:bookmarkStart w:id="13" w:name="_Toc212130240"/>
      <w:proofErr w:type="spellStart"/>
      <w:r>
        <w:rPr>
          <w:noProof w:val="0"/>
        </w:rPr>
        <w:t>Dashboard</w:t>
      </w:r>
      <w:proofErr w:type="spellEnd"/>
      <w:r>
        <w:rPr>
          <w:noProof w:val="0"/>
        </w:rPr>
        <w:t>: Pantalla principal</w:t>
      </w:r>
      <w:r w:rsidR="00726704">
        <w:rPr>
          <w:noProof w:val="0"/>
        </w:rPr>
        <w:t xml:space="preserve"> del aplicativos,</w:t>
      </w:r>
      <w:r>
        <w:rPr>
          <w:noProof w:val="0"/>
        </w:rPr>
        <w:t xml:space="preserve"> muestra el estado del </w:t>
      </w:r>
      <w:r w:rsidR="00726704">
        <w:rPr>
          <w:noProof w:val="0"/>
        </w:rPr>
        <w:t xml:space="preserve">general del </w:t>
      </w:r>
      <w:r>
        <w:rPr>
          <w:noProof w:val="0"/>
        </w:rPr>
        <w:t>sistema</w:t>
      </w:r>
      <w:r w:rsidR="00726704">
        <w:rPr>
          <w:noProof w:val="0"/>
        </w:rPr>
        <w:t xml:space="preserve"> y nos indica si el entorno esta listo para ejecutar las pruebas</w:t>
      </w:r>
      <w:bookmarkEnd w:id="13"/>
    </w:p>
    <w:p w14:paraId="679A44E6" w14:textId="393B2D54" w:rsidR="00E62CD9" w:rsidRPr="004E241F" w:rsidRDefault="00726704" w:rsidP="00E62CD9">
      <w:pPr>
        <w:pStyle w:val="Descripcin"/>
        <w:rPr>
          <w:noProof w:val="0"/>
        </w:rPr>
      </w:pPr>
      <w:r>
        <w:drawing>
          <wp:inline distT="0" distB="0" distL="0" distR="0" wp14:anchorId="197EDF1A" wp14:editId="0E0F2C8F">
            <wp:extent cx="6228080" cy="3304540"/>
            <wp:effectExtent l="0" t="0" r="1270" b="0"/>
            <wp:docPr id="182376497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764976" name="Imagen 1" descr="Interfaz de usuario gráfica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2CD9" w:rsidRPr="00E62CD9">
        <w:t xml:space="preserve"> </w:t>
      </w:r>
      <w:r w:rsidR="00E62CD9" w:rsidRPr="004E241F">
        <w:rPr>
          <w:noProof w:val="0"/>
        </w:rPr>
        <w:t xml:space="preserve">Ilustración </w:t>
      </w:r>
      <w:r w:rsidR="00E62CD9">
        <w:rPr>
          <w:noProof w:val="0"/>
        </w:rPr>
        <w:t>3</w:t>
      </w:r>
      <w:r w:rsidR="00E62CD9" w:rsidRPr="004E241F">
        <w:rPr>
          <w:noProof w:val="0"/>
        </w:rPr>
        <w:t xml:space="preserve">. </w:t>
      </w:r>
      <w:proofErr w:type="spellStart"/>
      <w:r w:rsidR="00E62CD9">
        <w:rPr>
          <w:noProof w:val="0"/>
        </w:rPr>
        <w:t>Dashboard</w:t>
      </w:r>
      <w:proofErr w:type="spellEnd"/>
    </w:p>
    <w:p w14:paraId="680FEF98" w14:textId="679505BA" w:rsidR="00E62CD9" w:rsidRDefault="00E62CD9" w:rsidP="00E62CD9">
      <w:pPr>
        <w:pStyle w:val="Ttulo2"/>
        <w:rPr>
          <w:noProof w:val="0"/>
        </w:rPr>
      </w:pPr>
      <w:bookmarkStart w:id="14" w:name="_Toc212130241"/>
      <w:r w:rsidRPr="00E62CD9">
        <w:rPr>
          <w:noProof w:val="0"/>
        </w:rPr>
        <w:t>Editor de Datos: Lista los archivos de datos relacionados con los flujos de pruebas</w:t>
      </w:r>
      <w:bookmarkEnd w:id="14"/>
    </w:p>
    <w:p w14:paraId="2E46D0A0" w14:textId="4C0D4546" w:rsidR="00E62CD9" w:rsidRPr="004E241F" w:rsidRDefault="00726704" w:rsidP="00E62CD9">
      <w:pPr>
        <w:pStyle w:val="Descripcin"/>
        <w:rPr>
          <w:noProof w:val="0"/>
        </w:rPr>
      </w:pPr>
      <w:r>
        <w:drawing>
          <wp:inline distT="0" distB="0" distL="0" distR="0" wp14:anchorId="74FB2F92" wp14:editId="688C7D16">
            <wp:extent cx="6228080" cy="3503295"/>
            <wp:effectExtent l="0" t="0" r="1270" b="1905"/>
            <wp:docPr id="1273769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769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2CD9" w:rsidRPr="00E62CD9">
        <w:t xml:space="preserve"> </w:t>
      </w:r>
      <w:r w:rsidR="00E62CD9" w:rsidRPr="004E241F">
        <w:rPr>
          <w:noProof w:val="0"/>
        </w:rPr>
        <w:t xml:space="preserve">Ilustración </w:t>
      </w:r>
      <w:r w:rsidR="00E62CD9">
        <w:rPr>
          <w:noProof w:val="0"/>
        </w:rPr>
        <w:t>4</w:t>
      </w:r>
      <w:r w:rsidR="00E62CD9" w:rsidRPr="004E241F">
        <w:rPr>
          <w:noProof w:val="0"/>
        </w:rPr>
        <w:t xml:space="preserve">. </w:t>
      </w:r>
      <w:r w:rsidR="00E62CD9">
        <w:rPr>
          <w:noProof w:val="0"/>
        </w:rPr>
        <w:t>Editor de datos</w:t>
      </w:r>
    </w:p>
    <w:p w14:paraId="63A87A64" w14:textId="6DBE4D2F" w:rsidR="00726704" w:rsidRDefault="00726704" w:rsidP="00726704"/>
    <w:p w14:paraId="1E662F8A" w14:textId="2DF08BA0" w:rsidR="00726704" w:rsidRDefault="00BE3A12" w:rsidP="00F45ED2">
      <w:pPr>
        <w:pStyle w:val="Ttulo3"/>
        <w:rPr>
          <w:noProof w:val="0"/>
        </w:rPr>
      </w:pPr>
      <w:bookmarkStart w:id="15" w:name="_Toc212130242"/>
      <w:r>
        <w:rPr>
          <w:noProof w:val="0"/>
        </w:rPr>
        <w:t>Actualización</w:t>
      </w:r>
      <w:r w:rsidR="00726704">
        <w:rPr>
          <w:noProof w:val="0"/>
        </w:rPr>
        <w:t xml:space="preserve"> de datos: Al seleccionar un archivo podemos ver el contenido y los datos</w:t>
      </w:r>
      <w:r w:rsidR="00F45ED2">
        <w:rPr>
          <w:noProof w:val="0"/>
        </w:rPr>
        <w:t>,</w:t>
      </w:r>
      <w:r w:rsidR="00F45ED2">
        <w:rPr>
          <w:noProof w:val="0"/>
        </w:rPr>
        <w:br/>
      </w:r>
      <w:r>
        <w:rPr>
          <w:noProof w:val="0"/>
        </w:rPr>
        <w:t xml:space="preserve">se puede modificar el valor editando como cualquier documento de texto, </w:t>
      </w:r>
      <w:r w:rsidR="00F45ED2">
        <w:rPr>
          <w:noProof w:val="0"/>
        </w:rPr>
        <w:t xml:space="preserve">al modificar la información y guardar </w:t>
      </w:r>
      <w:r>
        <w:rPr>
          <w:noProof w:val="0"/>
        </w:rPr>
        <w:t xml:space="preserve">también </w:t>
      </w:r>
      <w:r w:rsidR="00F45ED2">
        <w:rPr>
          <w:noProof w:val="0"/>
        </w:rPr>
        <w:t xml:space="preserve">se crea automáticamente un archivo de respaldo </w:t>
      </w:r>
      <w:r>
        <w:rPr>
          <w:noProof w:val="0"/>
        </w:rPr>
        <w:t>con la estructura (</w:t>
      </w:r>
      <w:proofErr w:type="spellStart"/>
      <w:r>
        <w:rPr>
          <w:noProof w:val="0"/>
        </w:rPr>
        <w:t>Nombre_Test.backup.fecha</w:t>
      </w:r>
      <w:proofErr w:type="spellEnd"/>
      <w:r>
        <w:rPr>
          <w:noProof w:val="0"/>
        </w:rPr>
        <w:t>)</w:t>
      </w:r>
      <w:r w:rsidR="00F45ED2">
        <w:rPr>
          <w:noProof w:val="0"/>
        </w:rPr>
        <w:t>.</w:t>
      </w:r>
      <w:r>
        <w:rPr>
          <w:noProof w:val="0"/>
        </w:rPr>
        <w:br/>
        <w:t xml:space="preserve">Se tiene también funcionalidades útiles para la modificación como el validar que la data esté correcta, formatear la estructura del contenido y una sección que indica cuales son los </w:t>
      </w:r>
      <w:proofErr w:type="spellStart"/>
      <w:r>
        <w:rPr>
          <w:noProof w:val="0"/>
        </w:rPr>
        <w:t>tests</w:t>
      </w:r>
      <w:proofErr w:type="spellEnd"/>
      <w:r>
        <w:rPr>
          <w:noProof w:val="0"/>
        </w:rPr>
        <w:t xml:space="preserve"> que utilizan estos datos.</w:t>
      </w:r>
      <w:r w:rsidR="00F45ED2">
        <w:rPr>
          <w:noProof w:val="0"/>
        </w:rPr>
        <w:br/>
        <w:t xml:space="preserve">NOTA: </w:t>
      </w:r>
      <w:r w:rsidR="00AB55B5">
        <w:rPr>
          <w:noProof w:val="0"/>
        </w:rPr>
        <w:t xml:space="preserve">se debe tener en cuenta que los datos deben ser previamente validados en las aplicaciones automatizadas y deben estar escritas </w:t>
      </w:r>
      <w:r w:rsidR="00F45ED2">
        <w:rPr>
          <w:noProof w:val="0"/>
        </w:rPr>
        <w:t>de la misma manera</w:t>
      </w:r>
      <w:r w:rsidR="00AB55B5">
        <w:rPr>
          <w:noProof w:val="0"/>
        </w:rPr>
        <w:t>.</w:t>
      </w:r>
      <w:bookmarkEnd w:id="15"/>
    </w:p>
    <w:p w14:paraId="0B0E3BF3" w14:textId="056C658F" w:rsidR="00E62CD9" w:rsidRDefault="004D3273" w:rsidP="00E62CD9">
      <w:pPr>
        <w:pStyle w:val="Descripcin"/>
        <w:rPr>
          <w:noProof w:val="0"/>
        </w:rPr>
      </w:pPr>
      <w:r>
        <w:drawing>
          <wp:inline distT="0" distB="0" distL="0" distR="0" wp14:anchorId="1F2A9B13" wp14:editId="5982F6AD">
            <wp:extent cx="6228080" cy="3315970"/>
            <wp:effectExtent l="0" t="0" r="1270" b="0"/>
            <wp:docPr id="12771775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1775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2CD9" w:rsidRPr="00E62CD9">
        <w:t xml:space="preserve"> </w:t>
      </w:r>
      <w:r w:rsidR="00E62CD9" w:rsidRPr="004E241F">
        <w:rPr>
          <w:noProof w:val="0"/>
        </w:rPr>
        <w:t xml:space="preserve">Ilustración </w:t>
      </w:r>
      <w:r w:rsidR="00E62CD9">
        <w:rPr>
          <w:noProof w:val="0"/>
        </w:rPr>
        <w:t>5</w:t>
      </w:r>
      <w:r w:rsidR="00E62CD9" w:rsidRPr="004E241F">
        <w:rPr>
          <w:noProof w:val="0"/>
        </w:rPr>
        <w:t xml:space="preserve">. </w:t>
      </w:r>
      <w:r w:rsidR="00E62CD9">
        <w:rPr>
          <w:noProof w:val="0"/>
        </w:rPr>
        <w:t>Edición de datos</w:t>
      </w:r>
    </w:p>
    <w:p w14:paraId="671F5093" w14:textId="77777777" w:rsidR="00E62CD9" w:rsidRDefault="00F45ED2" w:rsidP="00E62CD9">
      <w:pPr>
        <w:pStyle w:val="Descripcin"/>
      </w:pPr>
      <w:r>
        <w:drawing>
          <wp:inline distT="0" distB="0" distL="0" distR="0" wp14:anchorId="6DBCD4E7" wp14:editId="4F4D4B1B">
            <wp:extent cx="2832099" cy="412750"/>
            <wp:effectExtent l="0" t="0" r="6985" b="6350"/>
            <wp:docPr id="1912236656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236656" name="Imagen 1" descr="Interfaz de usuario gráfica, Texto&#10;&#10;El contenido generado por IA puede ser incorrecto."/>
                    <pic:cNvPicPr/>
                  </pic:nvPicPr>
                  <pic:blipFill rotWithShape="1">
                    <a:blip r:embed="rId19"/>
                    <a:srcRect t="7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2246" cy="4127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62CD9" w:rsidRPr="00E62CD9">
        <w:t xml:space="preserve"> </w:t>
      </w:r>
    </w:p>
    <w:p w14:paraId="6469D204" w14:textId="3EE4ED0E" w:rsidR="00E62CD9" w:rsidRDefault="00E62CD9" w:rsidP="00E62CD9">
      <w:pPr>
        <w:pStyle w:val="Descripcin"/>
        <w:rPr>
          <w:noProof w:val="0"/>
        </w:rPr>
      </w:pPr>
      <w:r w:rsidRPr="004E241F">
        <w:rPr>
          <w:noProof w:val="0"/>
        </w:rPr>
        <w:t xml:space="preserve">Ilustración </w:t>
      </w:r>
      <w:r>
        <w:rPr>
          <w:noProof w:val="0"/>
        </w:rPr>
        <w:t>6</w:t>
      </w:r>
      <w:r w:rsidRPr="004E241F">
        <w:rPr>
          <w:noProof w:val="0"/>
        </w:rPr>
        <w:t xml:space="preserve">. </w:t>
      </w:r>
      <w:r>
        <w:rPr>
          <w:noProof w:val="0"/>
        </w:rPr>
        <w:t>Ejemplo archivos editados</w:t>
      </w:r>
    </w:p>
    <w:p w14:paraId="0B15EDDA" w14:textId="77777777" w:rsidR="00E62CD9" w:rsidRPr="00726704" w:rsidRDefault="00E62CD9" w:rsidP="00726704"/>
    <w:p w14:paraId="1D47C6AA" w14:textId="65FACBBB" w:rsidR="004E241F" w:rsidRPr="004E241F" w:rsidRDefault="0043643C" w:rsidP="004E241F">
      <w:pPr>
        <w:pStyle w:val="Ttulo2"/>
        <w:rPr>
          <w:noProof w:val="0"/>
        </w:rPr>
      </w:pPr>
      <w:bookmarkStart w:id="16" w:name="_Toc212130243"/>
      <w:r>
        <w:rPr>
          <w:noProof w:val="0"/>
        </w:rPr>
        <w:lastRenderedPageBreak/>
        <w:t>Editor de variables de Entorno</w:t>
      </w:r>
      <w:r w:rsidR="00BC097E">
        <w:rPr>
          <w:noProof w:val="0"/>
        </w:rPr>
        <w:t xml:space="preserve">: Lista </w:t>
      </w:r>
      <w:r w:rsidR="00D44E73">
        <w:rPr>
          <w:noProof w:val="0"/>
        </w:rPr>
        <w:t>todos los parámetros generales</w:t>
      </w:r>
      <w:r w:rsidR="00BC097E">
        <w:rPr>
          <w:noProof w:val="0"/>
        </w:rPr>
        <w:t xml:space="preserve"> de configuración para </w:t>
      </w:r>
      <w:r w:rsidR="00D44E73">
        <w:rPr>
          <w:noProof w:val="0"/>
        </w:rPr>
        <w:t>todas las pruebas</w:t>
      </w:r>
      <w:r w:rsidR="00BC097E">
        <w:rPr>
          <w:noProof w:val="0"/>
        </w:rPr>
        <w:t>.</w:t>
      </w:r>
      <w:bookmarkEnd w:id="16"/>
    </w:p>
    <w:p w14:paraId="03E231B0" w14:textId="73F16786" w:rsidR="004E241F" w:rsidRDefault="0043643C" w:rsidP="004E241F">
      <w:r>
        <w:rPr>
          <w:noProof/>
        </w:rPr>
        <w:drawing>
          <wp:inline distT="0" distB="0" distL="0" distR="0" wp14:anchorId="0F1D7432" wp14:editId="46D589BE">
            <wp:extent cx="6228080" cy="3308985"/>
            <wp:effectExtent l="0" t="0" r="1270" b="5715"/>
            <wp:docPr id="10702295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2295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BF056" w14:textId="15C14F6A" w:rsidR="00BC097E" w:rsidRDefault="00BC097E" w:rsidP="00BC097E">
      <w:pPr>
        <w:pStyle w:val="Ttulo3"/>
        <w:rPr>
          <w:noProof w:val="0"/>
        </w:rPr>
      </w:pPr>
      <w:bookmarkStart w:id="17" w:name="_Toc212130244"/>
      <w:r>
        <w:rPr>
          <w:noProof w:val="0"/>
        </w:rPr>
        <w:t xml:space="preserve">Actualización de datos: </w:t>
      </w:r>
      <w:r>
        <w:rPr>
          <w:noProof w:val="0"/>
        </w:rPr>
        <w:t>Podemos seleccionar cualquier input para modificar el campo</w:t>
      </w:r>
      <w:r>
        <w:rPr>
          <w:noProof w:val="0"/>
        </w:rPr>
        <w:t>, al modificar la información y guardar también se crea automáticamente un archivo de respaldo con la estructura (</w:t>
      </w:r>
      <w:r>
        <w:rPr>
          <w:noProof w:val="0"/>
        </w:rPr>
        <w:t>.</w:t>
      </w:r>
      <w:proofErr w:type="spellStart"/>
      <w:r>
        <w:rPr>
          <w:noProof w:val="0"/>
        </w:rPr>
        <w:t>env</w:t>
      </w:r>
      <w:r>
        <w:rPr>
          <w:noProof w:val="0"/>
        </w:rPr>
        <w:t>.backup.fecha</w:t>
      </w:r>
      <w:proofErr w:type="spellEnd"/>
      <w:r>
        <w:rPr>
          <w:noProof w:val="0"/>
        </w:rPr>
        <w:t>).</w:t>
      </w:r>
      <w:bookmarkEnd w:id="17"/>
    </w:p>
    <w:p w14:paraId="34512908" w14:textId="77777777" w:rsidR="00BC097E" w:rsidRDefault="00BC097E" w:rsidP="00BC097E"/>
    <w:p w14:paraId="1AA43BEF" w14:textId="2DDFD85F" w:rsidR="00BC097E" w:rsidRDefault="00BC097E" w:rsidP="00BC097E">
      <w:pPr>
        <w:pStyle w:val="Ttulo3"/>
        <w:rPr>
          <w:noProof w:val="0"/>
        </w:rPr>
      </w:pPr>
      <w:bookmarkStart w:id="18" w:name="_Toc212130245"/>
      <w:r>
        <w:rPr>
          <w:noProof w:val="0"/>
        </w:rPr>
        <w:lastRenderedPageBreak/>
        <w:t>Parámetros relevantes</w:t>
      </w:r>
      <w:r>
        <w:rPr>
          <w:noProof w:val="0"/>
        </w:rPr>
        <w:t xml:space="preserve">: </w:t>
      </w:r>
      <w:r>
        <w:rPr>
          <w:noProof w:val="0"/>
        </w:rPr>
        <w:t xml:space="preserve">A </w:t>
      </w:r>
      <w:r w:rsidR="00A746EC">
        <w:rPr>
          <w:noProof w:val="0"/>
        </w:rPr>
        <w:t>continuación,</w:t>
      </w:r>
      <w:r>
        <w:rPr>
          <w:noProof w:val="0"/>
        </w:rPr>
        <w:t xml:space="preserve"> se explica las variables y su uso </w:t>
      </w:r>
      <w:r w:rsidR="00D44E73">
        <w:rPr>
          <w:noProof w:val="0"/>
        </w:rPr>
        <w:t>en</w:t>
      </w:r>
      <w:r>
        <w:rPr>
          <w:noProof w:val="0"/>
        </w:rPr>
        <w:t xml:space="preserve"> la automatización</w:t>
      </w:r>
      <w:bookmarkEnd w:id="18"/>
    </w:p>
    <w:p w14:paraId="14EBFE8F" w14:textId="748DDAF7" w:rsidR="00BC097E" w:rsidRPr="004E241F" w:rsidRDefault="00BC097E" w:rsidP="00BC097E">
      <w:pPr>
        <w:pStyle w:val="Ttulo3"/>
        <w:rPr>
          <w:noProof w:val="0"/>
        </w:rPr>
      </w:pPr>
      <w:bookmarkStart w:id="19" w:name="_Toc212130246"/>
      <w:r>
        <w:rPr>
          <w:noProof w:val="0"/>
        </w:rPr>
        <w:t xml:space="preserve">APP1_NAME, </w:t>
      </w:r>
      <w:r>
        <w:rPr>
          <w:noProof w:val="0"/>
        </w:rPr>
        <w:t>APP</w:t>
      </w:r>
      <w:r w:rsidR="00A746EC">
        <w:rPr>
          <w:noProof w:val="0"/>
        </w:rPr>
        <w:t>2</w:t>
      </w:r>
      <w:r>
        <w:rPr>
          <w:noProof w:val="0"/>
        </w:rPr>
        <w:t>_NAME</w:t>
      </w:r>
      <w:r>
        <w:rPr>
          <w:noProof w:val="0"/>
        </w:rPr>
        <w:t>: El nombre del aplicativo</w:t>
      </w:r>
      <w:bookmarkEnd w:id="19"/>
    </w:p>
    <w:p w14:paraId="36738E5C" w14:textId="6891D13E" w:rsidR="00BC097E" w:rsidRDefault="00D44E73" w:rsidP="00BC097E">
      <w:r>
        <w:rPr>
          <w:noProof/>
        </w:rPr>
        <w:drawing>
          <wp:inline distT="0" distB="0" distL="0" distR="0" wp14:anchorId="3D152E49" wp14:editId="04D084AB">
            <wp:extent cx="6228080" cy="4111625"/>
            <wp:effectExtent l="0" t="0" r="1270" b="3175"/>
            <wp:docPr id="1406720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720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411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61720" w14:textId="079EBE33" w:rsidR="00BC097E" w:rsidRDefault="00BC097E" w:rsidP="00BC097E">
      <w:pPr>
        <w:pStyle w:val="Ttulo3"/>
        <w:rPr>
          <w:noProof w:val="0"/>
        </w:rPr>
      </w:pPr>
      <w:bookmarkStart w:id="20" w:name="_Toc212130247"/>
      <w:r>
        <w:rPr>
          <w:noProof w:val="0"/>
        </w:rPr>
        <w:t>APP1_</w:t>
      </w:r>
      <w:r>
        <w:rPr>
          <w:noProof w:val="0"/>
        </w:rPr>
        <w:t>BASE_URL</w:t>
      </w:r>
      <w:r>
        <w:rPr>
          <w:noProof w:val="0"/>
        </w:rPr>
        <w:t>, APP</w:t>
      </w:r>
      <w:r w:rsidR="00A746EC">
        <w:rPr>
          <w:noProof w:val="0"/>
        </w:rPr>
        <w:t>2</w:t>
      </w:r>
      <w:r>
        <w:rPr>
          <w:noProof w:val="0"/>
        </w:rPr>
        <w:t>_</w:t>
      </w:r>
      <w:r w:rsidRPr="00BC097E">
        <w:rPr>
          <w:noProof w:val="0"/>
        </w:rPr>
        <w:t xml:space="preserve"> </w:t>
      </w:r>
      <w:r>
        <w:rPr>
          <w:noProof w:val="0"/>
        </w:rPr>
        <w:t xml:space="preserve">BASE_URL: </w:t>
      </w:r>
      <w:proofErr w:type="spellStart"/>
      <w:r w:rsidR="00A746EC">
        <w:rPr>
          <w:noProof w:val="0"/>
        </w:rPr>
        <w:t>U</w:t>
      </w:r>
      <w:r>
        <w:rPr>
          <w:noProof w:val="0"/>
        </w:rPr>
        <w:t>rl</w:t>
      </w:r>
      <w:proofErr w:type="spellEnd"/>
      <w:r>
        <w:rPr>
          <w:noProof w:val="0"/>
        </w:rPr>
        <w:t xml:space="preserve"> de cada uno de los aplicativos</w:t>
      </w:r>
      <w:bookmarkEnd w:id="20"/>
    </w:p>
    <w:p w14:paraId="65B7E60D" w14:textId="29F7A2A4" w:rsidR="00A746EC" w:rsidRPr="00A746EC" w:rsidRDefault="00A746EC" w:rsidP="00A746EC">
      <w:r>
        <w:t xml:space="preserve">NOTA: para modificar </w:t>
      </w:r>
      <w:r>
        <w:t>no cambiar la ruta de acceso</w:t>
      </w:r>
      <w:r>
        <w:t>, solo cambiar el dominio</w:t>
      </w:r>
    </w:p>
    <w:p w14:paraId="75BFC25D" w14:textId="3E69BC2D" w:rsidR="00A746EC" w:rsidRDefault="00D44E73" w:rsidP="00A746EC">
      <w:r>
        <w:rPr>
          <w:noProof/>
        </w:rPr>
        <w:lastRenderedPageBreak/>
        <w:drawing>
          <wp:inline distT="0" distB="0" distL="0" distR="0" wp14:anchorId="0A977DF3" wp14:editId="1088CB0B">
            <wp:extent cx="6228080" cy="4074795"/>
            <wp:effectExtent l="0" t="0" r="1270" b="1905"/>
            <wp:docPr id="36199612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996120" name="Imagen 1" descr="Interfaz de usuario gráfica, Aplicación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407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05E5F" w14:textId="77777777" w:rsidR="00A746EC" w:rsidRPr="00BC097E" w:rsidRDefault="00A746EC" w:rsidP="00A746EC">
      <w:pPr>
        <w:pStyle w:val="Ttulo3"/>
      </w:pPr>
      <w:bookmarkStart w:id="21" w:name="_Toc212130248"/>
      <w:r w:rsidRPr="00A746EC">
        <w:rPr>
          <w:noProof w:val="0"/>
        </w:rPr>
        <w:lastRenderedPageBreak/>
        <w:t>APP1_TECHNOLOGY</w:t>
      </w:r>
      <w:r>
        <w:rPr>
          <w:noProof w:val="0"/>
        </w:rPr>
        <w:t xml:space="preserve">, </w:t>
      </w:r>
      <w:r w:rsidRPr="00A746EC">
        <w:rPr>
          <w:noProof w:val="0"/>
        </w:rPr>
        <w:t>APP</w:t>
      </w:r>
      <w:r>
        <w:rPr>
          <w:noProof w:val="0"/>
        </w:rPr>
        <w:t>2</w:t>
      </w:r>
      <w:r w:rsidRPr="00A746EC">
        <w:rPr>
          <w:noProof w:val="0"/>
        </w:rPr>
        <w:t>_TECHNOLOGY</w:t>
      </w:r>
      <w:r>
        <w:rPr>
          <w:noProof w:val="0"/>
        </w:rPr>
        <w:t xml:space="preserve">: es la </w:t>
      </w:r>
      <w:proofErr w:type="spellStart"/>
      <w:r>
        <w:rPr>
          <w:noProof w:val="0"/>
        </w:rPr>
        <w:t>url</w:t>
      </w:r>
      <w:proofErr w:type="spellEnd"/>
      <w:r>
        <w:rPr>
          <w:noProof w:val="0"/>
        </w:rPr>
        <w:t xml:space="preserve"> de cada uno de los aplicativos</w:t>
      </w:r>
      <w:bookmarkEnd w:id="21"/>
    </w:p>
    <w:p w14:paraId="0FB19C94" w14:textId="6FDE22B5" w:rsidR="00A746EC" w:rsidRDefault="00D44E73" w:rsidP="00A746EC">
      <w:r>
        <w:rPr>
          <w:noProof/>
        </w:rPr>
        <w:drawing>
          <wp:inline distT="0" distB="0" distL="0" distR="0" wp14:anchorId="37E6789C" wp14:editId="619ACC50">
            <wp:extent cx="6228080" cy="4357370"/>
            <wp:effectExtent l="0" t="0" r="1270" b="5080"/>
            <wp:docPr id="196136732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36732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43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6488E" w14:textId="77777777" w:rsidR="00D44E73" w:rsidRPr="00BC097E" w:rsidRDefault="00D44E73" w:rsidP="00D44E73">
      <w:pPr>
        <w:pStyle w:val="Ttulo3"/>
      </w:pPr>
      <w:bookmarkStart w:id="22" w:name="_Toc212130249"/>
      <w:r w:rsidRPr="00A746EC">
        <w:rPr>
          <w:noProof w:val="0"/>
        </w:rPr>
        <w:t>APP1_ACCOUNT_TYPE</w:t>
      </w:r>
      <w:r>
        <w:rPr>
          <w:noProof w:val="0"/>
        </w:rPr>
        <w:t xml:space="preserve">, </w:t>
      </w:r>
      <w:r w:rsidRPr="00A746EC">
        <w:rPr>
          <w:noProof w:val="0"/>
        </w:rPr>
        <w:t>APP1_USERNAME</w:t>
      </w:r>
      <w:r>
        <w:rPr>
          <w:noProof w:val="0"/>
        </w:rPr>
        <w:t xml:space="preserve">, </w:t>
      </w:r>
      <w:r w:rsidRPr="00A746EC">
        <w:rPr>
          <w:noProof w:val="0"/>
        </w:rPr>
        <w:t>APP1_PASSWORD</w:t>
      </w:r>
      <w:r>
        <w:rPr>
          <w:noProof w:val="0"/>
        </w:rPr>
        <w:t xml:space="preserve">, </w:t>
      </w:r>
      <w:r w:rsidRPr="00A746EC">
        <w:rPr>
          <w:noProof w:val="0"/>
        </w:rPr>
        <w:t>APP</w:t>
      </w:r>
      <w:r>
        <w:rPr>
          <w:noProof w:val="0"/>
        </w:rPr>
        <w:t>2</w:t>
      </w:r>
      <w:r w:rsidRPr="00A746EC">
        <w:rPr>
          <w:noProof w:val="0"/>
        </w:rPr>
        <w:t>_ACCOUNT_TYPE, APP</w:t>
      </w:r>
      <w:r>
        <w:rPr>
          <w:noProof w:val="0"/>
        </w:rPr>
        <w:t>2</w:t>
      </w:r>
      <w:r w:rsidRPr="00A746EC">
        <w:rPr>
          <w:noProof w:val="0"/>
        </w:rPr>
        <w:t>_USERNAME, APP</w:t>
      </w:r>
      <w:r>
        <w:rPr>
          <w:noProof w:val="0"/>
        </w:rPr>
        <w:t>2</w:t>
      </w:r>
      <w:r w:rsidRPr="00A746EC">
        <w:rPr>
          <w:noProof w:val="0"/>
        </w:rPr>
        <w:t>_</w:t>
      </w:r>
      <w:proofErr w:type="gramStart"/>
      <w:r w:rsidRPr="00A746EC">
        <w:rPr>
          <w:noProof w:val="0"/>
        </w:rPr>
        <w:t>PASSWORD</w:t>
      </w:r>
      <w:r>
        <w:rPr>
          <w:noProof w:val="0"/>
        </w:rPr>
        <w:t xml:space="preserve">  :</w:t>
      </w:r>
      <w:proofErr w:type="gramEnd"/>
      <w:r>
        <w:rPr>
          <w:noProof w:val="0"/>
        </w:rPr>
        <w:t xml:space="preserve"> Credenciales de acceso a los aplicativos</w:t>
      </w:r>
      <w:bookmarkEnd w:id="22"/>
    </w:p>
    <w:p w14:paraId="3461E9C1" w14:textId="6166BD1E" w:rsidR="00BC097E" w:rsidRPr="00BC097E" w:rsidRDefault="00D44E73" w:rsidP="00BC097E">
      <w:r>
        <w:rPr>
          <w:noProof/>
        </w:rPr>
        <w:drawing>
          <wp:inline distT="0" distB="0" distL="0" distR="0" wp14:anchorId="6111B602" wp14:editId="0D93F5A9">
            <wp:extent cx="6228080" cy="3509645"/>
            <wp:effectExtent l="0" t="0" r="1270" b="0"/>
            <wp:docPr id="114985117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85117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3AE57" w14:textId="00813D22" w:rsidR="00BE3A12" w:rsidRDefault="00D44E73" w:rsidP="00BE3A12">
      <w:pPr>
        <w:pStyle w:val="Ttulo2"/>
        <w:rPr>
          <w:noProof w:val="0"/>
        </w:rPr>
      </w:pPr>
      <w:bookmarkStart w:id="23" w:name="_Toc212130250"/>
      <w:r>
        <w:rPr>
          <w:noProof w:val="0"/>
        </w:rPr>
        <w:lastRenderedPageBreak/>
        <w:t xml:space="preserve">Modo Interactivo: se ejecutan las pruebas mediante una interfaz visual donde podemos ver y hacer seguimiento </w:t>
      </w:r>
      <w:proofErr w:type="spellStart"/>
      <w:r>
        <w:rPr>
          <w:noProof w:val="0"/>
        </w:rPr>
        <w:t>mas</w:t>
      </w:r>
      <w:proofErr w:type="spellEnd"/>
      <w:r>
        <w:rPr>
          <w:noProof w:val="0"/>
        </w:rPr>
        <w:t xml:space="preserve"> detallado a las pruebas</w:t>
      </w:r>
      <w:bookmarkEnd w:id="23"/>
    </w:p>
    <w:p w14:paraId="16DA7AF8" w14:textId="323B2C33" w:rsidR="00D44E73" w:rsidRDefault="00D44E73" w:rsidP="00D44E73">
      <w:r>
        <w:rPr>
          <w:noProof/>
        </w:rPr>
        <w:drawing>
          <wp:inline distT="0" distB="0" distL="0" distR="0" wp14:anchorId="231B7785" wp14:editId="0FD8EA76">
            <wp:extent cx="6228080" cy="3308985"/>
            <wp:effectExtent l="0" t="0" r="1270" b="5715"/>
            <wp:docPr id="59538852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38852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54085" w14:textId="6521535F" w:rsidR="00813FC1" w:rsidRDefault="00813FC1" w:rsidP="00D44E73">
      <w:r>
        <w:rPr>
          <w:noProof/>
        </w:rPr>
        <w:drawing>
          <wp:inline distT="0" distB="0" distL="0" distR="0" wp14:anchorId="4A884046" wp14:editId="74E58428">
            <wp:extent cx="6228080" cy="3312160"/>
            <wp:effectExtent l="0" t="0" r="1270" b="2540"/>
            <wp:docPr id="53760617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606179" name="Imagen 1" descr="Interfaz de usuario gráfica, Aplicación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993D5" w14:textId="77777777" w:rsidR="00D44E73" w:rsidRDefault="00D44E73" w:rsidP="00D44E73"/>
    <w:p w14:paraId="666704C6" w14:textId="77777777" w:rsidR="00D44E73" w:rsidRPr="00D44E73" w:rsidRDefault="00D44E73" w:rsidP="00D44E73"/>
    <w:p w14:paraId="767F5FFA" w14:textId="4E7A1F10" w:rsidR="00BE3A12" w:rsidRDefault="00813FC1" w:rsidP="00BE3A12">
      <w:pPr>
        <w:pStyle w:val="Ttulo2"/>
        <w:rPr>
          <w:noProof w:val="0"/>
        </w:rPr>
      </w:pPr>
      <w:bookmarkStart w:id="24" w:name="_Toc212130251"/>
      <w:r>
        <w:rPr>
          <w:noProof w:val="0"/>
        </w:rPr>
        <w:lastRenderedPageBreak/>
        <w:t>Ejecutar Pruebas: Ejecuta todas las pruebas en segundo plano y muestra los logs generados por la automatización</w:t>
      </w:r>
      <w:bookmarkEnd w:id="24"/>
    </w:p>
    <w:p w14:paraId="357E8FD7" w14:textId="4A406B11" w:rsidR="00813FC1" w:rsidRPr="00813FC1" w:rsidRDefault="00813FC1" w:rsidP="00813FC1">
      <w:r>
        <w:rPr>
          <w:noProof/>
        </w:rPr>
        <w:drawing>
          <wp:inline distT="0" distB="0" distL="0" distR="0" wp14:anchorId="245854AD" wp14:editId="0F819F7E">
            <wp:extent cx="6228080" cy="3309620"/>
            <wp:effectExtent l="0" t="0" r="1270" b="5080"/>
            <wp:docPr id="2934168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41680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F4768" w14:textId="0E4027BE" w:rsidR="00BE3A12" w:rsidRPr="001136A7" w:rsidRDefault="00813FC1" w:rsidP="00BE3A12">
      <w:pPr>
        <w:pStyle w:val="Ttulo2"/>
        <w:rPr>
          <w:noProof w:val="0"/>
          <w:highlight w:val="yellow"/>
        </w:rPr>
      </w:pPr>
      <w:bookmarkStart w:id="25" w:name="_Toc212130252"/>
      <w:r w:rsidRPr="001136A7">
        <w:rPr>
          <w:noProof w:val="0"/>
          <w:highlight w:val="yellow"/>
        </w:rPr>
        <w:t>Planificador</w:t>
      </w:r>
      <w:bookmarkEnd w:id="25"/>
    </w:p>
    <w:p w14:paraId="3A98C8C0" w14:textId="22F8F390" w:rsidR="00813FC1" w:rsidRPr="00813FC1" w:rsidRDefault="00813FC1" w:rsidP="00813FC1">
      <w:r>
        <w:rPr>
          <w:highlight w:val="yellow"/>
        </w:rPr>
        <w:t>=======================</w:t>
      </w:r>
      <w:r w:rsidR="00E22FB5">
        <w:rPr>
          <w:highlight w:val="yellow"/>
        </w:rPr>
        <w:t>================</w:t>
      </w:r>
      <w:r>
        <w:rPr>
          <w:highlight w:val="yellow"/>
        </w:rPr>
        <w:t xml:space="preserve"> FALTA AGREGAR </w:t>
      </w:r>
      <w:r w:rsidRPr="00813FC1">
        <w:rPr>
          <w:highlight w:val="yellow"/>
        </w:rPr>
        <w:t>========================================</w:t>
      </w:r>
    </w:p>
    <w:p w14:paraId="5E41C074" w14:textId="485F4672" w:rsidR="00BE3A12" w:rsidRDefault="00813FC1" w:rsidP="00BE3A12">
      <w:pPr>
        <w:pStyle w:val="Ttulo2"/>
        <w:rPr>
          <w:noProof w:val="0"/>
        </w:rPr>
      </w:pPr>
      <w:bookmarkStart w:id="26" w:name="_Toc212130253"/>
      <w:r>
        <w:rPr>
          <w:noProof w:val="0"/>
        </w:rPr>
        <w:t>Ver Reportes:</w:t>
      </w:r>
      <w:r w:rsidR="00E22FB5">
        <w:rPr>
          <w:noProof w:val="0"/>
        </w:rPr>
        <w:t xml:space="preserve"> </w:t>
      </w:r>
      <w:r>
        <w:rPr>
          <w:noProof w:val="0"/>
        </w:rPr>
        <w:t>Permite visualizar los reportes de cada una de las ejecuciones</w:t>
      </w:r>
      <w:bookmarkEnd w:id="26"/>
    </w:p>
    <w:p w14:paraId="05F3ED0C" w14:textId="78AA7802" w:rsidR="00813FC1" w:rsidRDefault="00813FC1" w:rsidP="00813FC1">
      <w:r>
        <w:rPr>
          <w:noProof/>
        </w:rPr>
        <w:drawing>
          <wp:inline distT="0" distB="0" distL="0" distR="0" wp14:anchorId="3ECAED3F" wp14:editId="7364CA04">
            <wp:extent cx="6228080" cy="3305810"/>
            <wp:effectExtent l="0" t="0" r="1270" b="8890"/>
            <wp:docPr id="115018323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18323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5173F" w14:textId="1030069E" w:rsidR="001136A7" w:rsidRPr="001136A7" w:rsidRDefault="00813FC1" w:rsidP="001136A7">
      <w:pPr>
        <w:pStyle w:val="Ttulo3"/>
        <w:rPr>
          <w:noProof w:val="0"/>
        </w:rPr>
      </w:pPr>
      <w:bookmarkStart w:id="27" w:name="_Toc212130254"/>
      <w:r>
        <w:rPr>
          <w:noProof w:val="0"/>
        </w:rPr>
        <w:lastRenderedPageBreak/>
        <w:t xml:space="preserve">Abrir reporte HTML: Abre una ventana del navegador que nos muestra a detalle cada </w:t>
      </w:r>
      <w:r w:rsidR="001136A7">
        <w:rPr>
          <w:noProof w:val="0"/>
        </w:rPr>
        <w:t>ejecución, videos imágenes y toda la traza de ejecución</w:t>
      </w:r>
      <w:bookmarkEnd w:id="27"/>
    </w:p>
    <w:p w14:paraId="6C70F3F4" w14:textId="75C17C3B" w:rsidR="001136A7" w:rsidRPr="001136A7" w:rsidRDefault="001136A7" w:rsidP="001136A7">
      <w:r>
        <w:rPr>
          <w:noProof/>
        </w:rPr>
        <w:drawing>
          <wp:inline distT="0" distB="0" distL="0" distR="0" wp14:anchorId="1AC7E570" wp14:editId="2CCB6812">
            <wp:extent cx="6228080" cy="3292475"/>
            <wp:effectExtent l="0" t="0" r="1270" b="3175"/>
            <wp:docPr id="68697823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97823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0735E" w14:textId="40114498" w:rsidR="001136A7" w:rsidRDefault="001136A7" w:rsidP="003E0DC5">
      <w:pPr>
        <w:pStyle w:val="Ttulo3"/>
        <w:rPr>
          <w:noProof w:val="0"/>
        </w:rPr>
      </w:pPr>
      <w:bookmarkStart w:id="28" w:name="_Toc212130255"/>
      <w:r>
        <w:rPr>
          <w:noProof w:val="0"/>
        </w:rPr>
        <w:t xml:space="preserve">Abrir </w:t>
      </w:r>
      <w:r>
        <w:rPr>
          <w:noProof w:val="0"/>
        </w:rPr>
        <w:t>carpeta de Reportes</w:t>
      </w:r>
      <w:r>
        <w:rPr>
          <w:noProof w:val="0"/>
        </w:rPr>
        <w:t xml:space="preserve">: Abre </w:t>
      </w:r>
      <w:r>
        <w:rPr>
          <w:noProof w:val="0"/>
        </w:rPr>
        <w:t>la ruta de la carpeta que contiene los reportes, los reportes se guardan en carpetas especificas por cada test, y dentro de ellas se guarda el documento HTML que al abrirlo nos muestra el reporte de comparación generado</w:t>
      </w:r>
      <w:bookmarkEnd w:id="28"/>
    </w:p>
    <w:p w14:paraId="78F6C930" w14:textId="4D0F7243" w:rsidR="001136A7" w:rsidRPr="001136A7" w:rsidRDefault="001136A7" w:rsidP="001136A7">
      <w:r>
        <w:rPr>
          <w:noProof/>
        </w:rPr>
        <w:drawing>
          <wp:inline distT="0" distB="0" distL="0" distR="0" wp14:anchorId="649F47CF" wp14:editId="4D92B760">
            <wp:extent cx="2749691" cy="228612"/>
            <wp:effectExtent l="0" t="0" r="0" b="0"/>
            <wp:docPr id="12299996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99962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49691" cy="22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F8582" w14:textId="0DF8965B" w:rsidR="00813FC1" w:rsidRDefault="001136A7" w:rsidP="00813FC1">
      <w:r>
        <w:rPr>
          <w:noProof/>
        </w:rPr>
        <w:drawing>
          <wp:inline distT="0" distB="0" distL="0" distR="0" wp14:anchorId="14ACD5BC" wp14:editId="50741D74">
            <wp:extent cx="1860646" cy="1866996"/>
            <wp:effectExtent l="0" t="0" r="6350" b="0"/>
            <wp:docPr id="129042659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426598" name="Imagen 1" descr="Interfaz de usuario gráfica, Aplicación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860646" cy="186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2A718" w14:textId="7A9E4146" w:rsidR="001136A7" w:rsidRDefault="001136A7" w:rsidP="00813FC1">
      <w:r>
        <w:rPr>
          <w:noProof/>
        </w:rPr>
        <w:drawing>
          <wp:inline distT="0" distB="0" distL="0" distR="0" wp14:anchorId="243B23ED" wp14:editId="0BDDFA91">
            <wp:extent cx="3295819" cy="215911"/>
            <wp:effectExtent l="0" t="0" r="0" b="0"/>
            <wp:docPr id="13297974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79747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95819" cy="21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BF1F3" w14:textId="5EF0F6C6" w:rsidR="001136A7" w:rsidRDefault="001136A7" w:rsidP="00813FC1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85A5F03" wp14:editId="4C51E01C">
            <wp:extent cx="2108308" cy="527077"/>
            <wp:effectExtent l="0" t="0" r="6350" b="6350"/>
            <wp:docPr id="334086542" name="Imagen 1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086542" name="Imagen 1" descr="Logotipo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08308" cy="52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36A7">
        <w:rPr>
          <w:noProof/>
        </w:rPr>
        <w:t xml:space="preserve"> </w:t>
      </w:r>
      <w:r>
        <w:rPr>
          <w:noProof/>
        </w:rPr>
        <w:drawing>
          <wp:inline distT="0" distB="0" distL="0" distR="0" wp14:anchorId="76DA6E53" wp14:editId="0695AE48">
            <wp:extent cx="6228080" cy="3317240"/>
            <wp:effectExtent l="0" t="0" r="1270" b="0"/>
            <wp:docPr id="68130732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307322" name="Imagen 1" descr="Interfaz de usuario gráfica, Aplicación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DB973" w14:textId="77777777" w:rsidR="001136A7" w:rsidRDefault="001136A7" w:rsidP="00813FC1">
      <w:pPr>
        <w:rPr>
          <w:noProof/>
        </w:rPr>
      </w:pPr>
    </w:p>
    <w:p w14:paraId="45064F5E" w14:textId="77777777" w:rsidR="001136A7" w:rsidRDefault="001136A7" w:rsidP="00813FC1">
      <w:pPr>
        <w:rPr>
          <w:noProof/>
        </w:rPr>
      </w:pPr>
    </w:p>
    <w:p w14:paraId="1A799D98" w14:textId="1C793D5F" w:rsidR="001136A7" w:rsidRDefault="001136A7" w:rsidP="001136A7">
      <w:pPr>
        <w:pStyle w:val="Ttulo1"/>
        <w:rPr>
          <w:noProof w:val="0"/>
        </w:rPr>
      </w:pPr>
      <w:bookmarkStart w:id="29" w:name="_Toc212130256"/>
      <w:r>
        <w:rPr>
          <w:noProof w:val="0"/>
        </w:rPr>
        <w:lastRenderedPageBreak/>
        <w:t>Reportes</w:t>
      </w:r>
      <w:bookmarkEnd w:id="29"/>
    </w:p>
    <w:p w14:paraId="7C0DE1A5" w14:textId="70072C15" w:rsidR="001136A7" w:rsidRDefault="001136A7" w:rsidP="001136A7">
      <w:pPr>
        <w:pStyle w:val="Ttulo2"/>
        <w:rPr>
          <w:noProof w:val="0"/>
        </w:rPr>
      </w:pPr>
      <w:bookmarkStart w:id="30" w:name="_Toc212130257"/>
      <w:r>
        <w:rPr>
          <w:noProof w:val="0"/>
        </w:rPr>
        <w:t>Reporte General:</w:t>
      </w:r>
      <w:bookmarkEnd w:id="30"/>
    </w:p>
    <w:p w14:paraId="45CC369C" w14:textId="0F8CE817" w:rsidR="00467E42" w:rsidRPr="00467E42" w:rsidRDefault="00467E42" w:rsidP="00467E42">
      <w:r>
        <w:rPr>
          <w:noProof/>
        </w:rPr>
        <w:drawing>
          <wp:inline distT="0" distB="0" distL="0" distR="0" wp14:anchorId="2BB07B9F" wp14:editId="0E22CD10">
            <wp:extent cx="6228080" cy="3292475"/>
            <wp:effectExtent l="0" t="0" r="1270" b="3175"/>
            <wp:docPr id="104763791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97823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B14CA" w14:textId="260384B7" w:rsidR="001136A7" w:rsidRDefault="001136A7" w:rsidP="001136A7">
      <w:pPr>
        <w:pStyle w:val="Ttulo2"/>
        <w:rPr>
          <w:noProof w:val="0"/>
        </w:rPr>
      </w:pPr>
      <w:bookmarkStart w:id="31" w:name="_Toc212130258"/>
      <w:r>
        <w:rPr>
          <w:noProof w:val="0"/>
        </w:rPr>
        <w:t>Reporte de Comparación:</w:t>
      </w:r>
      <w:bookmarkEnd w:id="31"/>
    </w:p>
    <w:p w14:paraId="414BF819" w14:textId="18EFF91D" w:rsidR="001136A7" w:rsidRDefault="00467E42" w:rsidP="00813FC1">
      <w:r>
        <w:rPr>
          <w:noProof/>
        </w:rPr>
        <w:drawing>
          <wp:inline distT="0" distB="0" distL="0" distR="0" wp14:anchorId="49349F22" wp14:editId="3907BD39">
            <wp:extent cx="6228080" cy="2625090"/>
            <wp:effectExtent l="0" t="0" r="1270" b="3810"/>
            <wp:docPr id="70538761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387613" name="Imagen 1" descr="Interfaz de usuario gráfica, Aplicación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33E4E" w14:textId="717BD34A" w:rsidR="00467E42" w:rsidRDefault="00467E42" w:rsidP="00467E42">
      <w:pPr>
        <w:pStyle w:val="Ttulo3"/>
        <w:rPr>
          <w:noProof w:val="0"/>
        </w:rPr>
      </w:pPr>
      <w:bookmarkStart w:id="32" w:name="_Toc212130259"/>
      <w:r>
        <w:rPr>
          <w:noProof w:val="0"/>
        </w:rPr>
        <w:lastRenderedPageBreak/>
        <w:t>Nombre de la prueba</w:t>
      </w:r>
      <w:bookmarkEnd w:id="32"/>
    </w:p>
    <w:p w14:paraId="098F9573" w14:textId="48EB6DCA" w:rsidR="00467E42" w:rsidRDefault="00467E42" w:rsidP="00467E42">
      <w:pPr>
        <w:pStyle w:val="Ttulo3"/>
        <w:rPr>
          <w:noProof w:val="0"/>
        </w:rPr>
      </w:pPr>
      <w:bookmarkStart w:id="33" w:name="_Toc212130260"/>
      <w:r>
        <w:rPr>
          <w:noProof w:val="0"/>
        </w:rPr>
        <w:t>Fecha de generación del reporte</w:t>
      </w:r>
      <w:bookmarkEnd w:id="33"/>
    </w:p>
    <w:p w14:paraId="62423043" w14:textId="45131DAD" w:rsidR="00467E42" w:rsidRDefault="00467E42" w:rsidP="00467E42">
      <w:pPr>
        <w:pStyle w:val="Ttulo3"/>
        <w:rPr>
          <w:noProof w:val="0"/>
        </w:rPr>
      </w:pPr>
      <w:bookmarkStart w:id="34" w:name="_Toc212130261"/>
      <w:r>
        <w:rPr>
          <w:noProof w:val="0"/>
        </w:rPr>
        <w:t>Nombre de las aplicaciones y el tiempo que tardo en ejecutar el flujo completo</w:t>
      </w:r>
      <w:bookmarkEnd w:id="34"/>
    </w:p>
    <w:p w14:paraId="3373B6FA" w14:textId="63FBDBE0" w:rsidR="00467E42" w:rsidRPr="00467E42" w:rsidRDefault="00C9384B" w:rsidP="00467E42">
      <w:r>
        <w:rPr>
          <w:noProof/>
        </w:rPr>
        <w:drawing>
          <wp:inline distT="0" distB="0" distL="0" distR="0" wp14:anchorId="502F1C88" wp14:editId="3EA11C57">
            <wp:extent cx="6228080" cy="2882900"/>
            <wp:effectExtent l="0" t="0" r="1270" b="0"/>
            <wp:docPr id="7738290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82905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1FE40" w14:textId="79BD549A" w:rsidR="00467E42" w:rsidRDefault="0091622F" w:rsidP="00467E42">
      <w:pPr>
        <w:pStyle w:val="Ttulo3"/>
        <w:rPr>
          <w:noProof w:val="0"/>
        </w:rPr>
      </w:pPr>
      <w:bookmarkStart w:id="35" w:name="_Toc212130262"/>
      <w:r>
        <w:rPr>
          <w:noProof w:val="0"/>
        </w:rPr>
        <w:lastRenderedPageBreak/>
        <w:t xml:space="preserve">Tarjetas de información general: </w:t>
      </w:r>
      <w:r w:rsidR="00C9384B">
        <w:rPr>
          <w:noProof w:val="0"/>
        </w:rPr>
        <w:t xml:space="preserve">Datos </w:t>
      </w:r>
      <w:r>
        <w:rPr>
          <w:noProof w:val="0"/>
        </w:rPr>
        <w:t>para</w:t>
      </w:r>
      <w:r w:rsidR="00C9384B">
        <w:rPr>
          <w:noProof w:val="0"/>
        </w:rPr>
        <w:t xml:space="preserve"> tener en cuenta y diferencia de tiempo</w:t>
      </w:r>
      <w:bookmarkEnd w:id="35"/>
    </w:p>
    <w:p w14:paraId="00DBC134" w14:textId="5BDA30C6" w:rsidR="00467E42" w:rsidRPr="00467E42" w:rsidRDefault="00C9384B" w:rsidP="00467E42">
      <w:r>
        <w:rPr>
          <w:noProof/>
        </w:rPr>
        <w:drawing>
          <wp:inline distT="0" distB="0" distL="0" distR="0" wp14:anchorId="18E6D95E" wp14:editId="4CB18A2C">
            <wp:extent cx="6228080" cy="2909570"/>
            <wp:effectExtent l="0" t="0" r="1270" b="5080"/>
            <wp:docPr id="16003757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37573" name="Imagen 1" descr="Interfaz de usuario gráfica, Aplicación&#10;&#10;El contenido generado por IA puede ser incorrec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384B">
        <w:rPr>
          <w:noProof/>
        </w:rPr>
        <w:t xml:space="preserve"> </w:t>
      </w:r>
      <w:r>
        <w:rPr>
          <w:noProof/>
        </w:rPr>
        <w:drawing>
          <wp:inline distT="0" distB="0" distL="0" distR="0" wp14:anchorId="1A8FEA0F" wp14:editId="0BD34B8C">
            <wp:extent cx="6228080" cy="1803400"/>
            <wp:effectExtent l="0" t="0" r="1270" b="6350"/>
            <wp:docPr id="81693205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93205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F4B87" w14:textId="52ECA475" w:rsidR="00C9384B" w:rsidRDefault="00C9384B" w:rsidP="00C9384B">
      <w:pPr>
        <w:pStyle w:val="Ttulo3"/>
        <w:rPr>
          <w:noProof w:val="0"/>
        </w:rPr>
      </w:pPr>
      <w:bookmarkStart w:id="36" w:name="_Toc212130263"/>
      <w:r>
        <w:rPr>
          <w:noProof w:val="0"/>
        </w:rPr>
        <w:t>Comparación visual</w:t>
      </w:r>
      <w:r w:rsidR="0091622F">
        <w:rPr>
          <w:noProof w:val="0"/>
        </w:rPr>
        <w:t>: Compara visualmente</w:t>
      </w:r>
      <w:r>
        <w:rPr>
          <w:noProof w:val="0"/>
        </w:rPr>
        <w:t xml:space="preserve"> por pasos de los tiempos que tomo cada aplicativo</w:t>
      </w:r>
      <w:bookmarkEnd w:id="36"/>
    </w:p>
    <w:p w14:paraId="6E41F594" w14:textId="4ED1F86C" w:rsidR="00467E42" w:rsidRDefault="00C9384B" w:rsidP="00467E42">
      <w:r>
        <w:rPr>
          <w:noProof/>
        </w:rPr>
        <w:drawing>
          <wp:inline distT="0" distB="0" distL="0" distR="0" wp14:anchorId="683413F5" wp14:editId="0CE050B3">
            <wp:extent cx="6228080" cy="2925445"/>
            <wp:effectExtent l="0" t="0" r="1270" b="8255"/>
            <wp:docPr id="59373272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732720" name="Imagen 1" descr="Interfaz de usuario gráfica, Aplicación&#10;&#10;El contenido generado por IA puede ser incorrec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B814A" w14:textId="2D03A135" w:rsidR="00C9384B" w:rsidRDefault="0091622F" w:rsidP="00C9384B">
      <w:pPr>
        <w:pStyle w:val="Ttulo3"/>
        <w:rPr>
          <w:noProof w:val="0"/>
        </w:rPr>
      </w:pPr>
      <w:bookmarkStart w:id="37" w:name="_Toc212130264"/>
      <w:r>
        <w:rPr>
          <w:noProof w:val="0"/>
        </w:rPr>
        <w:lastRenderedPageBreak/>
        <w:t xml:space="preserve">Detalle por pasos: </w:t>
      </w:r>
      <w:r w:rsidR="00C9384B">
        <w:rPr>
          <w:noProof w:val="0"/>
        </w:rPr>
        <w:t>Compara por cada uno de los pasos ejecutados, el tiempo que tomo cada uno</w:t>
      </w:r>
      <w:bookmarkEnd w:id="37"/>
    </w:p>
    <w:p w14:paraId="521FFC14" w14:textId="77777777" w:rsidR="00874DC8" w:rsidRPr="004E241F" w:rsidRDefault="0091622F" w:rsidP="00874DC8">
      <w:pPr>
        <w:jc w:val="center"/>
      </w:pPr>
      <w:r>
        <w:rPr>
          <w:noProof/>
        </w:rPr>
        <w:drawing>
          <wp:inline distT="0" distB="0" distL="0" distR="0" wp14:anchorId="6377F657" wp14:editId="1330E08E">
            <wp:extent cx="6228080" cy="2936875"/>
            <wp:effectExtent l="0" t="0" r="1270" b="0"/>
            <wp:docPr id="1342831962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831962" name="Imagen 1" descr="Interfaz de usuario gráfica, Aplicación, Teams&#10;&#10;El contenido generado por IA puede ser incorrec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050E1" w14:textId="04879438" w:rsidR="00C9384B" w:rsidRPr="00467E42" w:rsidRDefault="00874DC8" w:rsidP="00874DC8">
      <w:pPr>
        <w:pStyle w:val="Descripcin"/>
        <w:rPr>
          <w:noProof w:val="0"/>
        </w:rPr>
      </w:pPr>
      <w:bookmarkStart w:id="38" w:name="_Toc212130285"/>
      <w:r w:rsidRPr="004E241F">
        <w:rPr>
          <w:noProof w:val="0"/>
        </w:rPr>
        <w:t xml:space="preserve">Ilustración </w:t>
      </w:r>
      <w:r w:rsidRPr="004E241F">
        <w:rPr>
          <w:noProof w:val="0"/>
        </w:rPr>
        <w:fldChar w:fldCharType="begin"/>
      </w:r>
      <w:r w:rsidRPr="004E241F">
        <w:rPr>
          <w:noProof w:val="0"/>
        </w:rPr>
        <w:instrText xml:space="preserve"> SEQ Ilustración \* ARABIC </w:instrText>
      </w:r>
      <w:r w:rsidRPr="004E241F">
        <w:rPr>
          <w:noProof w:val="0"/>
        </w:rPr>
        <w:fldChar w:fldCharType="separate"/>
      </w:r>
      <w:r w:rsidRPr="004E241F">
        <w:rPr>
          <w:noProof w:val="0"/>
        </w:rPr>
        <w:t>2</w:t>
      </w:r>
      <w:r w:rsidRPr="004E241F">
        <w:rPr>
          <w:noProof w:val="0"/>
        </w:rPr>
        <w:fldChar w:fldCharType="end"/>
      </w:r>
      <w:r w:rsidRPr="004E241F">
        <w:rPr>
          <w:noProof w:val="0"/>
        </w:rPr>
        <w:t>. Sin esquinas cortadas</w:t>
      </w:r>
      <w:bookmarkEnd w:id="38"/>
    </w:p>
    <w:p w14:paraId="34D3F9F2" w14:textId="31AE2708" w:rsidR="00C9384B" w:rsidRPr="00467E42" w:rsidRDefault="0091622F" w:rsidP="00C9384B">
      <w:pPr>
        <w:pStyle w:val="Ttulo3"/>
        <w:rPr>
          <w:noProof w:val="0"/>
        </w:rPr>
      </w:pPr>
      <w:bookmarkStart w:id="39" w:name="_Toc212130265"/>
      <w:r>
        <w:rPr>
          <w:noProof w:val="0"/>
        </w:rPr>
        <w:t>Pasos: A</w:t>
      </w:r>
      <w:r w:rsidR="00C9384B">
        <w:rPr>
          <w:noProof w:val="0"/>
        </w:rPr>
        <w:t xml:space="preserve">l hacer clic podemos expandir y contraer, al expandir nos muestra los </w:t>
      </w:r>
      <w:proofErr w:type="spellStart"/>
      <w:r w:rsidR="00C9384B">
        <w:rPr>
          <w:noProof w:val="0"/>
        </w:rPr>
        <w:t>sub-pasos</w:t>
      </w:r>
      <w:proofErr w:type="spellEnd"/>
      <w:r w:rsidR="00C9384B">
        <w:rPr>
          <w:noProof w:val="0"/>
        </w:rPr>
        <w:t xml:space="preserve"> que se realizaron con el tiempo que tomo en cada uno</w:t>
      </w:r>
      <w:bookmarkEnd w:id="39"/>
    </w:p>
    <w:p w14:paraId="2E4E2EFB" w14:textId="685C290C" w:rsidR="00C9384B" w:rsidRPr="00467E42" w:rsidRDefault="0091622F" w:rsidP="00C9384B">
      <w:pPr>
        <w:pStyle w:val="Ttulo3"/>
        <w:rPr>
          <w:noProof w:val="0"/>
        </w:rPr>
      </w:pPr>
      <w:bookmarkStart w:id="40" w:name="_Toc212130266"/>
      <w:proofErr w:type="spellStart"/>
      <w:r>
        <w:rPr>
          <w:noProof w:val="0"/>
        </w:rPr>
        <w:t>Sub-pasos</w:t>
      </w:r>
      <w:proofErr w:type="spellEnd"/>
      <w:r>
        <w:rPr>
          <w:noProof w:val="0"/>
        </w:rPr>
        <w:t>: A</w:t>
      </w:r>
      <w:r w:rsidR="00C9384B">
        <w:rPr>
          <w:noProof w:val="0"/>
        </w:rPr>
        <w:t xml:space="preserve">l hacer clic podemos expandir y contraer, al expandir nos muestra los </w:t>
      </w:r>
      <w:proofErr w:type="spellStart"/>
      <w:r>
        <w:rPr>
          <w:noProof w:val="0"/>
        </w:rPr>
        <w:t>console</w:t>
      </w:r>
      <w:proofErr w:type="spellEnd"/>
      <w:r>
        <w:rPr>
          <w:noProof w:val="0"/>
        </w:rPr>
        <w:t xml:space="preserve"> logs, errores en consola, y </w:t>
      </w:r>
      <w:proofErr w:type="spellStart"/>
      <w:r>
        <w:rPr>
          <w:noProof w:val="0"/>
        </w:rPr>
        <w:t>network</w:t>
      </w:r>
      <w:proofErr w:type="spellEnd"/>
      <w:r>
        <w:rPr>
          <w:noProof w:val="0"/>
        </w:rPr>
        <w:t xml:space="preserve"> </w:t>
      </w:r>
      <w:proofErr w:type="spellStart"/>
      <w:r>
        <w:rPr>
          <w:noProof w:val="0"/>
        </w:rPr>
        <w:t>request</w:t>
      </w:r>
      <w:proofErr w:type="spellEnd"/>
      <w:r>
        <w:rPr>
          <w:noProof w:val="0"/>
        </w:rPr>
        <w:t xml:space="preserve"> con la cantidad encontrada de cada uno de ellos</w:t>
      </w:r>
      <w:bookmarkEnd w:id="40"/>
    </w:p>
    <w:p w14:paraId="086D0E75" w14:textId="7A7A5C55" w:rsidR="00C9384B" w:rsidRDefault="0091622F" w:rsidP="00C9384B">
      <w:pPr>
        <w:pStyle w:val="Ttulo3"/>
        <w:rPr>
          <w:noProof w:val="0"/>
        </w:rPr>
      </w:pPr>
      <w:bookmarkStart w:id="41" w:name="_Toc212130267"/>
      <w:proofErr w:type="spellStart"/>
      <w:r>
        <w:rPr>
          <w:noProof w:val="0"/>
        </w:rPr>
        <w:t>Console</w:t>
      </w:r>
      <w:proofErr w:type="spellEnd"/>
      <w:r>
        <w:rPr>
          <w:noProof w:val="0"/>
        </w:rPr>
        <w:t xml:space="preserve"> Logs: A</w:t>
      </w:r>
      <w:r>
        <w:rPr>
          <w:noProof w:val="0"/>
        </w:rPr>
        <w:t xml:space="preserve">l hacer clic podemos expandir y contraer, al expandir nos muestra los </w:t>
      </w:r>
      <w:r>
        <w:rPr>
          <w:noProof w:val="0"/>
        </w:rPr>
        <w:t>textos generados por cada aplicativo</w:t>
      </w:r>
      <w:bookmarkEnd w:id="41"/>
    </w:p>
    <w:p w14:paraId="604DD334" w14:textId="77777777" w:rsidR="00874DC8" w:rsidRPr="004E241F" w:rsidRDefault="0091622F" w:rsidP="00874DC8">
      <w:pPr>
        <w:jc w:val="center"/>
      </w:pPr>
      <w:r>
        <w:rPr>
          <w:noProof/>
        </w:rPr>
        <w:drawing>
          <wp:inline distT="0" distB="0" distL="0" distR="0" wp14:anchorId="6B64749C" wp14:editId="23F8F840">
            <wp:extent cx="6228080" cy="2921000"/>
            <wp:effectExtent l="0" t="0" r="1270" b="0"/>
            <wp:docPr id="88561875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61875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C5355" w14:textId="77777777" w:rsidR="00874DC8" w:rsidRPr="004E241F" w:rsidRDefault="00874DC8" w:rsidP="00874DC8">
      <w:pPr>
        <w:pStyle w:val="Descripcin"/>
        <w:rPr>
          <w:noProof w:val="0"/>
        </w:rPr>
      </w:pPr>
      <w:bookmarkStart w:id="42" w:name="_Toc212130286"/>
      <w:r w:rsidRPr="004E241F">
        <w:rPr>
          <w:noProof w:val="0"/>
        </w:rPr>
        <w:t xml:space="preserve">Ilustración </w:t>
      </w:r>
      <w:r w:rsidRPr="004E241F">
        <w:rPr>
          <w:noProof w:val="0"/>
        </w:rPr>
        <w:fldChar w:fldCharType="begin"/>
      </w:r>
      <w:r w:rsidRPr="004E241F">
        <w:rPr>
          <w:noProof w:val="0"/>
        </w:rPr>
        <w:instrText xml:space="preserve"> SEQ Ilustración \* ARABIC </w:instrText>
      </w:r>
      <w:r w:rsidRPr="004E241F">
        <w:rPr>
          <w:noProof w:val="0"/>
        </w:rPr>
        <w:fldChar w:fldCharType="separate"/>
      </w:r>
      <w:r w:rsidRPr="004E241F">
        <w:rPr>
          <w:noProof w:val="0"/>
        </w:rPr>
        <w:t>2</w:t>
      </w:r>
      <w:r w:rsidRPr="004E241F">
        <w:rPr>
          <w:noProof w:val="0"/>
        </w:rPr>
        <w:fldChar w:fldCharType="end"/>
      </w:r>
      <w:r w:rsidRPr="004E241F">
        <w:rPr>
          <w:noProof w:val="0"/>
        </w:rPr>
        <w:t>. Sin esquinas cortadas</w:t>
      </w:r>
      <w:bookmarkEnd w:id="42"/>
    </w:p>
    <w:p w14:paraId="43946B75" w14:textId="0205AB84" w:rsidR="0091622F" w:rsidRPr="00467E42" w:rsidRDefault="0091622F" w:rsidP="0091622F"/>
    <w:p w14:paraId="562D3948" w14:textId="422B2873" w:rsidR="0091622F" w:rsidRDefault="0091622F" w:rsidP="0091622F">
      <w:pPr>
        <w:pStyle w:val="Ttulo3"/>
        <w:rPr>
          <w:noProof w:val="0"/>
        </w:rPr>
      </w:pPr>
      <w:bookmarkStart w:id="43" w:name="_Toc212130268"/>
      <w:r>
        <w:rPr>
          <w:noProof w:val="0"/>
        </w:rPr>
        <w:lastRenderedPageBreak/>
        <w:t>Errores de Consola</w:t>
      </w:r>
      <w:r>
        <w:rPr>
          <w:noProof w:val="0"/>
        </w:rPr>
        <w:t xml:space="preserve">: Al hacer clic podemos expandir y contraer, al expandir nos muestra los </w:t>
      </w:r>
      <w:r>
        <w:rPr>
          <w:noProof w:val="0"/>
        </w:rPr>
        <w:t>errores en consola por cada aplicativo</w:t>
      </w:r>
      <w:bookmarkEnd w:id="43"/>
    </w:p>
    <w:p w14:paraId="64A3D343" w14:textId="77777777" w:rsidR="00874DC8" w:rsidRPr="004E241F" w:rsidRDefault="0091622F" w:rsidP="00874DC8">
      <w:pPr>
        <w:jc w:val="center"/>
      </w:pPr>
      <w:r>
        <w:rPr>
          <w:noProof/>
        </w:rPr>
        <w:drawing>
          <wp:inline distT="0" distB="0" distL="0" distR="0" wp14:anchorId="3A522D88" wp14:editId="2200238F">
            <wp:extent cx="6228080" cy="2933065"/>
            <wp:effectExtent l="0" t="0" r="1270" b="635"/>
            <wp:docPr id="65071137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711376" name="Imagen 1" descr="Interfaz de usuario gráfica, Aplicación&#10;&#10;El contenido generado por IA puede ser incorrecto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ECB01" w14:textId="3CFE2A57" w:rsidR="0091622F" w:rsidRPr="0091622F" w:rsidRDefault="00874DC8" w:rsidP="00874DC8">
      <w:pPr>
        <w:pStyle w:val="Descripcin"/>
        <w:rPr>
          <w:noProof w:val="0"/>
        </w:rPr>
      </w:pPr>
      <w:bookmarkStart w:id="44" w:name="_Toc212130287"/>
      <w:r w:rsidRPr="004E241F">
        <w:rPr>
          <w:noProof w:val="0"/>
        </w:rPr>
        <w:t xml:space="preserve">Ilustración </w:t>
      </w:r>
      <w:r w:rsidRPr="004E241F">
        <w:rPr>
          <w:noProof w:val="0"/>
        </w:rPr>
        <w:fldChar w:fldCharType="begin"/>
      </w:r>
      <w:r w:rsidRPr="004E241F">
        <w:rPr>
          <w:noProof w:val="0"/>
        </w:rPr>
        <w:instrText xml:space="preserve"> SEQ Ilustración \* ARABIC </w:instrText>
      </w:r>
      <w:r w:rsidRPr="004E241F">
        <w:rPr>
          <w:noProof w:val="0"/>
        </w:rPr>
        <w:fldChar w:fldCharType="separate"/>
      </w:r>
      <w:r w:rsidRPr="004E241F">
        <w:rPr>
          <w:noProof w:val="0"/>
        </w:rPr>
        <w:t>2</w:t>
      </w:r>
      <w:r w:rsidRPr="004E241F">
        <w:rPr>
          <w:noProof w:val="0"/>
        </w:rPr>
        <w:fldChar w:fldCharType="end"/>
      </w:r>
      <w:r w:rsidRPr="004E241F">
        <w:rPr>
          <w:noProof w:val="0"/>
        </w:rPr>
        <w:t>. Sin esquinas cortadas</w:t>
      </w:r>
      <w:bookmarkEnd w:id="44"/>
    </w:p>
    <w:p w14:paraId="79CADF8C" w14:textId="110CE828" w:rsidR="00874DC8" w:rsidRDefault="0091622F" w:rsidP="00874DC8">
      <w:pPr>
        <w:pStyle w:val="Ttulo3"/>
        <w:rPr>
          <w:noProof w:val="0"/>
        </w:rPr>
      </w:pPr>
      <w:bookmarkStart w:id="45" w:name="_Toc212130269"/>
      <w:r>
        <w:rPr>
          <w:noProof w:val="0"/>
        </w:rPr>
        <w:t xml:space="preserve">Network </w:t>
      </w:r>
      <w:proofErr w:type="spellStart"/>
      <w:r>
        <w:rPr>
          <w:noProof w:val="0"/>
        </w:rPr>
        <w:t>Requests</w:t>
      </w:r>
      <w:proofErr w:type="spellEnd"/>
      <w:r>
        <w:rPr>
          <w:noProof w:val="0"/>
        </w:rPr>
        <w:t xml:space="preserve">: Al hacer clic podemos expandir y contraer, al expandir nos muestra los </w:t>
      </w:r>
      <w:proofErr w:type="spellStart"/>
      <w:r>
        <w:rPr>
          <w:noProof w:val="0"/>
        </w:rPr>
        <w:t>request</w:t>
      </w:r>
      <w:proofErr w:type="spellEnd"/>
      <w:r>
        <w:rPr>
          <w:noProof w:val="0"/>
        </w:rPr>
        <w:t xml:space="preserve"> o peticiones de red que genera cada app con el tiempo de respuesta, código de respuesta</w:t>
      </w:r>
      <w:bookmarkEnd w:id="45"/>
    </w:p>
    <w:p w14:paraId="7DAB249E" w14:textId="77777777" w:rsidR="00874DC8" w:rsidRPr="004E241F" w:rsidRDefault="00874DC8" w:rsidP="00874DC8">
      <w:pPr>
        <w:jc w:val="center"/>
      </w:pPr>
      <w:r>
        <w:rPr>
          <w:noProof/>
        </w:rPr>
        <w:drawing>
          <wp:inline distT="0" distB="0" distL="0" distR="0" wp14:anchorId="6FF3B4C9" wp14:editId="7144EBCC">
            <wp:extent cx="6228080" cy="2928620"/>
            <wp:effectExtent l="0" t="0" r="1270" b="5080"/>
            <wp:docPr id="19858245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82455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ED89A" w14:textId="21F7A5A0" w:rsidR="00874DC8" w:rsidRPr="00874DC8" w:rsidRDefault="00874DC8" w:rsidP="00874DC8">
      <w:pPr>
        <w:pStyle w:val="Descripcin"/>
        <w:rPr>
          <w:noProof w:val="0"/>
        </w:rPr>
      </w:pPr>
      <w:bookmarkStart w:id="46" w:name="_Toc212130288"/>
      <w:r w:rsidRPr="004E241F">
        <w:rPr>
          <w:noProof w:val="0"/>
        </w:rPr>
        <w:t xml:space="preserve">Ilustración </w:t>
      </w:r>
      <w:r w:rsidRPr="004E241F">
        <w:rPr>
          <w:noProof w:val="0"/>
        </w:rPr>
        <w:fldChar w:fldCharType="begin"/>
      </w:r>
      <w:r w:rsidRPr="004E241F">
        <w:rPr>
          <w:noProof w:val="0"/>
        </w:rPr>
        <w:instrText xml:space="preserve"> SEQ Ilustración \* ARABIC </w:instrText>
      </w:r>
      <w:r w:rsidRPr="004E241F">
        <w:rPr>
          <w:noProof w:val="0"/>
        </w:rPr>
        <w:fldChar w:fldCharType="separate"/>
      </w:r>
      <w:r w:rsidRPr="004E241F">
        <w:rPr>
          <w:noProof w:val="0"/>
        </w:rPr>
        <w:t>2</w:t>
      </w:r>
      <w:r w:rsidRPr="004E241F">
        <w:rPr>
          <w:noProof w:val="0"/>
        </w:rPr>
        <w:fldChar w:fldCharType="end"/>
      </w:r>
      <w:r w:rsidRPr="004E241F">
        <w:rPr>
          <w:noProof w:val="0"/>
        </w:rPr>
        <w:t>. Sin esquinas cortadas</w:t>
      </w:r>
      <w:bookmarkEnd w:id="46"/>
    </w:p>
    <w:p w14:paraId="76EF0374" w14:textId="4E3B8ABC" w:rsidR="00874DC8" w:rsidRDefault="00874DC8" w:rsidP="00874DC8">
      <w:pPr>
        <w:pStyle w:val="Ttulo4"/>
        <w:rPr>
          <w:noProof w:val="0"/>
        </w:rPr>
      </w:pPr>
      <w:r>
        <w:rPr>
          <w:noProof w:val="0"/>
        </w:rPr>
        <w:t>Ordenar Peticiones: Permite seleccionar el orden de las peticiones de red (General de cualquier app, por aplicación o por defecto es decir en orden de petición)</w:t>
      </w:r>
    </w:p>
    <w:p w14:paraId="02716831" w14:textId="4E7DFDBD" w:rsidR="00874DC8" w:rsidRDefault="00874DC8" w:rsidP="00874DC8">
      <w:pPr>
        <w:pStyle w:val="Ttulo4"/>
        <w:rPr>
          <w:noProof w:val="0"/>
        </w:rPr>
      </w:pPr>
      <w:r>
        <w:rPr>
          <w:noProof w:val="0"/>
        </w:rPr>
        <w:t>CURL</w:t>
      </w:r>
      <w:r>
        <w:rPr>
          <w:noProof w:val="0"/>
        </w:rPr>
        <w:t xml:space="preserve">: Permite </w:t>
      </w:r>
      <w:r>
        <w:rPr>
          <w:noProof w:val="0"/>
        </w:rPr>
        <w:t>copiar el CURL de la petición para poder compartirlo o probarlo en alguna herramienta de solicitudes HTTP</w:t>
      </w:r>
    </w:p>
    <w:p w14:paraId="689B2B95" w14:textId="77777777" w:rsidR="00874DC8" w:rsidRPr="00874DC8" w:rsidRDefault="00874DC8" w:rsidP="00874DC8"/>
    <w:p w14:paraId="1A66EE26" w14:textId="77777777" w:rsidR="00874DC8" w:rsidRPr="00874DC8" w:rsidRDefault="00874DC8" w:rsidP="00874DC8"/>
    <w:p w14:paraId="149FEE99" w14:textId="15261FF5" w:rsidR="00874DC8" w:rsidRPr="00874DC8" w:rsidRDefault="00874DC8" w:rsidP="00874DC8"/>
    <w:p w14:paraId="41A064A3" w14:textId="77777777" w:rsidR="00467E42" w:rsidRPr="00813FC1" w:rsidRDefault="00467E42" w:rsidP="00813FC1"/>
    <w:p w14:paraId="3C8F80F9" w14:textId="77777777" w:rsidR="00BE3A12" w:rsidRPr="004E241F" w:rsidRDefault="00BE3A12" w:rsidP="004E241F"/>
    <w:p w14:paraId="4BB3B9C5" w14:textId="77777777" w:rsidR="0062397A" w:rsidRPr="004E241F" w:rsidRDefault="0062397A" w:rsidP="003644ED">
      <w:pPr>
        <w:spacing w:before="0" w:after="0" w:line="168" w:lineRule="auto"/>
        <w:sectPr w:rsidR="0062397A" w:rsidRPr="004E241F" w:rsidSect="00CD0B64">
          <w:headerReference w:type="default" r:id="rId44"/>
          <w:footerReference w:type="default" r:id="rId45"/>
          <w:pgSz w:w="11906" w:h="16838" w:code="9"/>
          <w:pgMar w:top="1928" w:right="851" w:bottom="1134" w:left="1247" w:header="567" w:footer="595" w:gutter="0"/>
          <w:cols w:space="708"/>
          <w:docGrid w:linePitch="360"/>
        </w:sectPr>
      </w:pPr>
    </w:p>
    <w:p w14:paraId="48EA906F" w14:textId="77777777" w:rsidR="00516ACD" w:rsidRPr="004E241F" w:rsidRDefault="00C33262" w:rsidP="00A12BB7">
      <w:pPr>
        <w:spacing w:before="0" w:after="0" w:line="216" w:lineRule="auto"/>
        <w:ind w:left="-454" w:right="-284"/>
        <w:jc w:val="left"/>
        <w:rPr>
          <w:color w:val="FFFFFF" w:themeColor="background1"/>
        </w:rPr>
      </w:pPr>
      <w:r w:rsidRPr="004E241F">
        <w:rPr>
          <w:sz w:val="18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0C287313" wp14:editId="06D345AC">
                <wp:simplePos x="0" y="0"/>
                <wp:positionH relativeFrom="margin">
                  <wp:align>right</wp:align>
                </wp:positionH>
                <wp:positionV relativeFrom="paragraph">
                  <wp:posOffset>111760</wp:posOffset>
                </wp:positionV>
                <wp:extent cx="6510655" cy="7332980"/>
                <wp:effectExtent l="0" t="0" r="0" b="1270"/>
                <wp:wrapSquare wrapText="bothSides"/>
                <wp:docPr id="638509122" name="Rectángulo: esquinas diagonales cortada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0655" cy="7332980"/>
                        </a:xfrm>
                        <a:prstGeom prst="rect">
                          <a:avLst/>
                        </a:prstGeom>
                        <a:noFill/>
                        <a:ln w="889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BAB0FF" w14:textId="77777777" w:rsidR="00C33262" w:rsidRPr="004E241F" w:rsidRDefault="00C33262" w:rsidP="00C33262">
                            <w:pPr>
                              <w:spacing w:after="0"/>
                              <w:rPr>
                                <w:rFonts w:asciiTheme="majorHAnsi" w:hAnsiTheme="majorHAnsi" w:cstheme="majorHAnsi"/>
                                <w:color w:val="646459" w:themeColor="accent2"/>
                                <w:sz w:val="68"/>
                                <w:szCs w:val="68"/>
                                <w:shd w:val="clear" w:color="auto" w:fill="FFFFFF" w:themeFill="background1"/>
                              </w:rPr>
                            </w:pPr>
                            <w:proofErr w:type="spellStart"/>
                            <w:r w:rsidRPr="004E241F">
                              <w:rPr>
                                <w:rFonts w:asciiTheme="majorHAnsi" w:hAnsiTheme="majorHAnsi" w:cstheme="majorHAnsi"/>
                                <w:color w:val="646459" w:themeColor="accent2"/>
                                <w:sz w:val="68"/>
                                <w:szCs w:val="68"/>
                              </w:rPr>
                              <w:t>Tech</w:t>
                            </w:r>
                            <w:proofErr w:type="spellEnd"/>
                            <w:r w:rsidRPr="004E241F">
                              <w:rPr>
                                <w:rFonts w:asciiTheme="majorHAnsi" w:hAnsiTheme="majorHAnsi" w:cstheme="majorHAnsi"/>
                                <w:color w:val="646459" w:themeColor="accent2"/>
                                <w:sz w:val="68"/>
                                <w:szCs w:val="68"/>
                              </w:rPr>
                              <w:t xml:space="preserve"> </w:t>
                            </w:r>
                            <w:proofErr w:type="spellStart"/>
                            <w:r w:rsidRPr="004E241F">
                              <w:rPr>
                                <w:rFonts w:asciiTheme="majorHAnsi" w:hAnsiTheme="majorHAnsi" w:cstheme="majorHAnsi"/>
                                <w:color w:val="646459" w:themeColor="accent2"/>
                                <w:sz w:val="68"/>
                                <w:szCs w:val="68"/>
                              </w:rPr>
                              <w:t>for</w:t>
                            </w:r>
                            <w:proofErr w:type="spellEnd"/>
                          </w:p>
                          <w:p w14:paraId="2F250C18" w14:textId="77777777" w:rsidR="00C33262" w:rsidRPr="004E241F" w:rsidRDefault="00D16380" w:rsidP="00C33262">
                            <w:pPr>
                              <w:spacing w:before="0" w:after="480"/>
                              <w:rPr>
                                <w:rFonts w:asciiTheme="majorHAnsi" w:hAnsiTheme="majorHAnsi" w:cstheme="majorHAnsi"/>
                                <w:sz w:val="68"/>
                                <w:szCs w:val="68"/>
                                <w:shd w:val="clear" w:color="auto" w:fill="FFFFFF" w:themeFill="background1"/>
                              </w:rPr>
                            </w:pPr>
                            <w:proofErr w:type="spellStart"/>
                            <w:r w:rsidRPr="004E241F">
                              <w:rPr>
                                <w:rFonts w:asciiTheme="majorHAnsi" w:hAnsiTheme="majorHAnsi" w:cstheme="majorHAnsi"/>
                                <w:sz w:val="68"/>
                                <w:szCs w:val="68"/>
                              </w:rPr>
                              <w:t>the</w:t>
                            </w:r>
                            <w:proofErr w:type="spellEnd"/>
                            <w:r w:rsidRPr="004E241F">
                              <w:rPr>
                                <w:rFonts w:asciiTheme="majorHAnsi" w:hAnsiTheme="majorHAnsi" w:cstheme="majorHAnsi"/>
                                <w:sz w:val="68"/>
                                <w:szCs w:val="68"/>
                              </w:rPr>
                              <w:t xml:space="preserve"> future</w:t>
                            </w:r>
                          </w:p>
                          <w:p w14:paraId="3B4DB169" w14:textId="77777777" w:rsidR="00C33262" w:rsidRPr="004E241F" w:rsidRDefault="00C33262" w:rsidP="00C33262">
                            <w:pPr>
                              <w:spacing w:before="0" w:after="0"/>
                              <w:rPr>
                                <w:sz w:val="24"/>
                              </w:rPr>
                            </w:pPr>
                            <w:r w:rsidRPr="004E241F">
                              <w:rPr>
                                <w:sz w:val="24"/>
                              </w:rPr>
                              <w:t>Generamos</w:t>
                            </w:r>
                          </w:p>
                          <w:p w14:paraId="2E9BE7EE" w14:textId="77777777" w:rsidR="00C33262" w:rsidRPr="004E241F" w:rsidRDefault="00C33262" w:rsidP="00C33262">
                            <w:pPr>
                              <w:spacing w:before="0" w:after="0"/>
                              <w:rPr>
                                <w:sz w:val="24"/>
                              </w:rPr>
                            </w:pPr>
                            <w:r w:rsidRPr="004E241F">
                              <w:rPr>
                                <w:sz w:val="24"/>
                              </w:rPr>
                              <w:t>confianza para</w:t>
                            </w:r>
                          </w:p>
                          <w:p w14:paraId="2E1D66AF" w14:textId="77777777" w:rsidR="00C33262" w:rsidRPr="004E241F" w:rsidRDefault="00C33262" w:rsidP="00C33262">
                            <w:pPr>
                              <w:spacing w:before="0" w:after="0"/>
                              <w:rPr>
                                <w:sz w:val="24"/>
                              </w:rPr>
                            </w:pPr>
                            <w:r w:rsidRPr="004E241F">
                              <w:rPr>
                                <w:sz w:val="24"/>
                              </w:rPr>
                              <w:t>proteger e impulsar</w:t>
                            </w:r>
                          </w:p>
                          <w:p w14:paraId="38F91D85" w14:textId="77777777" w:rsidR="00C33262" w:rsidRPr="004E241F" w:rsidRDefault="00C33262" w:rsidP="00C33262">
                            <w:pPr>
                              <w:spacing w:before="0" w:after="0"/>
                              <w:rPr>
                                <w:sz w:val="24"/>
                              </w:rPr>
                            </w:pPr>
                            <w:r w:rsidRPr="004E241F">
                              <w:rPr>
                                <w:sz w:val="24"/>
                              </w:rPr>
                              <w:t>tanto el presente,</w:t>
                            </w:r>
                          </w:p>
                          <w:p w14:paraId="47EE37E8" w14:textId="77777777" w:rsidR="00C33262" w:rsidRPr="004E241F" w:rsidRDefault="00C33262" w:rsidP="00C33262">
                            <w:pPr>
                              <w:spacing w:before="0" w:after="0"/>
                              <w:rPr>
                                <w:sz w:val="22"/>
                                <w:szCs w:val="22"/>
                                <w:shd w:val="clear" w:color="auto" w:fill="FFFFFF" w:themeFill="background1"/>
                              </w:rPr>
                            </w:pPr>
                            <w:r w:rsidRPr="004E241F">
                              <w:rPr>
                                <w:sz w:val="24"/>
                              </w:rPr>
                              <w:t>como el futuro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88000" tIns="216000" rIns="252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C287313" id="_x0000_s1028" style="position:absolute;left:0;text-align:left;margin-left:461.45pt;margin-top:8.8pt;width:512.65pt;height:577.4pt;z-index:-25165414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" filled="f" stroked="f" strokeweight=".7pt">
                <v:textbox inset="8mm,6mm,7mm">
                  <w:txbxContent>
                    <w:p w14:paraId="62BAB0FF" w14:textId="77777777" w:rsidR="00C33262" w:rsidRPr="004E241F" w:rsidRDefault="00C33262" w:rsidP="00C33262">
                      <w:pPr>
                        <w:spacing w:after="0"/>
                        <w:rPr>
                          <w:rFonts w:asciiTheme="majorHAnsi" w:hAnsiTheme="majorHAnsi" w:cstheme="majorHAnsi"/>
                          <w:color w:val="646459" w:themeColor="accent2"/>
                          <w:sz w:val="68"/>
                          <w:szCs w:val="68"/>
                          <w:shd w:val="clear" w:color="auto" w:fill="FFFFFF" w:themeFill="background1"/>
                        </w:rPr>
                      </w:pPr>
                      <w:proofErr w:type="spellStart"/>
                      <w:r w:rsidRPr="004E241F">
                        <w:rPr>
                          <w:rFonts w:asciiTheme="majorHAnsi" w:hAnsiTheme="majorHAnsi" w:cstheme="majorHAnsi"/>
                          <w:color w:val="646459" w:themeColor="accent2"/>
                          <w:sz w:val="68"/>
                          <w:szCs w:val="68"/>
                        </w:rPr>
                        <w:t>Tech</w:t>
                      </w:r>
                      <w:proofErr w:type="spellEnd"/>
                      <w:r w:rsidRPr="004E241F">
                        <w:rPr>
                          <w:rFonts w:asciiTheme="majorHAnsi" w:hAnsiTheme="majorHAnsi" w:cstheme="majorHAnsi"/>
                          <w:color w:val="646459" w:themeColor="accent2"/>
                          <w:sz w:val="68"/>
                          <w:szCs w:val="68"/>
                        </w:rPr>
                        <w:t xml:space="preserve"> </w:t>
                      </w:r>
                      <w:proofErr w:type="spellStart"/>
                      <w:r w:rsidRPr="004E241F">
                        <w:rPr>
                          <w:rFonts w:asciiTheme="majorHAnsi" w:hAnsiTheme="majorHAnsi" w:cstheme="majorHAnsi"/>
                          <w:color w:val="646459" w:themeColor="accent2"/>
                          <w:sz w:val="68"/>
                          <w:szCs w:val="68"/>
                        </w:rPr>
                        <w:t>for</w:t>
                      </w:r>
                      <w:proofErr w:type="spellEnd"/>
                    </w:p>
                    <w:p w14:paraId="2F250C18" w14:textId="77777777" w:rsidR="00C33262" w:rsidRPr="004E241F" w:rsidRDefault="00D16380" w:rsidP="00C33262">
                      <w:pPr>
                        <w:spacing w:before="0" w:after="480"/>
                        <w:rPr>
                          <w:rFonts w:asciiTheme="majorHAnsi" w:hAnsiTheme="majorHAnsi" w:cstheme="majorHAnsi"/>
                          <w:sz w:val="68"/>
                          <w:szCs w:val="68"/>
                          <w:shd w:val="clear" w:color="auto" w:fill="FFFFFF" w:themeFill="background1"/>
                        </w:rPr>
                      </w:pPr>
                      <w:proofErr w:type="spellStart"/>
                      <w:r w:rsidRPr="004E241F">
                        <w:rPr>
                          <w:rFonts w:asciiTheme="majorHAnsi" w:hAnsiTheme="majorHAnsi" w:cstheme="majorHAnsi"/>
                          <w:sz w:val="68"/>
                          <w:szCs w:val="68"/>
                        </w:rPr>
                        <w:t>the</w:t>
                      </w:r>
                      <w:proofErr w:type="spellEnd"/>
                      <w:r w:rsidRPr="004E241F">
                        <w:rPr>
                          <w:rFonts w:asciiTheme="majorHAnsi" w:hAnsiTheme="majorHAnsi" w:cstheme="majorHAnsi"/>
                          <w:sz w:val="68"/>
                          <w:szCs w:val="68"/>
                        </w:rPr>
                        <w:t xml:space="preserve"> future</w:t>
                      </w:r>
                    </w:p>
                    <w:p w14:paraId="3B4DB169" w14:textId="77777777" w:rsidR="00C33262" w:rsidRPr="004E241F" w:rsidRDefault="00C33262" w:rsidP="00C33262">
                      <w:pPr>
                        <w:spacing w:before="0" w:after="0"/>
                        <w:rPr>
                          <w:sz w:val="24"/>
                        </w:rPr>
                      </w:pPr>
                      <w:r w:rsidRPr="004E241F">
                        <w:rPr>
                          <w:sz w:val="24"/>
                        </w:rPr>
                        <w:t>Generamos</w:t>
                      </w:r>
                    </w:p>
                    <w:p w14:paraId="2E9BE7EE" w14:textId="77777777" w:rsidR="00C33262" w:rsidRPr="004E241F" w:rsidRDefault="00C33262" w:rsidP="00C33262">
                      <w:pPr>
                        <w:spacing w:before="0" w:after="0"/>
                        <w:rPr>
                          <w:sz w:val="24"/>
                        </w:rPr>
                      </w:pPr>
                      <w:r w:rsidRPr="004E241F">
                        <w:rPr>
                          <w:sz w:val="24"/>
                        </w:rPr>
                        <w:t>confianza para</w:t>
                      </w:r>
                    </w:p>
                    <w:p w14:paraId="2E1D66AF" w14:textId="77777777" w:rsidR="00C33262" w:rsidRPr="004E241F" w:rsidRDefault="00C33262" w:rsidP="00C33262">
                      <w:pPr>
                        <w:spacing w:before="0" w:after="0"/>
                        <w:rPr>
                          <w:sz w:val="24"/>
                        </w:rPr>
                      </w:pPr>
                      <w:r w:rsidRPr="004E241F">
                        <w:rPr>
                          <w:sz w:val="24"/>
                        </w:rPr>
                        <w:t>proteger e impulsar</w:t>
                      </w:r>
                    </w:p>
                    <w:p w14:paraId="38F91D85" w14:textId="77777777" w:rsidR="00C33262" w:rsidRPr="004E241F" w:rsidRDefault="00C33262" w:rsidP="00C33262">
                      <w:pPr>
                        <w:spacing w:before="0" w:after="0"/>
                        <w:rPr>
                          <w:sz w:val="24"/>
                        </w:rPr>
                      </w:pPr>
                      <w:r w:rsidRPr="004E241F">
                        <w:rPr>
                          <w:sz w:val="24"/>
                        </w:rPr>
                        <w:t>tanto el presente,</w:t>
                      </w:r>
                    </w:p>
                    <w:p w14:paraId="47EE37E8" w14:textId="77777777" w:rsidR="00C33262" w:rsidRPr="004E241F" w:rsidRDefault="00C33262" w:rsidP="00C33262">
                      <w:pPr>
                        <w:spacing w:before="0" w:after="0"/>
                        <w:rPr>
                          <w:sz w:val="22"/>
                          <w:szCs w:val="22"/>
                          <w:shd w:val="clear" w:color="auto" w:fill="FFFFFF" w:themeFill="background1"/>
                        </w:rPr>
                      </w:pPr>
                      <w:r w:rsidRPr="004E241F">
                        <w:rPr>
                          <w:sz w:val="24"/>
                        </w:rPr>
                        <w:t>como el futuro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="002B017E" w:rsidRPr="004E241F">
        <w:rPr>
          <w:sz w:val="18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247993" wp14:editId="7C58EF0A">
                <wp:simplePos x="0" y="0"/>
                <wp:positionH relativeFrom="column">
                  <wp:posOffset>-250963</wp:posOffset>
                </wp:positionH>
                <wp:positionV relativeFrom="paragraph">
                  <wp:posOffset>-2033574</wp:posOffset>
                </wp:positionV>
                <wp:extent cx="6299835" cy="1771540"/>
                <wp:effectExtent l="0" t="0" r="0" b="0"/>
                <wp:wrapNone/>
                <wp:docPr id="1776092729" name="Rectángulo: esquinas diagonales cortada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9835" cy="1771540"/>
                        </a:xfrm>
                        <a:prstGeom prst="snip2DiagRect">
                          <a:avLst>
                            <a:gd name="adj1" fmla="val 3531"/>
                            <a:gd name="adj2" fmla="val 3947"/>
                          </a:avLst>
                        </a:prstGeom>
                        <a:noFill/>
                        <a:ln w="889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036820" w14:textId="77777777" w:rsidR="002B017E" w:rsidRPr="004E241F" w:rsidRDefault="002B017E" w:rsidP="002B017E">
                            <w:pPr>
                              <w:spacing w:before="0" w:after="0"/>
                              <w:jc w:val="left"/>
                            </w:pPr>
                            <w:r w:rsidRPr="004E241F">
                              <w:t>Avda. de Bruselas, 35</w:t>
                            </w:r>
                          </w:p>
                          <w:p w14:paraId="59BE7D0C" w14:textId="77777777" w:rsidR="002B017E" w:rsidRPr="004E241F" w:rsidRDefault="002B017E" w:rsidP="002B017E">
                            <w:pPr>
                              <w:spacing w:before="0" w:after="0"/>
                              <w:jc w:val="left"/>
                            </w:pPr>
                            <w:r w:rsidRPr="004E241F">
                              <w:t>28108 Alcobendas</w:t>
                            </w:r>
                          </w:p>
                          <w:p w14:paraId="7BD02513" w14:textId="77777777" w:rsidR="002B017E" w:rsidRPr="004E241F" w:rsidRDefault="002B017E" w:rsidP="002B017E">
                            <w:pPr>
                              <w:spacing w:before="0" w:after="0"/>
                              <w:jc w:val="left"/>
                            </w:pPr>
                            <w:r w:rsidRPr="004E241F">
                              <w:t xml:space="preserve">Madrid, </w:t>
                            </w:r>
                            <w:proofErr w:type="spellStart"/>
                            <w:r w:rsidRPr="004E241F">
                              <w:t>Spain</w:t>
                            </w:r>
                            <w:proofErr w:type="spellEnd"/>
                          </w:p>
                          <w:p w14:paraId="7B2B436F" w14:textId="77777777" w:rsidR="002B017E" w:rsidRPr="004E241F" w:rsidRDefault="002B017E" w:rsidP="002B017E">
                            <w:pPr>
                              <w:spacing w:before="0" w:after="0"/>
                              <w:jc w:val="left"/>
                            </w:pPr>
                            <w:r w:rsidRPr="004E241F">
                              <w:t>T +34 91 627 10 00</w:t>
                            </w:r>
                          </w:p>
                          <w:p w14:paraId="45C6EB24" w14:textId="77777777" w:rsidR="002B017E" w:rsidRPr="004E241F" w:rsidRDefault="002B017E" w:rsidP="002B017E">
                            <w:pPr>
                              <w:spacing w:before="0" w:after="0"/>
                              <w:jc w:val="left"/>
                            </w:pPr>
                            <w:r w:rsidRPr="004E241F">
                              <w:t>info@minsait.com</w:t>
                            </w:r>
                          </w:p>
                          <w:p w14:paraId="7B379A9E" w14:textId="77777777" w:rsidR="002B017E" w:rsidRPr="004E241F" w:rsidRDefault="002B017E" w:rsidP="002B017E">
                            <w:pPr>
                              <w:spacing w:before="0" w:after="0"/>
                              <w:jc w:val="left"/>
                              <w:rPr>
                                <w:sz w:val="22"/>
                                <w:szCs w:val="22"/>
                                <w:shd w:val="clear" w:color="auto" w:fill="FFFFFF" w:themeFill="background1"/>
                              </w:rPr>
                            </w:pPr>
                          </w:p>
                          <w:p w14:paraId="1F3397BC" w14:textId="77777777" w:rsidR="002B017E" w:rsidRPr="004E241F" w:rsidRDefault="002B017E" w:rsidP="002B017E">
                            <w:pPr>
                              <w:spacing w:before="0" w:after="0"/>
                              <w:jc w:val="left"/>
                              <w:rPr>
                                <w:sz w:val="22"/>
                                <w:szCs w:val="22"/>
                                <w:shd w:val="clear" w:color="auto" w:fill="FFFFFF" w:themeFill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288000" tIns="216000" rIns="252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247993" id="_x0000_s1029" style="position:absolute;left:0;text-align:left;margin-left:-19.75pt;margin-top:-160.1pt;width:496.05pt;height:139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coordsize="6299835,17715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" adj="-11796480,,5400" path="m62553,l6229912,r69923,69923l6299835,1708987r-62553,62553l69923,1771540,,1701617,,62553,62553,xe" filled="f" stroked="f" strokeweight=".7pt">
                <v:stroke joinstyle="miter"/>
                <v:formulas/>
                <v:path arrowok="t" o:connecttype="custom" o:connectlocs="62553,0;6229912,0;6299835,69923;6299835,1708987;6237282,1771540;69923,1771540;0,1701617;0,62553;62553,0" o:connectangles="0,0,0,0,0,0,0,0,0" textboxrect="0,0,6299835,1771540"/>
                <v:textbox inset="8mm,6mm,7mm">
                  <w:txbxContent>
                    <w:p w14:paraId="6C036820" w14:textId="77777777" w:rsidR="002B017E" w:rsidRPr="004E241F" w:rsidRDefault="002B017E" w:rsidP="002B017E">
                      <w:pPr>
                        <w:spacing w:before="0" w:after="0"/>
                        <w:jc w:val="left"/>
                      </w:pPr>
                      <w:r w:rsidRPr="004E241F">
                        <w:t>Avda. de Bruselas, 35</w:t>
                      </w:r>
                    </w:p>
                    <w:p w14:paraId="59BE7D0C" w14:textId="77777777" w:rsidR="002B017E" w:rsidRPr="004E241F" w:rsidRDefault="002B017E" w:rsidP="002B017E">
                      <w:pPr>
                        <w:spacing w:before="0" w:after="0"/>
                        <w:jc w:val="left"/>
                      </w:pPr>
                      <w:r w:rsidRPr="004E241F">
                        <w:t>28108 Alcobendas</w:t>
                      </w:r>
                    </w:p>
                    <w:p w14:paraId="7BD02513" w14:textId="77777777" w:rsidR="002B017E" w:rsidRPr="004E241F" w:rsidRDefault="002B017E" w:rsidP="002B017E">
                      <w:pPr>
                        <w:spacing w:before="0" w:after="0"/>
                        <w:jc w:val="left"/>
                      </w:pPr>
                      <w:r w:rsidRPr="004E241F">
                        <w:t xml:space="preserve">Madrid, </w:t>
                      </w:r>
                      <w:proofErr w:type="spellStart"/>
                      <w:r w:rsidRPr="004E241F">
                        <w:t>Spain</w:t>
                      </w:r>
                      <w:proofErr w:type="spellEnd"/>
                    </w:p>
                    <w:p w14:paraId="7B2B436F" w14:textId="77777777" w:rsidR="002B017E" w:rsidRPr="004E241F" w:rsidRDefault="002B017E" w:rsidP="002B017E">
                      <w:pPr>
                        <w:spacing w:before="0" w:after="0"/>
                        <w:jc w:val="left"/>
                      </w:pPr>
                      <w:r w:rsidRPr="004E241F">
                        <w:t>T +34 91 627 10 00</w:t>
                      </w:r>
                    </w:p>
                    <w:p w14:paraId="45C6EB24" w14:textId="77777777" w:rsidR="002B017E" w:rsidRPr="004E241F" w:rsidRDefault="002B017E" w:rsidP="002B017E">
                      <w:pPr>
                        <w:spacing w:before="0" w:after="0"/>
                        <w:jc w:val="left"/>
                      </w:pPr>
                      <w:r w:rsidRPr="004E241F">
                        <w:t>info@minsait.com</w:t>
                      </w:r>
                    </w:p>
                    <w:p w14:paraId="7B379A9E" w14:textId="77777777" w:rsidR="002B017E" w:rsidRPr="004E241F" w:rsidRDefault="002B017E" w:rsidP="002B017E">
                      <w:pPr>
                        <w:spacing w:before="0" w:after="0"/>
                        <w:jc w:val="left"/>
                        <w:rPr>
                          <w:sz w:val="22"/>
                          <w:szCs w:val="22"/>
                          <w:shd w:val="clear" w:color="auto" w:fill="FFFFFF" w:themeFill="background1"/>
                        </w:rPr>
                      </w:pPr>
                    </w:p>
                    <w:p w14:paraId="1F3397BC" w14:textId="77777777" w:rsidR="002B017E" w:rsidRPr="004E241F" w:rsidRDefault="002B017E" w:rsidP="002B017E">
                      <w:pPr>
                        <w:spacing w:before="0" w:after="0"/>
                        <w:jc w:val="left"/>
                        <w:rPr>
                          <w:sz w:val="22"/>
                          <w:szCs w:val="22"/>
                          <w:shd w:val="clear" w:color="auto" w:fill="FFFFFF" w:themeFill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75414" w:rsidRPr="004E241F">
        <w:rPr>
          <w:sz w:val="18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D74F89" wp14:editId="3113332E">
                <wp:simplePos x="0" y="0"/>
                <wp:positionH relativeFrom="page">
                  <wp:align>center</wp:align>
                </wp:positionH>
                <wp:positionV relativeFrom="paragraph">
                  <wp:posOffset>-9818217</wp:posOffset>
                </wp:positionV>
                <wp:extent cx="6695440" cy="7793990"/>
                <wp:effectExtent l="0" t="0" r="0" b="0"/>
                <wp:wrapNone/>
                <wp:docPr id="745610563" name="Rectángulo: esquinas diagonales cortada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5440" cy="7793990"/>
                        </a:xfrm>
                        <a:prstGeom prst="snip2DiagRect">
                          <a:avLst>
                            <a:gd name="adj1" fmla="val 1180"/>
                            <a:gd name="adj2" fmla="val 1155"/>
                          </a:avLst>
                        </a:prstGeom>
                        <a:noFill/>
                        <a:ln w="889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3BE002" w14:textId="77777777" w:rsidR="00875414" w:rsidRPr="004E241F" w:rsidRDefault="00875414" w:rsidP="00875414">
                            <w:pPr>
                              <w:spacing w:after="0"/>
                              <w:jc w:val="left"/>
                              <w:rPr>
                                <w:rFonts w:asciiTheme="majorHAnsi" w:hAnsiTheme="majorHAnsi" w:cstheme="majorHAnsi"/>
                                <w:sz w:val="68"/>
                                <w:szCs w:val="68"/>
                                <w:shd w:val="clear" w:color="auto" w:fill="FFFFFF" w:themeFill="background1"/>
                              </w:rPr>
                            </w:pPr>
                            <w:proofErr w:type="spellStart"/>
                            <w:r w:rsidRPr="004E241F">
                              <w:rPr>
                                <w:rFonts w:asciiTheme="majorHAnsi" w:hAnsiTheme="majorHAnsi" w:cstheme="majorHAnsi"/>
                                <w:sz w:val="68"/>
                                <w:szCs w:val="68"/>
                                <w:shd w:val="clear" w:color="auto" w:fill="FFFFFF" w:themeFill="background1"/>
                              </w:rPr>
                              <w:t>Tech</w:t>
                            </w:r>
                            <w:proofErr w:type="spellEnd"/>
                            <w:r w:rsidRPr="004E241F">
                              <w:rPr>
                                <w:rFonts w:asciiTheme="majorHAnsi" w:hAnsiTheme="majorHAnsi" w:cstheme="majorHAnsi"/>
                                <w:sz w:val="68"/>
                                <w:szCs w:val="68"/>
                                <w:shd w:val="clear" w:color="auto" w:fill="FFFFFF" w:themeFill="background1"/>
                              </w:rPr>
                              <w:t xml:space="preserve"> </w:t>
                            </w:r>
                            <w:proofErr w:type="spellStart"/>
                            <w:r w:rsidRPr="004E241F">
                              <w:rPr>
                                <w:rFonts w:asciiTheme="majorHAnsi" w:hAnsiTheme="majorHAnsi" w:cstheme="majorHAnsi"/>
                                <w:sz w:val="68"/>
                                <w:szCs w:val="68"/>
                                <w:shd w:val="clear" w:color="auto" w:fill="FFFFFF" w:themeFill="background1"/>
                              </w:rPr>
                              <w:t>for</w:t>
                            </w:r>
                            <w:proofErr w:type="spellEnd"/>
                          </w:p>
                          <w:p w14:paraId="0D0D981A" w14:textId="77777777" w:rsidR="00875414" w:rsidRPr="004E241F" w:rsidRDefault="0039747B" w:rsidP="00875414">
                            <w:pPr>
                              <w:spacing w:before="0" w:after="480"/>
                              <w:jc w:val="left"/>
                              <w:rPr>
                                <w:rFonts w:asciiTheme="majorHAnsi" w:hAnsiTheme="majorHAnsi" w:cstheme="majorHAnsi"/>
                                <w:sz w:val="68"/>
                                <w:szCs w:val="68"/>
                                <w:shd w:val="clear" w:color="auto" w:fill="FFFFFF" w:themeFill="background1"/>
                              </w:rPr>
                            </w:pPr>
                            <w:proofErr w:type="spellStart"/>
                            <w:r w:rsidRPr="004E241F">
                              <w:rPr>
                                <w:rFonts w:asciiTheme="majorHAnsi" w:hAnsiTheme="majorHAnsi" w:cstheme="majorHAnsi"/>
                                <w:color w:val="AAAA9F" w:themeColor="accent1"/>
                                <w:sz w:val="68"/>
                                <w:szCs w:val="68"/>
                                <w:shd w:val="clear" w:color="auto" w:fill="FFFFFF" w:themeFill="background1"/>
                              </w:rPr>
                              <w:t>impact</w:t>
                            </w:r>
                            <w:proofErr w:type="spellEnd"/>
                          </w:p>
                          <w:p w14:paraId="5D90DC15" w14:textId="77777777" w:rsidR="00875414" w:rsidRPr="004E241F" w:rsidRDefault="00875414" w:rsidP="00875414">
                            <w:pPr>
                              <w:spacing w:before="0" w:after="0"/>
                              <w:jc w:val="left"/>
                              <w:rPr>
                                <w:sz w:val="24"/>
                                <w:shd w:val="clear" w:color="auto" w:fill="FFFFFF" w:themeFill="background1"/>
                              </w:rPr>
                            </w:pPr>
                            <w:r w:rsidRPr="004E241F">
                              <w:rPr>
                                <w:sz w:val="24"/>
                                <w:shd w:val="clear" w:color="auto" w:fill="FFFFFF" w:themeFill="background1"/>
                              </w:rPr>
                              <w:t>Generamos</w:t>
                            </w:r>
                          </w:p>
                          <w:p w14:paraId="19580C24" w14:textId="77777777" w:rsidR="00875414" w:rsidRPr="004E241F" w:rsidRDefault="00875414" w:rsidP="00875414">
                            <w:pPr>
                              <w:spacing w:before="0" w:after="0"/>
                              <w:jc w:val="left"/>
                              <w:rPr>
                                <w:sz w:val="24"/>
                                <w:shd w:val="clear" w:color="auto" w:fill="FFFFFF" w:themeFill="background1"/>
                              </w:rPr>
                            </w:pPr>
                            <w:r w:rsidRPr="004E241F">
                              <w:rPr>
                                <w:sz w:val="24"/>
                                <w:shd w:val="clear" w:color="auto" w:fill="FFFFFF" w:themeFill="background1"/>
                              </w:rPr>
                              <w:t>confianza para</w:t>
                            </w:r>
                          </w:p>
                          <w:p w14:paraId="61D673E1" w14:textId="77777777" w:rsidR="00875414" w:rsidRPr="004E241F" w:rsidRDefault="00875414" w:rsidP="00875414">
                            <w:pPr>
                              <w:spacing w:before="0" w:after="0"/>
                              <w:jc w:val="left"/>
                              <w:rPr>
                                <w:sz w:val="24"/>
                                <w:shd w:val="clear" w:color="auto" w:fill="FFFFFF" w:themeFill="background1"/>
                              </w:rPr>
                            </w:pPr>
                            <w:r w:rsidRPr="004E241F">
                              <w:rPr>
                                <w:sz w:val="24"/>
                                <w:shd w:val="clear" w:color="auto" w:fill="FFFFFF" w:themeFill="background1"/>
                              </w:rPr>
                              <w:t>proteger e impulsar</w:t>
                            </w:r>
                          </w:p>
                          <w:p w14:paraId="7B285E6B" w14:textId="77777777" w:rsidR="00875414" w:rsidRPr="004E241F" w:rsidRDefault="00875414" w:rsidP="00875414">
                            <w:pPr>
                              <w:spacing w:before="0" w:after="0"/>
                              <w:jc w:val="left"/>
                              <w:rPr>
                                <w:sz w:val="24"/>
                                <w:shd w:val="clear" w:color="auto" w:fill="FFFFFF" w:themeFill="background1"/>
                              </w:rPr>
                            </w:pPr>
                            <w:r w:rsidRPr="004E241F">
                              <w:rPr>
                                <w:sz w:val="24"/>
                                <w:shd w:val="clear" w:color="auto" w:fill="FFFFFF" w:themeFill="background1"/>
                              </w:rPr>
                              <w:t>tanto el presente,</w:t>
                            </w:r>
                          </w:p>
                          <w:p w14:paraId="56BB2D59" w14:textId="77777777" w:rsidR="00875414" w:rsidRPr="004E241F" w:rsidRDefault="00875414" w:rsidP="00875414">
                            <w:pPr>
                              <w:spacing w:before="0" w:after="0"/>
                              <w:jc w:val="left"/>
                              <w:rPr>
                                <w:sz w:val="22"/>
                                <w:szCs w:val="22"/>
                                <w:shd w:val="clear" w:color="auto" w:fill="FFFFFF" w:themeFill="background1"/>
                              </w:rPr>
                            </w:pPr>
                            <w:r w:rsidRPr="004E241F">
                              <w:rPr>
                                <w:sz w:val="24"/>
                                <w:shd w:val="clear" w:color="auto" w:fill="FFFFFF" w:themeFill="background1"/>
                              </w:rPr>
                              <w:t>como el futuro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88000" tIns="216000" rIns="252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D74F89" id="_x0000_s1030" style="position:absolute;left:0;text-align:left;margin-left:0;margin-top:-773.1pt;width:527.2pt;height:613.7pt;z-index:251660288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coordsize="6695440,779399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" adj="-11796480,,5400" path="m79006,l6618108,r77332,77332l6695440,7714984r-79006,79006l77332,7793990,,7716658,,79006,79006,xe" filled="f" stroked="f" strokeweight=".7pt">
                <v:stroke joinstyle="miter"/>
                <v:formulas/>
                <v:path arrowok="t" o:connecttype="custom" o:connectlocs="79006,0;6618108,0;6695440,77332;6695440,7714984;6616434,7793990;77332,7793990;0,7716658;0,79006;79006,0" o:connectangles="0,0,0,0,0,0,0,0,0" textboxrect="0,0,6695440,7793990"/>
                <v:textbox inset="8mm,6mm,7mm">
                  <w:txbxContent>
                    <w:p w14:paraId="4D3BE002" w14:textId="77777777" w:rsidR="00875414" w:rsidRPr="004E241F" w:rsidRDefault="00875414" w:rsidP="00875414">
                      <w:pPr>
                        <w:spacing w:after="0"/>
                        <w:jc w:val="left"/>
                        <w:rPr>
                          <w:rFonts w:asciiTheme="majorHAnsi" w:hAnsiTheme="majorHAnsi" w:cstheme="majorHAnsi"/>
                          <w:sz w:val="68"/>
                          <w:szCs w:val="68"/>
                          <w:shd w:val="clear" w:color="auto" w:fill="FFFFFF" w:themeFill="background1"/>
                        </w:rPr>
                      </w:pPr>
                      <w:proofErr w:type="spellStart"/>
                      <w:r w:rsidRPr="004E241F">
                        <w:rPr>
                          <w:rFonts w:asciiTheme="majorHAnsi" w:hAnsiTheme="majorHAnsi" w:cstheme="majorHAnsi"/>
                          <w:sz w:val="68"/>
                          <w:szCs w:val="68"/>
                          <w:shd w:val="clear" w:color="auto" w:fill="FFFFFF" w:themeFill="background1"/>
                        </w:rPr>
                        <w:t>Tech</w:t>
                      </w:r>
                      <w:proofErr w:type="spellEnd"/>
                      <w:r w:rsidRPr="004E241F">
                        <w:rPr>
                          <w:rFonts w:asciiTheme="majorHAnsi" w:hAnsiTheme="majorHAnsi" w:cstheme="majorHAnsi"/>
                          <w:sz w:val="68"/>
                          <w:szCs w:val="68"/>
                          <w:shd w:val="clear" w:color="auto" w:fill="FFFFFF" w:themeFill="background1"/>
                        </w:rPr>
                        <w:t xml:space="preserve"> </w:t>
                      </w:r>
                      <w:proofErr w:type="spellStart"/>
                      <w:r w:rsidRPr="004E241F">
                        <w:rPr>
                          <w:rFonts w:asciiTheme="majorHAnsi" w:hAnsiTheme="majorHAnsi" w:cstheme="majorHAnsi"/>
                          <w:sz w:val="68"/>
                          <w:szCs w:val="68"/>
                          <w:shd w:val="clear" w:color="auto" w:fill="FFFFFF" w:themeFill="background1"/>
                        </w:rPr>
                        <w:t>for</w:t>
                      </w:r>
                      <w:proofErr w:type="spellEnd"/>
                    </w:p>
                    <w:p w14:paraId="0D0D981A" w14:textId="77777777" w:rsidR="00875414" w:rsidRPr="004E241F" w:rsidRDefault="0039747B" w:rsidP="00875414">
                      <w:pPr>
                        <w:spacing w:before="0" w:after="480"/>
                        <w:jc w:val="left"/>
                        <w:rPr>
                          <w:rFonts w:asciiTheme="majorHAnsi" w:hAnsiTheme="majorHAnsi" w:cstheme="majorHAnsi"/>
                          <w:sz w:val="68"/>
                          <w:szCs w:val="68"/>
                          <w:shd w:val="clear" w:color="auto" w:fill="FFFFFF" w:themeFill="background1"/>
                        </w:rPr>
                      </w:pPr>
                      <w:proofErr w:type="spellStart"/>
                      <w:r w:rsidRPr="004E241F">
                        <w:rPr>
                          <w:rFonts w:asciiTheme="majorHAnsi" w:hAnsiTheme="majorHAnsi" w:cstheme="majorHAnsi"/>
                          <w:color w:val="AAAA9F" w:themeColor="accent1"/>
                          <w:sz w:val="68"/>
                          <w:szCs w:val="68"/>
                          <w:shd w:val="clear" w:color="auto" w:fill="FFFFFF" w:themeFill="background1"/>
                        </w:rPr>
                        <w:t>impact</w:t>
                      </w:r>
                      <w:proofErr w:type="spellEnd"/>
                    </w:p>
                    <w:p w14:paraId="5D90DC15" w14:textId="77777777" w:rsidR="00875414" w:rsidRPr="004E241F" w:rsidRDefault="00875414" w:rsidP="00875414">
                      <w:pPr>
                        <w:spacing w:before="0" w:after="0"/>
                        <w:jc w:val="left"/>
                        <w:rPr>
                          <w:sz w:val="24"/>
                          <w:shd w:val="clear" w:color="auto" w:fill="FFFFFF" w:themeFill="background1"/>
                        </w:rPr>
                      </w:pPr>
                      <w:r w:rsidRPr="004E241F">
                        <w:rPr>
                          <w:sz w:val="24"/>
                          <w:shd w:val="clear" w:color="auto" w:fill="FFFFFF" w:themeFill="background1"/>
                        </w:rPr>
                        <w:t>Generamos</w:t>
                      </w:r>
                    </w:p>
                    <w:p w14:paraId="19580C24" w14:textId="77777777" w:rsidR="00875414" w:rsidRPr="004E241F" w:rsidRDefault="00875414" w:rsidP="00875414">
                      <w:pPr>
                        <w:spacing w:before="0" w:after="0"/>
                        <w:jc w:val="left"/>
                        <w:rPr>
                          <w:sz w:val="24"/>
                          <w:shd w:val="clear" w:color="auto" w:fill="FFFFFF" w:themeFill="background1"/>
                        </w:rPr>
                      </w:pPr>
                      <w:r w:rsidRPr="004E241F">
                        <w:rPr>
                          <w:sz w:val="24"/>
                          <w:shd w:val="clear" w:color="auto" w:fill="FFFFFF" w:themeFill="background1"/>
                        </w:rPr>
                        <w:t>confianza para</w:t>
                      </w:r>
                    </w:p>
                    <w:p w14:paraId="61D673E1" w14:textId="77777777" w:rsidR="00875414" w:rsidRPr="004E241F" w:rsidRDefault="00875414" w:rsidP="00875414">
                      <w:pPr>
                        <w:spacing w:before="0" w:after="0"/>
                        <w:jc w:val="left"/>
                        <w:rPr>
                          <w:sz w:val="24"/>
                          <w:shd w:val="clear" w:color="auto" w:fill="FFFFFF" w:themeFill="background1"/>
                        </w:rPr>
                      </w:pPr>
                      <w:r w:rsidRPr="004E241F">
                        <w:rPr>
                          <w:sz w:val="24"/>
                          <w:shd w:val="clear" w:color="auto" w:fill="FFFFFF" w:themeFill="background1"/>
                        </w:rPr>
                        <w:t>proteger e impulsar</w:t>
                      </w:r>
                    </w:p>
                    <w:p w14:paraId="7B285E6B" w14:textId="77777777" w:rsidR="00875414" w:rsidRPr="004E241F" w:rsidRDefault="00875414" w:rsidP="00875414">
                      <w:pPr>
                        <w:spacing w:before="0" w:after="0"/>
                        <w:jc w:val="left"/>
                        <w:rPr>
                          <w:sz w:val="24"/>
                          <w:shd w:val="clear" w:color="auto" w:fill="FFFFFF" w:themeFill="background1"/>
                        </w:rPr>
                      </w:pPr>
                      <w:r w:rsidRPr="004E241F">
                        <w:rPr>
                          <w:sz w:val="24"/>
                          <w:shd w:val="clear" w:color="auto" w:fill="FFFFFF" w:themeFill="background1"/>
                        </w:rPr>
                        <w:t>tanto el presente,</w:t>
                      </w:r>
                    </w:p>
                    <w:p w14:paraId="56BB2D59" w14:textId="77777777" w:rsidR="00875414" w:rsidRPr="004E241F" w:rsidRDefault="00875414" w:rsidP="00875414">
                      <w:pPr>
                        <w:spacing w:before="0" w:after="0"/>
                        <w:jc w:val="left"/>
                        <w:rPr>
                          <w:sz w:val="22"/>
                          <w:szCs w:val="22"/>
                          <w:shd w:val="clear" w:color="auto" w:fill="FFFFFF" w:themeFill="background1"/>
                        </w:rPr>
                      </w:pPr>
                      <w:r w:rsidRPr="004E241F">
                        <w:rPr>
                          <w:sz w:val="24"/>
                          <w:shd w:val="clear" w:color="auto" w:fill="FFFFFF" w:themeFill="background1"/>
                        </w:rPr>
                        <w:t>como el futuro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9B3D24E" w14:textId="77777777" w:rsidR="00875414" w:rsidRPr="004E241F" w:rsidRDefault="00875414" w:rsidP="00C33262">
      <w:pPr>
        <w:spacing w:before="0" w:after="0" w:line="216" w:lineRule="auto"/>
        <w:ind w:left="142" w:right="-284"/>
        <w:jc w:val="left"/>
        <w:rPr>
          <w:color w:val="FFFFFF" w:themeColor="background1"/>
        </w:rPr>
      </w:pPr>
    </w:p>
    <w:p w14:paraId="3297EE53" w14:textId="77777777" w:rsidR="000F3350" w:rsidRPr="004E241F" w:rsidRDefault="000F3350" w:rsidP="000F3350"/>
    <w:p w14:paraId="099EC6E3" w14:textId="77777777" w:rsidR="000F3350" w:rsidRPr="004E241F" w:rsidRDefault="000F3350" w:rsidP="000F3350"/>
    <w:p w14:paraId="2B40B90D" w14:textId="77777777" w:rsidR="000F3350" w:rsidRPr="004E241F" w:rsidRDefault="000F3350" w:rsidP="000F3350"/>
    <w:p w14:paraId="6D07DF3E" w14:textId="77777777" w:rsidR="000F3350" w:rsidRPr="004E241F" w:rsidRDefault="000F3350" w:rsidP="000F3350"/>
    <w:p w14:paraId="620C3E37" w14:textId="77777777" w:rsidR="000F3350" w:rsidRPr="004E241F" w:rsidRDefault="000F3350" w:rsidP="000F3350"/>
    <w:p w14:paraId="0ABBA504" w14:textId="77777777" w:rsidR="000F3350" w:rsidRPr="004E241F" w:rsidRDefault="000F3350" w:rsidP="000F3350"/>
    <w:p w14:paraId="5BB6468B" w14:textId="77777777" w:rsidR="000F3350" w:rsidRPr="004E241F" w:rsidRDefault="000F3350" w:rsidP="000F3350"/>
    <w:p w14:paraId="7ABD3642" w14:textId="77777777" w:rsidR="000F3350" w:rsidRPr="004E241F" w:rsidRDefault="000F3350" w:rsidP="000F3350"/>
    <w:p w14:paraId="47D7742B" w14:textId="77777777" w:rsidR="000F3350" w:rsidRPr="000F3350" w:rsidRDefault="00D16380" w:rsidP="00505FB1">
      <w:pPr>
        <w:tabs>
          <w:tab w:val="left" w:pos="4142"/>
          <w:tab w:val="right" w:pos="9921"/>
        </w:tabs>
      </w:pPr>
      <w:r w:rsidRPr="004E241F">
        <w:tab/>
      </w:r>
      <w:r w:rsidR="00505FB1" w:rsidRPr="004E241F">
        <w:tab/>
      </w:r>
    </w:p>
    <w:sectPr w:rsidR="000F3350" w:rsidRPr="000F3350" w:rsidSect="0062397A">
      <w:headerReference w:type="default" r:id="rId46"/>
      <w:footerReference w:type="default" r:id="rId47"/>
      <w:headerReference w:type="first" r:id="rId48"/>
      <w:footerReference w:type="first" r:id="rId49"/>
      <w:pgSz w:w="11906" w:h="16838" w:code="9"/>
      <w:pgMar w:top="284" w:right="851" w:bottom="284" w:left="1134" w:header="287" w:footer="20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68B277" w14:textId="77777777" w:rsidR="00362C0B" w:rsidRPr="004E241F" w:rsidRDefault="00362C0B" w:rsidP="00544EF6">
      <w:pPr>
        <w:spacing w:before="0"/>
      </w:pPr>
      <w:r w:rsidRPr="004E241F">
        <w:separator/>
      </w:r>
    </w:p>
  </w:endnote>
  <w:endnote w:type="continuationSeparator" w:id="0">
    <w:p w14:paraId="4029831D" w14:textId="77777777" w:rsidR="00362C0B" w:rsidRPr="004E241F" w:rsidRDefault="00362C0B" w:rsidP="00544EF6">
      <w:pPr>
        <w:spacing w:before="0"/>
      </w:pPr>
      <w:r w:rsidRPr="004E241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orFuture Sans">
    <w:altName w:val="Calibri"/>
    <w:panose1 w:val="00000000000000000000"/>
    <w:charset w:val="00"/>
    <w:family w:val="swiss"/>
    <w:notTrueType/>
    <w:pitch w:val="variable"/>
    <w:sig w:usb0="A000006F" w:usb1="0000C07B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54E74" w14:textId="77777777" w:rsidR="002E2AE1" w:rsidRPr="004E241F" w:rsidRDefault="002E2AE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E093B" w14:textId="77777777" w:rsidR="009F57FE" w:rsidRPr="004E241F" w:rsidRDefault="0007255D" w:rsidP="00D94007">
    <w:pPr>
      <w:pStyle w:val="Piedepgina"/>
      <w:tabs>
        <w:tab w:val="clear" w:pos="4252"/>
        <w:tab w:val="clear" w:pos="8504"/>
        <w:tab w:val="right" w:pos="9639"/>
      </w:tabs>
      <w:spacing w:before="0"/>
      <w:jc w:val="left"/>
    </w:pPr>
    <w:r w:rsidRPr="004E241F">
      <mc:AlternateContent>
        <mc:Choice Requires="wpg">
          <w:drawing>
            <wp:anchor distT="0" distB="0" distL="114300" distR="114300" simplePos="0" relativeHeight="251693056" behindDoc="0" locked="0" layoutInCell="1" allowOverlap="1" wp14:anchorId="533933EA" wp14:editId="548979CA">
              <wp:simplePos x="0" y="0"/>
              <wp:positionH relativeFrom="column">
                <wp:posOffset>4383405</wp:posOffset>
              </wp:positionH>
              <wp:positionV relativeFrom="paragraph">
                <wp:posOffset>-952813</wp:posOffset>
              </wp:positionV>
              <wp:extent cx="1782141" cy="381574"/>
              <wp:effectExtent l="0" t="0" r="8890" b="0"/>
              <wp:wrapNone/>
              <wp:docPr id="89102832" name="Group 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1782141" cy="381574"/>
                        <a:chOff x="0" y="0"/>
                        <a:chExt cx="5970" cy="1283"/>
                      </a:xfrm>
                      <a:solidFill>
                        <a:schemeClr val="tx1"/>
                      </a:solidFill>
                    </wpg:grpSpPr>
                    <wps:wsp>
                      <wps:cNvPr id="311816871" name="Freeform 13"/>
                      <wps:cNvSpPr>
                        <a:spLocks/>
                      </wps:cNvSpPr>
                      <wps:spPr bwMode="auto">
                        <a:xfrm>
                          <a:off x="0" y="406"/>
                          <a:ext cx="1317" cy="299"/>
                        </a:xfrm>
                        <a:custGeom>
                          <a:avLst/>
                          <a:gdLst>
                            <a:gd name="T0" fmla="*/ 0 w 1324"/>
                            <a:gd name="T1" fmla="*/ 291 h 301"/>
                            <a:gd name="T2" fmla="*/ 39 w 1324"/>
                            <a:gd name="T3" fmla="*/ 301 h 301"/>
                            <a:gd name="T4" fmla="*/ 662 w 1324"/>
                            <a:gd name="T5" fmla="*/ 146 h 301"/>
                            <a:gd name="T6" fmla="*/ 1285 w 1324"/>
                            <a:gd name="T7" fmla="*/ 301 h 301"/>
                            <a:gd name="T8" fmla="*/ 1324 w 1324"/>
                            <a:gd name="T9" fmla="*/ 291 h 301"/>
                            <a:gd name="T10" fmla="*/ 662 w 1324"/>
                            <a:gd name="T11" fmla="*/ 0 h 301"/>
                            <a:gd name="T12" fmla="*/ 0 w 1324"/>
                            <a:gd name="T13" fmla="*/ 291 h 30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1324" h="301">
                              <a:moveTo>
                                <a:pt x="0" y="291"/>
                              </a:moveTo>
                              <a:cubicBezTo>
                                <a:pt x="39" y="301"/>
                                <a:pt x="39" y="301"/>
                                <a:pt x="39" y="301"/>
                              </a:cubicBezTo>
                              <a:cubicBezTo>
                                <a:pt x="39" y="301"/>
                                <a:pt x="516" y="156"/>
                                <a:pt x="662" y="146"/>
                              </a:cubicBezTo>
                              <a:cubicBezTo>
                                <a:pt x="807" y="156"/>
                                <a:pt x="1285" y="301"/>
                                <a:pt x="1285" y="301"/>
                              </a:cubicBezTo>
                              <a:cubicBezTo>
                                <a:pt x="1324" y="291"/>
                                <a:pt x="1324" y="291"/>
                                <a:pt x="1324" y="291"/>
                              </a:cubicBezTo>
                              <a:cubicBezTo>
                                <a:pt x="1324" y="291"/>
                                <a:pt x="909" y="5"/>
                                <a:pt x="662" y="0"/>
                              </a:cubicBezTo>
                              <a:cubicBezTo>
                                <a:pt x="415" y="5"/>
                                <a:pt x="0" y="291"/>
                                <a:pt x="0" y="291"/>
                              </a:cubicBezTo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34593597" name="Freeform 14"/>
                      <wps:cNvSpPr>
                        <a:spLocks/>
                      </wps:cNvSpPr>
                      <wps:spPr bwMode="auto">
                        <a:xfrm>
                          <a:off x="0" y="0"/>
                          <a:ext cx="1317" cy="299"/>
                        </a:xfrm>
                        <a:custGeom>
                          <a:avLst/>
                          <a:gdLst>
                            <a:gd name="T0" fmla="*/ 1324 w 1324"/>
                            <a:gd name="T1" fmla="*/ 10 h 301"/>
                            <a:gd name="T2" fmla="*/ 1285 w 1324"/>
                            <a:gd name="T3" fmla="*/ 0 h 301"/>
                            <a:gd name="T4" fmla="*/ 662 w 1324"/>
                            <a:gd name="T5" fmla="*/ 155 h 301"/>
                            <a:gd name="T6" fmla="*/ 39 w 1324"/>
                            <a:gd name="T7" fmla="*/ 0 h 301"/>
                            <a:gd name="T8" fmla="*/ 0 w 1324"/>
                            <a:gd name="T9" fmla="*/ 10 h 301"/>
                            <a:gd name="T10" fmla="*/ 662 w 1324"/>
                            <a:gd name="T11" fmla="*/ 301 h 301"/>
                            <a:gd name="T12" fmla="*/ 1324 w 1324"/>
                            <a:gd name="T13" fmla="*/ 10 h 30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1324" h="301">
                              <a:moveTo>
                                <a:pt x="1324" y="10"/>
                              </a:moveTo>
                              <a:cubicBezTo>
                                <a:pt x="1285" y="0"/>
                                <a:pt x="1285" y="0"/>
                                <a:pt x="1285" y="0"/>
                              </a:cubicBezTo>
                              <a:cubicBezTo>
                                <a:pt x="1285" y="0"/>
                                <a:pt x="807" y="145"/>
                                <a:pt x="662" y="155"/>
                              </a:cubicBezTo>
                              <a:cubicBezTo>
                                <a:pt x="516" y="145"/>
                                <a:pt x="39" y="0"/>
                                <a:pt x="39" y="0"/>
                              </a:cubicBezTo>
                              <a:cubicBezTo>
                                <a:pt x="0" y="10"/>
                                <a:pt x="0" y="10"/>
                                <a:pt x="0" y="10"/>
                              </a:cubicBezTo>
                              <a:cubicBezTo>
                                <a:pt x="0" y="10"/>
                                <a:pt x="415" y="296"/>
                                <a:pt x="662" y="301"/>
                              </a:cubicBezTo>
                              <a:cubicBezTo>
                                <a:pt x="909" y="296"/>
                                <a:pt x="1324" y="10"/>
                                <a:pt x="1324" y="10"/>
                              </a:cubicBezTo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991660650" name="Freeform 15"/>
                      <wps:cNvSpPr>
                        <a:spLocks noEditPoints="1"/>
                      </wps:cNvSpPr>
                      <wps:spPr bwMode="auto">
                        <a:xfrm>
                          <a:off x="1662" y="29"/>
                          <a:ext cx="4308" cy="636"/>
                        </a:xfrm>
                        <a:custGeom>
                          <a:avLst/>
                          <a:gdLst>
                            <a:gd name="T0" fmla="*/ 170 w 4331"/>
                            <a:gd name="T1" fmla="*/ 0 h 640"/>
                            <a:gd name="T2" fmla="*/ 0 w 4331"/>
                            <a:gd name="T3" fmla="*/ 640 h 640"/>
                            <a:gd name="T4" fmla="*/ 371 w 4331"/>
                            <a:gd name="T5" fmla="*/ 0 h 640"/>
                            <a:gd name="T6" fmla="*/ 1008 w 4331"/>
                            <a:gd name="T7" fmla="*/ 498 h 640"/>
                            <a:gd name="T8" fmla="*/ 1045 w 4331"/>
                            <a:gd name="T9" fmla="*/ 0 h 640"/>
                            <a:gd name="T10" fmla="*/ 1215 w 4331"/>
                            <a:gd name="T11" fmla="*/ 640 h 640"/>
                            <a:gd name="T12" fmla="*/ 578 w 4331"/>
                            <a:gd name="T13" fmla="*/ 143 h 640"/>
                            <a:gd name="T14" fmla="*/ 541 w 4331"/>
                            <a:gd name="T15" fmla="*/ 640 h 640"/>
                            <a:gd name="T16" fmla="*/ 371 w 4331"/>
                            <a:gd name="T17" fmla="*/ 0 h 640"/>
                            <a:gd name="T18" fmla="*/ 1909 w 4331"/>
                            <a:gd name="T19" fmla="*/ 0 h 640"/>
                            <a:gd name="T20" fmla="*/ 1909 w 4331"/>
                            <a:gd name="T21" fmla="*/ 640 h 640"/>
                            <a:gd name="T22" fmla="*/ 1416 w 4331"/>
                            <a:gd name="T23" fmla="*/ 0 h 640"/>
                            <a:gd name="T24" fmla="*/ 1909 w 4331"/>
                            <a:gd name="T25" fmla="*/ 143 h 640"/>
                            <a:gd name="T26" fmla="*/ 1586 w 4331"/>
                            <a:gd name="T27" fmla="*/ 498 h 640"/>
                            <a:gd name="T28" fmla="*/ 2086 w 4331"/>
                            <a:gd name="T29" fmla="*/ 320 h 640"/>
                            <a:gd name="T30" fmla="*/ 2952 w 4331"/>
                            <a:gd name="T31" fmla="*/ 0 h 640"/>
                            <a:gd name="T32" fmla="*/ 3079 w 4331"/>
                            <a:gd name="T33" fmla="*/ 441 h 640"/>
                            <a:gd name="T34" fmla="*/ 3236 w 4331"/>
                            <a:gd name="T35" fmla="*/ 637 h 640"/>
                            <a:gd name="T36" fmla="*/ 3041 w 4331"/>
                            <a:gd name="T37" fmla="*/ 640 h 640"/>
                            <a:gd name="T38" fmla="*/ 2568 w 4331"/>
                            <a:gd name="T39" fmla="*/ 459 h 640"/>
                            <a:gd name="T40" fmla="*/ 2398 w 4331"/>
                            <a:gd name="T41" fmla="*/ 640 h 640"/>
                            <a:gd name="T42" fmla="*/ 3058 w 4331"/>
                            <a:gd name="T43" fmla="*/ 230 h 640"/>
                            <a:gd name="T44" fmla="*/ 2568 w 4331"/>
                            <a:gd name="T45" fmla="*/ 143 h 640"/>
                            <a:gd name="T46" fmla="*/ 2952 w 4331"/>
                            <a:gd name="T47" fmla="*/ 317 h 640"/>
                            <a:gd name="T48" fmla="*/ 3328 w 4331"/>
                            <a:gd name="T49" fmla="*/ 637 h 640"/>
                            <a:gd name="T50" fmla="*/ 3950 w 4331"/>
                            <a:gd name="T51" fmla="*/ 0 h 640"/>
                            <a:gd name="T52" fmla="*/ 4331 w 4331"/>
                            <a:gd name="T53" fmla="*/ 640 h 640"/>
                            <a:gd name="T54" fmla="*/ 4074 w 4331"/>
                            <a:gd name="T55" fmla="*/ 522 h 640"/>
                            <a:gd name="T56" fmla="*/ 3517 w 4331"/>
                            <a:gd name="T57" fmla="*/ 640 h 640"/>
                            <a:gd name="T58" fmla="*/ 3328 w 4331"/>
                            <a:gd name="T59" fmla="*/ 637 h 640"/>
                            <a:gd name="T60" fmla="*/ 3857 w 4331"/>
                            <a:gd name="T61" fmla="*/ 143 h 640"/>
                            <a:gd name="T62" fmla="*/ 3667 w 4331"/>
                            <a:gd name="T63" fmla="*/ 379 h 6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4331" h="640">
                              <a:moveTo>
                                <a:pt x="0" y="0"/>
                              </a:moveTo>
                              <a:cubicBezTo>
                                <a:pt x="170" y="0"/>
                                <a:pt x="170" y="0"/>
                                <a:pt x="170" y="0"/>
                              </a:cubicBezTo>
                              <a:cubicBezTo>
                                <a:pt x="170" y="640"/>
                                <a:pt x="170" y="640"/>
                                <a:pt x="170" y="640"/>
                              </a:cubicBezTo>
                              <a:cubicBezTo>
                                <a:pt x="0" y="640"/>
                                <a:pt x="0" y="640"/>
                                <a:pt x="0" y="640"/>
                              </a:cubicBezTo>
                              <a:lnTo>
                                <a:pt x="0" y="0"/>
                              </a:lnTo>
                              <a:close/>
                              <a:moveTo>
                                <a:pt x="371" y="0"/>
                              </a:moveTo>
                              <a:cubicBezTo>
                                <a:pt x="675" y="0"/>
                                <a:pt x="675" y="0"/>
                                <a:pt x="675" y="0"/>
                              </a:cubicBezTo>
                              <a:cubicBezTo>
                                <a:pt x="1008" y="498"/>
                                <a:pt x="1008" y="498"/>
                                <a:pt x="1008" y="498"/>
                              </a:cubicBezTo>
                              <a:cubicBezTo>
                                <a:pt x="1045" y="498"/>
                                <a:pt x="1045" y="498"/>
                                <a:pt x="1045" y="498"/>
                              </a:cubicBezTo>
                              <a:cubicBezTo>
                                <a:pt x="1045" y="0"/>
                                <a:pt x="1045" y="0"/>
                                <a:pt x="1045" y="0"/>
                              </a:cubicBezTo>
                              <a:cubicBezTo>
                                <a:pt x="1215" y="0"/>
                                <a:pt x="1215" y="0"/>
                                <a:pt x="1215" y="0"/>
                              </a:cubicBezTo>
                              <a:cubicBezTo>
                                <a:pt x="1215" y="640"/>
                                <a:pt x="1215" y="640"/>
                                <a:pt x="1215" y="640"/>
                              </a:cubicBezTo>
                              <a:cubicBezTo>
                                <a:pt x="910" y="640"/>
                                <a:pt x="910" y="640"/>
                                <a:pt x="910" y="640"/>
                              </a:cubicBezTo>
                              <a:cubicBezTo>
                                <a:pt x="578" y="143"/>
                                <a:pt x="578" y="143"/>
                                <a:pt x="578" y="143"/>
                              </a:cubicBezTo>
                              <a:cubicBezTo>
                                <a:pt x="541" y="143"/>
                                <a:pt x="541" y="143"/>
                                <a:pt x="541" y="143"/>
                              </a:cubicBezTo>
                              <a:cubicBezTo>
                                <a:pt x="541" y="640"/>
                                <a:pt x="541" y="640"/>
                                <a:pt x="541" y="640"/>
                              </a:cubicBezTo>
                              <a:cubicBezTo>
                                <a:pt x="371" y="640"/>
                                <a:pt x="371" y="640"/>
                                <a:pt x="371" y="640"/>
                              </a:cubicBezTo>
                              <a:lnTo>
                                <a:pt x="371" y="0"/>
                              </a:lnTo>
                              <a:close/>
                              <a:moveTo>
                                <a:pt x="1416" y="0"/>
                              </a:moveTo>
                              <a:cubicBezTo>
                                <a:pt x="1909" y="0"/>
                                <a:pt x="1909" y="0"/>
                                <a:pt x="1909" y="0"/>
                              </a:cubicBezTo>
                              <a:cubicBezTo>
                                <a:pt x="2127" y="0"/>
                                <a:pt x="2261" y="122"/>
                                <a:pt x="2261" y="320"/>
                              </a:cubicBezTo>
                              <a:cubicBezTo>
                                <a:pt x="2261" y="519"/>
                                <a:pt x="2127" y="640"/>
                                <a:pt x="1909" y="640"/>
                              </a:cubicBezTo>
                              <a:cubicBezTo>
                                <a:pt x="1416" y="640"/>
                                <a:pt x="1416" y="640"/>
                                <a:pt x="1416" y="640"/>
                              </a:cubicBezTo>
                              <a:lnTo>
                                <a:pt x="1416" y="0"/>
                              </a:lnTo>
                              <a:close/>
                              <a:moveTo>
                                <a:pt x="2086" y="320"/>
                              </a:moveTo>
                              <a:cubicBezTo>
                                <a:pt x="2086" y="205"/>
                                <a:pt x="2024" y="143"/>
                                <a:pt x="1909" y="143"/>
                              </a:cubicBezTo>
                              <a:cubicBezTo>
                                <a:pt x="1586" y="143"/>
                                <a:pt x="1586" y="143"/>
                                <a:pt x="1586" y="143"/>
                              </a:cubicBezTo>
                              <a:cubicBezTo>
                                <a:pt x="1586" y="498"/>
                                <a:pt x="1586" y="498"/>
                                <a:pt x="1586" y="498"/>
                              </a:cubicBezTo>
                              <a:cubicBezTo>
                                <a:pt x="1909" y="498"/>
                                <a:pt x="1909" y="498"/>
                                <a:pt x="1909" y="498"/>
                              </a:cubicBezTo>
                              <a:cubicBezTo>
                                <a:pt x="2024" y="498"/>
                                <a:pt x="2086" y="436"/>
                                <a:pt x="2086" y="320"/>
                              </a:cubicBezTo>
                              <a:close/>
                              <a:moveTo>
                                <a:pt x="2398" y="0"/>
                              </a:moveTo>
                              <a:cubicBezTo>
                                <a:pt x="2952" y="0"/>
                                <a:pt x="2952" y="0"/>
                                <a:pt x="2952" y="0"/>
                              </a:cubicBezTo>
                              <a:cubicBezTo>
                                <a:pt x="3128" y="0"/>
                                <a:pt x="3233" y="85"/>
                                <a:pt x="3233" y="230"/>
                              </a:cubicBezTo>
                              <a:cubicBezTo>
                                <a:pt x="3233" y="335"/>
                                <a:pt x="3177" y="409"/>
                                <a:pt x="3079" y="441"/>
                              </a:cubicBezTo>
                              <a:cubicBezTo>
                                <a:pt x="3079" y="456"/>
                                <a:pt x="3079" y="456"/>
                                <a:pt x="3079" y="456"/>
                              </a:cubicBezTo>
                              <a:cubicBezTo>
                                <a:pt x="3236" y="637"/>
                                <a:pt x="3236" y="637"/>
                                <a:pt x="3236" y="637"/>
                              </a:cubicBezTo>
                              <a:cubicBezTo>
                                <a:pt x="3236" y="640"/>
                                <a:pt x="3236" y="640"/>
                                <a:pt x="3236" y="640"/>
                              </a:cubicBezTo>
                              <a:cubicBezTo>
                                <a:pt x="3041" y="640"/>
                                <a:pt x="3041" y="640"/>
                                <a:pt x="3041" y="640"/>
                              </a:cubicBezTo>
                              <a:cubicBezTo>
                                <a:pt x="2887" y="459"/>
                                <a:pt x="2887" y="459"/>
                                <a:pt x="2887" y="459"/>
                              </a:cubicBezTo>
                              <a:cubicBezTo>
                                <a:pt x="2568" y="459"/>
                                <a:pt x="2568" y="459"/>
                                <a:pt x="2568" y="459"/>
                              </a:cubicBezTo>
                              <a:cubicBezTo>
                                <a:pt x="2568" y="640"/>
                                <a:pt x="2568" y="640"/>
                                <a:pt x="2568" y="640"/>
                              </a:cubicBezTo>
                              <a:cubicBezTo>
                                <a:pt x="2398" y="640"/>
                                <a:pt x="2398" y="640"/>
                                <a:pt x="2398" y="640"/>
                              </a:cubicBezTo>
                              <a:lnTo>
                                <a:pt x="2398" y="0"/>
                              </a:lnTo>
                              <a:close/>
                              <a:moveTo>
                                <a:pt x="3058" y="230"/>
                              </a:moveTo>
                              <a:cubicBezTo>
                                <a:pt x="3058" y="174"/>
                                <a:pt x="3020" y="143"/>
                                <a:pt x="2952" y="143"/>
                              </a:cubicBezTo>
                              <a:cubicBezTo>
                                <a:pt x="2568" y="143"/>
                                <a:pt x="2568" y="143"/>
                                <a:pt x="2568" y="143"/>
                              </a:cubicBezTo>
                              <a:cubicBezTo>
                                <a:pt x="2568" y="317"/>
                                <a:pt x="2568" y="317"/>
                                <a:pt x="2568" y="317"/>
                              </a:cubicBezTo>
                              <a:cubicBezTo>
                                <a:pt x="2952" y="317"/>
                                <a:pt x="2952" y="317"/>
                                <a:pt x="2952" y="317"/>
                              </a:cubicBezTo>
                              <a:cubicBezTo>
                                <a:pt x="3020" y="317"/>
                                <a:pt x="3058" y="286"/>
                                <a:pt x="3058" y="230"/>
                              </a:cubicBezTo>
                              <a:close/>
                              <a:moveTo>
                                <a:pt x="3328" y="637"/>
                              </a:moveTo>
                              <a:cubicBezTo>
                                <a:pt x="3709" y="0"/>
                                <a:pt x="3709" y="0"/>
                                <a:pt x="3709" y="0"/>
                              </a:cubicBezTo>
                              <a:cubicBezTo>
                                <a:pt x="3950" y="0"/>
                                <a:pt x="3950" y="0"/>
                                <a:pt x="3950" y="0"/>
                              </a:cubicBezTo>
                              <a:cubicBezTo>
                                <a:pt x="4331" y="637"/>
                                <a:pt x="4331" y="637"/>
                                <a:pt x="4331" y="637"/>
                              </a:cubicBezTo>
                              <a:cubicBezTo>
                                <a:pt x="4331" y="640"/>
                                <a:pt x="4331" y="640"/>
                                <a:pt x="4331" y="640"/>
                              </a:cubicBezTo>
                              <a:cubicBezTo>
                                <a:pt x="4142" y="640"/>
                                <a:pt x="4142" y="640"/>
                                <a:pt x="4142" y="640"/>
                              </a:cubicBezTo>
                              <a:cubicBezTo>
                                <a:pt x="4074" y="522"/>
                                <a:pt x="4074" y="522"/>
                                <a:pt x="4074" y="522"/>
                              </a:cubicBezTo>
                              <a:cubicBezTo>
                                <a:pt x="3585" y="522"/>
                                <a:pt x="3585" y="522"/>
                                <a:pt x="3585" y="522"/>
                              </a:cubicBezTo>
                              <a:cubicBezTo>
                                <a:pt x="3517" y="640"/>
                                <a:pt x="3517" y="640"/>
                                <a:pt x="3517" y="640"/>
                              </a:cubicBezTo>
                              <a:cubicBezTo>
                                <a:pt x="3328" y="640"/>
                                <a:pt x="3328" y="640"/>
                                <a:pt x="3328" y="640"/>
                              </a:cubicBezTo>
                              <a:lnTo>
                                <a:pt x="3328" y="637"/>
                              </a:lnTo>
                              <a:close/>
                              <a:moveTo>
                                <a:pt x="3992" y="379"/>
                              </a:moveTo>
                              <a:cubicBezTo>
                                <a:pt x="3857" y="143"/>
                                <a:pt x="3857" y="143"/>
                                <a:pt x="3857" y="143"/>
                              </a:cubicBezTo>
                              <a:cubicBezTo>
                                <a:pt x="3802" y="143"/>
                                <a:pt x="3802" y="143"/>
                                <a:pt x="3802" y="143"/>
                              </a:cubicBezTo>
                              <a:cubicBezTo>
                                <a:pt x="3667" y="379"/>
                                <a:pt x="3667" y="379"/>
                                <a:pt x="3667" y="379"/>
                              </a:cubicBezTo>
                              <a:lnTo>
                                <a:pt x="3992" y="379"/>
                              </a:ln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10229" name="Freeform 16"/>
                      <wps:cNvSpPr>
                        <a:spLocks noEditPoints="1"/>
                      </wps:cNvSpPr>
                      <wps:spPr bwMode="auto">
                        <a:xfrm>
                          <a:off x="1624" y="837"/>
                          <a:ext cx="2884" cy="446"/>
                        </a:xfrm>
                        <a:custGeom>
                          <a:avLst/>
                          <a:gdLst>
                            <a:gd name="T0" fmla="*/ 234 w 2899"/>
                            <a:gd name="T1" fmla="*/ 12 h 449"/>
                            <a:gd name="T2" fmla="*/ 521 w 2899"/>
                            <a:gd name="T3" fmla="*/ 88 h 449"/>
                            <a:gd name="T4" fmla="*/ 92 w 2899"/>
                            <a:gd name="T5" fmla="*/ 224 h 449"/>
                            <a:gd name="T6" fmla="*/ 433 w 2899"/>
                            <a:gd name="T7" fmla="*/ 361 h 449"/>
                            <a:gd name="T8" fmla="*/ 521 w 2899"/>
                            <a:gd name="T9" fmla="*/ 204 h 449"/>
                            <a:gd name="T10" fmla="*/ 234 w 2899"/>
                            <a:gd name="T11" fmla="*/ 437 h 449"/>
                            <a:gd name="T12" fmla="*/ 944 w 2899"/>
                            <a:gd name="T13" fmla="*/ 317 h 449"/>
                            <a:gd name="T14" fmla="*/ 735 w 2899"/>
                            <a:gd name="T15" fmla="*/ 437 h 449"/>
                            <a:gd name="T16" fmla="*/ 646 w 2899"/>
                            <a:gd name="T17" fmla="*/ 12 h 449"/>
                            <a:gd name="T18" fmla="*/ 1139 w 2899"/>
                            <a:gd name="T19" fmla="*/ 164 h 449"/>
                            <a:gd name="T20" fmla="*/ 1043 w 2899"/>
                            <a:gd name="T21" fmla="*/ 314 h 449"/>
                            <a:gd name="T22" fmla="*/ 1147 w 2899"/>
                            <a:gd name="T23" fmla="*/ 437 h 449"/>
                            <a:gd name="T24" fmla="*/ 944 w 2899"/>
                            <a:gd name="T25" fmla="*/ 317 h 449"/>
                            <a:gd name="T26" fmla="*/ 958 w 2899"/>
                            <a:gd name="T27" fmla="*/ 88 h 449"/>
                            <a:gd name="T28" fmla="*/ 735 w 2899"/>
                            <a:gd name="T29" fmla="*/ 240 h 449"/>
                            <a:gd name="T30" fmla="*/ 1047 w 2899"/>
                            <a:gd name="T31" fmla="*/ 164 h 449"/>
                            <a:gd name="T32" fmla="*/ 1429 w 2899"/>
                            <a:gd name="T33" fmla="*/ 0 h 449"/>
                            <a:gd name="T34" fmla="*/ 1759 w 2899"/>
                            <a:gd name="T35" fmla="*/ 224 h 449"/>
                            <a:gd name="T36" fmla="*/ 1429 w 2899"/>
                            <a:gd name="T37" fmla="*/ 449 h 449"/>
                            <a:gd name="T38" fmla="*/ 1667 w 2899"/>
                            <a:gd name="T39" fmla="*/ 224 h 449"/>
                            <a:gd name="T40" fmla="*/ 1429 w 2899"/>
                            <a:gd name="T41" fmla="*/ 76 h 449"/>
                            <a:gd name="T42" fmla="*/ 1429 w 2899"/>
                            <a:gd name="T43" fmla="*/ 373 h 449"/>
                            <a:gd name="T44" fmla="*/ 1667 w 2899"/>
                            <a:gd name="T45" fmla="*/ 224 h 449"/>
                            <a:gd name="T46" fmla="*/ 1833 w 2899"/>
                            <a:gd name="T47" fmla="*/ 12 h 449"/>
                            <a:gd name="T48" fmla="*/ 1925 w 2899"/>
                            <a:gd name="T49" fmla="*/ 237 h 449"/>
                            <a:gd name="T50" fmla="*/ 2109 w 2899"/>
                            <a:gd name="T51" fmla="*/ 373 h 449"/>
                            <a:gd name="T52" fmla="*/ 2251 w 2899"/>
                            <a:gd name="T53" fmla="*/ 12 h 449"/>
                            <a:gd name="T54" fmla="*/ 2343 w 2899"/>
                            <a:gd name="T55" fmla="*/ 237 h 449"/>
                            <a:gd name="T56" fmla="*/ 2067 w 2899"/>
                            <a:gd name="T57" fmla="*/ 449 h 449"/>
                            <a:gd name="T58" fmla="*/ 2436 w 2899"/>
                            <a:gd name="T59" fmla="*/ 12 h 449"/>
                            <a:gd name="T60" fmla="*/ 2899 w 2899"/>
                            <a:gd name="T61" fmla="*/ 164 h 449"/>
                            <a:gd name="T62" fmla="*/ 2525 w 2899"/>
                            <a:gd name="T63" fmla="*/ 317 h 449"/>
                            <a:gd name="T64" fmla="*/ 2436 w 2899"/>
                            <a:gd name="T65" fmla="*/ 437 h 449"/>
                            <a:gd name="T66" fmla="*/ 2808 w 2899"/>
                            <a:gd name="T67" fmla="*/ 164 h 449"/>
                            <a:gd name="T68" fmla="*/ 2525 w 2899"/>
                            <a:gd name="T69" fmla="*/ 88 h 449"/>
                            <a:gd name="T70" fmla="*/ 2719 w 2899"/>
                            <a:gd name="T71" fmla="*/ 240 h 4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</a:cxnLst>
                          <a:rect l="0" t="0" r="r" b="b"/>
                          <a:pathLst>
                            <a:path w="2899" h="449">
                              <a:moveTo>
                                <a:pt x="0" y="224"/>
                              </a:moveTo>
                              <a:cubicBezTo>
                                <a:pt x="0" y="96"/>
                                <a:pt x="93" y="12"/>
                                <a:pt x="234" y="12"/>
                              </a:cubicBezTo>
                              <a:cubicBezTo>
                                <a:pt x="521" y="12"/>
                                <a:pt x="521" y="12"/>
                                <a:pt x="521" y="12"/>
                              </a:cubicBezTo>
                              <a:cubicBezTo>
                                <a:pt x="521" y="88"/>
                                <a:pt x="521" y="88"/>
                                <a:pt x="521" y="88"/>
                              </a:cubicBezTo>
                              <a:cubicBezTo>
                                <a:pt x="234" y="88"/>
                                <a:pt x="234" y="88"/>
                                <a:pt x="234" y="88"/>
                              </a:cubicBezTo>
                              <a:cubicBezTo>
                                <a:pt x="141" y="88"/>
                                <a:pt x="92" y="135"/>
                                <a:pt x="92" y="224"/>
                              </a:cubicBezTo>
                              <a:cubicBezTo>
                                <a:pt x="92" y="314"/>
                                <a:pt x="141" y="361"/>
                                <a:pt x="234" y="361"/>
                              </a:cubicBezTo>
                              <a:cubicBezTo>
                                <a:pt x="433" y="361"/>
                                <a:pt x="433" y="361"/>
                                <a:pt x="433" y="361"/>
                              </a:cubicBezTo>
                              <a:cubicBezTo>
                                <a:pt x="433" y="204"/>
                                <a:pt x="433" y="204"/>
                                <a:pt x="433" y="204"/>
                              </a:cubicBezTo>
                              <a:cubicBezTo>
                                <a:pt x="521" y="204"/>
                                <a:pt x="521" y="204"/>
                                <a:pt x="521" y="204"/>
                              </a:cubicBezTo>
                              <a:cubicBezTo>
                                <a:pt x="521" y="437"/>
                                <a:pt x="521" y="437"/>
                                <a:pt x="521" y="437"/>
                              </a:cubicBezTo>
                              <a:cubicBezTo>
                                <a:pt x="234" y="437"/>
                                <a:pt x="234" y="437"/>
                                <a:pt x="234" y="437"/>
                              </a:cubicBezTo>
                              <a:cubicBezTo>
                                <a:pt x="93" y="437"/>
                                <a:pt x="0" y="353"/>
                                <a:pt x="0" y="224"/>
                              </a:cubicBezTo>
                              <a:close/>
                              <a:moveTo>
                                <a:pt x="944" y="317"/>
                              </a:moveTo>
                              <a:cubicBezTo>
                                <a:pt x="735" y="317"/>
                                <a:pt x="735" y="317"/>
                                <a:pt x="735" y="317"/>
                              </a:cubicBezTo>
                              <a:cubicBezTo>
                                <a:pt x="735" y="437"/>
                                <a:pt x="735" y="437"/>
                                <a:pt x="735" y="437"/>
                              </a:cubicBezTo>
                              <a:cubicBezTo>
                                <a:pt x="646" y="437"/>
                                <a:pt x="646" y="437"/>
                                <a:pt x="646" y="437"/>
                              </a:cubicBezTo>
                              <a:cubicBezTo>
                                <a:pt x="646" y="12"/>
                                <a:pt x="646" y="12"/>
                                <a:pt x="646" y="12"/>
                              </a:cubicBezTo>
                              <a:cubicBezTo>
                                <a:pt x="958" y="12"/>
                                <a:pt x="958" y="12"/>
                                <a:pt x="958" y="12"/>
                              </a:cubicBezTo>
                              <a:cubicBezTo>
                                <a:pt x="1068" y="12"/>
                                <a:pt x="1139" y="71"/>
                                <a:pt x="1139" y="164"/>
                              </a:cubicBezTo>
                              <a:cubicBezTo>
                                <a:pt x="1139" y="230"/>
                                <a:pt x="1103" y="280"/>
                                <a:pt x="1043" y="303"/>
                              </a:cubicBezTo>
                              <a:cubicBezTo>
                                <a:pt x="1043" y="314"/>
                                <a:pt x="1043" y="314"/>
                                <a:pt x="1043" y="314"/>
                              </a:cubicBezTo>
                              <a:cubicBezTo>
                                <a:pt x="1147" y="435"/>
                                <a:pt x="1147" y="435"/>
                                <a:pt x="1147" y="435"/>
                              </a:cubicBezTo>
                              <a:cubicBezTo>
                                <a:pt x="1147" y="437"/>
                                <a:pt x="1147" y="437"/>
                                <a:pt x="1147" y="437"/>
                              </a:cubicBezTo>
                              <a:cubicBezTo>
                                <a:pt x="1046" y="437"/>
                                <a:pt x="1046" y="437"/>
                                <a:pt x="1046" y="437"/>
                              </a:cubicBezTo>
                              <a:lnTo>
                                <a:pt x="944" y="317"/>
                              </a:lnTo>
                              <a:close/>
                              <a:moveTo>
                                <a:pt x="1047" y="164"/>
                              </a:moveTo>
                              <a:cubicBezTo>
                                <a:pt x="1047" y="114"/>
                                <a:pt x="1017" y="88"/>
                                <a:pt x="958" y="88"/>
                              </a:cubicBezTo>
                              <a:cubicBezTo>
                                <a:pt x="735" y="88"/>
                                <a:pt x="735" y="88"/>
                                <a:pt x="735" y="88"/>
                              </a:cubicBezTo>
                              <a:cubicBezTo>
                                <a:pt x="735" y="240"/>
                                <a:pt x="735" y="240"/>
                                <a:pt x="735" y="240"/>
                              </a:cubicBezTo>
                              <a:cubicBezTo>
                                <a:pt x="958" y="240"/>
                                <a:pt x="958" y="240"/>
                                <a:pt x="958" y="240"/>
                              </a:cubicBezTo>
                              <a:cubicBezTo>
                                <a:pt x="1017" y="240"/>
                                <a:pt x="1047" y="215"/>
                                <a:pt x="1047" y="164"/>
                              </a:cubicBezTo>
                              <a:close/>
                              <a:moveTo>
                                <a:pt x="1195" y="224"/>
                              </a:moveTo>
                              <a:cubicBezTo>
                                <a:pt x="1195" y="88"/>
                                <a:pt x="1287" y="0"/>
                                <a:pt x="1429" y="0"/>
                              </a:cubicBezTo>
                              <a:cubicBezTo>
                                <a:pt x="1525" y="0"/>
                                <a:pt x="1525" y="0"/>
                                <a:pt x="1525" y="0"/>
                              </a:cubicBezTo>
                              <a:cubicBezTo>
                                <a:pt x="1667" y="0"/>
                                <a:pt x="1759" y="88"/>
                                <a:pt x="1759" y="224"/>
                              </a:cubicBezTo>
                              <a:cubicBezTo>
                                <a:pt x="1759" y="361"/>
                                <a:pt x="1667" y="449"/>
                                <a:pt x="1525" y="449"/>
                              </a:cubicBezTo>
                              <a:cubicBezTo>
                                <a:pt x="1429" y="449"/>
                                <a:pt x="1429" y="449"/>
                                <a:pt x="1429" y="449"/>
                              </a:cubicBezTo>
                              <a:cubicBezTo>
                                <a:pt x="1287" y="449"/>
                                <a:pt x="1195" y="361"/>
                                <a:pt x="1195" y="224"/>
                              </a:cubicBezTo>
                              <a:close/>
                              <a:moveTo>
                                <a:pt x="1667" y="224"/>
                              </a:moveTo>
                              <a:cubicBezTo>
                                <a:pt x="1667" y="127"/>
                                <a:pt x="1619" y="76"/>
                                <a:pt x="1525" y="76"/>
                              </a:cubicBezTo>
                              <a:cubicBezTo>
                                <a:pt x="1429" y="76"/>
                                <a:pt x="1429" y="76"/>
                                <a:pt x="1429" y="76"/>
                              </a:cubicBezTo>
                              <a:cubicBezTo>
                                <a:pt x="1335" y="76"/>
                                <a:pt x="1286" y="127"/>
                                <a:pt x="1286" y="224"/>
                              </a:cubicBezTo>
                              <a:cubicBezTo>
                                <a:pt x="1286" y="322"/>
                                <a:pt x="1335" y="373"/>
                                <a:pt x="1429" y="373"/>
                              </a:cubicBezTo>
                              <a:cubicBezTo>
                                <a:pt x="1525" y="373"/>
                                <a:pt x="1525" y="373"/>
                                <a:pt x="1525" y="373"/>
                              </a:cubicBezTo>
                              <a:cubicBezTo>
                                <a:pt x="1619" y="373"/>
                                <a:pt x="1667" y="322"/>
                                <a:pt x="1667" y="224"/>
                              </a:cubicBezTo>
                              <a:close/>
                              <a:moveTo>
                                <a:pt x="1833" y="237"/>
                              </a:moveTo>
                              <a:cubicBezTo>
                                <a:pt x="1833" y="12"/>
                                <a:pt x="1833" y="12"/>
                                <a:pt x="1833" y="12"/>
                              </a:cubicBezTo>
                              <a:cubicBezTo>
                                <a:pt x="1925" y="12"/>
                                <a:pt x="1925" y="12"/>
                                <a:pt x="1925" y="12"/>
                              </a:cubicBezTo>
                              <a:cubicBezTo>
                                <a:pt x="1925" y="237"/>
                                <a:pt x="1925" y="237"/>
                                <a:pt x="1925" y="237"/>
                              </a:cubicBezTo>
                              <a:cubicBezTo>
                                <a:pt x="1925" y="334"/>
                                <a:pt x="1973" y="373"/>
                                <a:pt x="2067" y="373"/>
                              </a:cubicBezTo>
                              <a:cubicBezTo>
                                <a:pt x="2109" y="373"/>
                                <a:pt x="2109" y="373"/>
                                <a:pt x="2109" y="373"/>
                              </a:cubicBezTo>
                              <a:cubicBezTo>
                                <a:pt x="2202" y="373"/>
                                <a:pt x="2251" y="334"/>
                                <a:pt x="2251" y="237"/>
                              </a:cubicBezTo>
                              <a:cubicBezTo>
                                <a:pt x="2251" y="12"/>
                                <a:pt x="2251" y="12"/>
                                <a:pt x="2251" y="12"/>
                              </a:cubicBezTo>
                              <a:cubicBezTo>
                                <a:pt x="2343" y="12"/>
                                <a:pt x="2343" y="12"/>
                                <a:pt x="2343" y="12"/>
                              </a:cubicBezTo>
                              <a:cubicBezTo>
                                <a:pt x="2343" y="237"/>
                                <a:pt x="2343" y="237"/>
                                <a:pt x="2343" y="237"/>
                              </a:cubicBezTo>
                              <a:cubicBezTo>
                                <a:pt x="2343" y="373"/>
                                <a:pt x="2250" y="449"/>
                                <a:pt x="2109" y="449"/>
                              </a:cubicBezTo>
                              <a:cubicBezTo>
                                <a:pt x="2067" y="449"/>
                                <a:pt x="2067" y="449"/>
                                <a:pt x="2067" y="449"/>
                              </a:cubicBezTo>
                              <a:cubicBezTo>
                                <a:pt x="1925" y="449"/>
                                <a:pt x="1833" y="373"/>
                                <a:pt x="1833" y="237"/>
                              </a:cubicBezTo>
                              <a:close/>
                              <a:moveTo>
                                <a:pt x="2436" y="12"/>
                              </a:moveTo>
                              <a:cubicBezTo>
                                <a:pt x="2719" y="12"/>
                                <a:pt x="2719" y="12"/>
                                <a:pt x="2719" y="12"/>
                              </a:cubicBezTo>
                              <a:cubicBezTo>
                                <a:pt x="2829" y="12"/>
                                <a:pt x="2899" y="71"/>
                                <a:pt x="2899" y="164"/>
                              </a:cubicBezTo>
                              <a:cubicBezTo>
                                <a:pt x="2899" y="257"/>
                                <a:pt x="2829" y="317"/>
                                <a:pt x="2719" y="317"/>
                              </a:cubicBezTo>
                              <a:cubicBezTo>
                                <a:pt x="2525" y="317"/>
                                <a:pt x="2525" y="317"/>
                                <a:pt x="2525" y="317"/>
                              </a:cubicBezTo>
                              <a:cubicBezTo>
                                <a:pt x="2525" y="437"/>
                                <a:pt x="2525" y="437"/>
                                <a:pt x="2525" y="437"/>
                              </a:cubicBezTo>
                              <a:cubicBezTo>
                                <a:pt x="2436" y="437"/>
                                <a:pt x="2436" y="437"/>
                                <a:pt x="2436" y="437"/>
                              </a:cubicBezTo>
                              <a:lnTo>
                                <a:pt x="2436" y="12"/>
                              </a:lnTo>
                              <a:close/>
                              <a:moveTo>
                                <a:pt x="2808" y="164"/>
                              </a:moveTo>
                              <a:cubicBezTo>
                                <a:pt x="2808" y="114"/>
                                <a:pt x="2778" y="88"/>
                                <a:pt x="2719" y="88"/>
                              </a:cubicBezTo>
                              <a:cubicBezTo>
                                <a:pt x="2525" y="88"/>
                                <a:pt x="2525" y="88"/>
                                <a:pt x="2525" y="88"/>
                              </a:cubicBezTo>
                              <a:cubicBezTo>
                                <a:pt x="2525" y="240"/>
                                <a:pt x="2525" y="240"/>
                                <a:pt x="2525" y="240"/>
                              </a:cubicBezTo>
                              <a:cubicBezTo>
                                <a:pt x="2719" y="240"/>
                                <a:pt x="2719" y="240"/>
                                <a:pt x="2719" y="240"/>
                              </a:cubicBezTo>
                              <a:cubicBezTo>
                                <a:pt x="2778" y="240"/>
                                <a:pt x="2808" y="215"/>
                                <a:pt x="2808" y="164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A74C650" id="Group 11" o:spid="_x0000_s1026" style="position:absolute;margin-left:345.15pt;margin-top:-75pt;width:140.35pt;height:30.05pt;z-index:251693056;mso-width-relative:margin;mso-height-relative:margin" coordsize="5970,12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">
              <v:shape id="Freeform 13" o:spid="_x0000_s1027" style="position:absolute;top:406;width:1317;height:299;visibility:visible;mso-wrap-style:square;v-text-anchor:top" coordsize="1324,3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" path="m,291v39,10,39,10,39,10c39,301,516,156,662,146v145,10,623,155,623,155c1324,291,1324,291,1324,291,1324,291,909,5,662,,415,5,,291,,291e" filled="f" stroked="f">
                <v:path arrowok="t" o:connecttype="custom" o:connectlocs="0,289;39,299;659,145;1278,299;1317,289;659,0;0,289" o:connectangles="0,0,0,0,0,0,0"/>
              </v:shape>
              <v:shape id="Freeform 14" o:spid="_x0000_s1028" style="position:absolute;width:1317;height:299;visibility:visible;mso-wrap-style:square;v-text-anchor:top" coordsize="1324,3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" path="m1324,10c1285,,1285,,1285,v,,-478,145,-623,155c516,145,39,,39,,,10,,10,,10v,,415,286,662,291c909,296,1324,10,1324,10e" filled="f" stroked="f">
                <v:path arrowok="t" o:connecttype="custom" o:connectlocs="1317,10;1278,0;659,154;39,0;0,10;659,299;1317,10" o:connectangles="0,0,0,0,0,0,0"/>
              </v:shape>
              <v:shape id="Freeform 15" o:spid="_x0000_s1029" style="position:absolute;left:1662;top:29;width:4308;height:636;visibility:visible;mso-wrap-style:square;v-text-anchor:top" coordsize="4331,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" path="m,c170,,170,,170,v,640,,640,,640c,640,,640,,640l,xm371,c675,,675,,675,v333,498,333,498,333,498c1045,498,1045,498,1045,498,1045,,1045,,1045,v170,,170,,170,c1215,640,1215,640,1215,640v-305,,-305,,-305,c578,143,578,143,578,143v-37,,-37,,-37,c541,640,541,640,541,640v-170,,-170,,-170,l371,xm1416,v493,,493,,493,c2127,,2261,122,2261,320v,199,-134,320,-352,320c1416,640,1416,640,1416,640l1416,xm2086,320v,-115,-62,-177,-177,-177c1586,143,1586,143,1586,143v,355,,355,,355c1909,498,1909,498,1909,498v115,,177,-62,177,-178xm2398,v554,,554,,554,c3128,,3233,85,3233,230v,105,-56,179,-154,211c3079,456,3079,456,3079,456v157,181,157,181,157,181c3236,640,3236,640,3236,640v-195,,-195,,-195,c2887,459,2887,459,2887,459v-319,,-319,,-319,c2568,640,2568,640,2568,640v-170,,-170,,-170,l2398,xm3058,230v,-56,-38,-87,-106,-87c2568,143,2568,143,2568,143v,174,,174,,174c2952,317,2952,317,2952,317v68,,106,-31,106,-87xm3328,637c3709,,3709,,3709,v241,,241,,241,c4331,637,4331,637,4331,637v,3,,3,,3c4142,640,4142,640,4142,640,4074,522,4074,522,4074,522v-489,,-489,,-489,c3517,640,3517,640,3517,640v-189,,-189,,-189,l3328,637xm3992,379c3857,143,3857,143,3857,143v-55,,-55,,-55,c3667,379,3667,379,3667,379r325,xe" filled="f" stroked="f">
                <v:path arrowok="t" o:connecttype="custom" o:connectlocs="169,0;0,636;369,0;1003,495;1039,0;1209,636;575,142;538,636;369,0;1899,0;1899,636;1408,0;1899,142;1578,495;2075,318;2936,0;3063,438;3219,633;3025,636;2554,456;2385,636;3042,229;2554,142;2936,315;3310,633;3929,0;4308,636;4052,519;3498,636;3310,633;3837,142;3648,377" o:connectangles="0,0,0,0,0,0,0,0,0,0,0,0,0,0,0,0,0,0,0,0,0,0,0,0,0,0,0,0,0,0,0,0"/>
                <o:lock v:ext="edit" verticies="t"/>
              </v:shape>
              <v:shape id="Freeform 16" o:spid="_x0000_s1030" style="position:absolute;left:1624;top:837;width:2884;height:446;visibility:visible;mso-wrap-style:square;v-text-anchor:top" coordsize="289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" path="m,224c,96,93,12,234,12v287,,287,,287,c521,88,521,88,521,88v-287,,-287,,-287,c141,88,92,135,92,224v,90,49,137,142,137c433,361,433,361,433,361v,-157,,-157,,-157c521,204,521,204,521,204v,233,,233,,233c234,437,234,437,234,437,93,437,,353,,224xm944,317v-209,,-209,,-209,c735,437,735,437,735,437v-89,,-89,,-89,c646,12,646,12,646,12v312,,312,,312,c1068,12,1139,71,1139,164v,66,-36,116,-96,139c1043,314,1043,314,1043,314v104,121,104,121,104,121c1147,437,1147,437,1147,437v-101,,-101,,-101,l944,317xm1047,164v,-50,-30,-76,-89,-76c735,88,735,88,735,88v,152,,152,,152c958,240,958,240,958,240v59,,89,-25,89,-76xm1195,224c1195,88,1287,,1429,v96,,96,,96,c1667,,1759,88,1759,224v,137,-92,225,-234,225c1429,449,1429,449,1429,449v-142,,-234,-88,-234,-225xm1667,224v,-97,-48,-148,-142,-148c1429,76,1429,76,1429,76v-94,,-143,51,-143,148c1286,322,1335,373,1429,373v96,,96,,96,c1619,373,1667,322,1667,224xm1833,237v,-225,,-225,,-225c1925,12,1925,12,1925,12v,225,,225,,225c1925,334,1973,373,2067,373v42,,42,,42,c2202,373,2251,334,2251,237v,-225,,-225,,-225c2343,12,2343,12,2343,12v,225,,225,,225c2343,373,2250,449,2109,449v-42,,-42,,-42,c1925,449,1833,373,1833,237xm2436,12v283,,283,,283,c2829,12,2899,71,2899,164v,93,-70,153,-180,153c2525,317,2525,317,2525,317v,120,,120,,120c2436,437,2436,437,2436,437r,-425xm2808,164v,-50,-30,-76,-89,-76c2525,88,2525,88,2525,88v,152,,152,,152c2719,240,2719,240,2719,240v59,,89,-25,89,-76xe" filled="f" stroked="f">
                <v:path arrowok="t" o:connecttype="custom" o:connectlocs="233,12;518,87;92,223;431,359;518,203;233,434;939,315;731,434;643,12;1133,163;1038,312;1141,434;939,315;953,87;731,238;1042,163;1422,0;1750,223;1422,446;1658,223;1422,75;1422,371;1658,223;1824,12;1915,235;2098,371;2239,12;2331,235;2056,446;2423,12;2884,163;2512,315;2423,434;2793,163;2512,87;2705,238" o:connectangles="0,0,0,0,0,0,0,0,0,0,0,0,0,0,0,0,0,0,0,0,0,0,0,0,0,0,0,0,0,0,0,0,0,0,0,0"/>
                <o:lock v:ext="edit" verticies="t"/>
              </v:shape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75000" w14:textId="77777777" w:rsidR="00FE4E37" w:rsidRPr="004E241F" w:rsidRDefault="00FE4E37" w:rsidP="00544EF6">
    <w:pPr>
      <w:pStyle w:val="Encabezado"/>
      <w:jc w:val="left"/>
      <w:rPr>
        <w:sz w:val="16"/>
        <w:szCs w:val="18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71999669"/>
      <w:docPartObj>
        <w:docPartGallery w:val="Page Numbers (Bottom of Page)"/>
        <w:docPartUnique/>
      </w:docPartObj>
    </w:sdtPr>
    <w:sdtContent>
      <w:p w14:paraId="11A45C8B" w14:textId="77777777" w:rsidR="00431B11" w:rsidRPr="004E241F" w:rsidRDefault="007C7363" w:rsidP="00D957AD">
        <w:pPr>
          <w:pStyle w:val="Piedepgina"/>
          <w:tabs>
            <w:tab w:val="clear" w:pos="4252"/>
            <w:tab w:val="clear" w:pos="8504"/>
            <w:tab w:val="right" w:pos="9639"/>
          </w:tabs>
          <w:spacing w:before="0"/>
          <w:ind w:right="594"/>
          <w:jc w:val="left"/>
        </w:pPr>
        <w:r w:rsidRPr="004E241F">
          <w:rPr>
            <w:szCs w:val="16"/>
          </w:rPr>
          <mc:AlternateContent>
            <mc:Choice Requires="wpg">
              <w:drawing>
                <wp:anchor distT="0" distB="0" distL="114300" distR="114300" simplePos="0" relativeHeight="251691008" behindDoc="0" locked="0" layoutInCell="1" allowOverlap="1" wp14:anchorId="391215CC" wp14:editId="05DAFDAB">
                  <wp:simplePos x="0" y="0"/>
                  <wp:positionH relativeFrom="column">
                    <wp:posOffset>1640</wp:posOffset>
                  </wp:positionH>
                  <wp:positionV relativeFrom="paragraph">
                    <wp:posOffset>188595</wp:posOffset>
                  </wp:positionV>
                  <wp:extent cx="1038330" cy="222385"/>
                  <wp:effectExtent l="0" t="0" r="9525" b="6350"/>
                  <wp:wrapNone/>
                  <wp:docPr id="2" name="Group 1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D0CA2B2-0BA6-C8B0-7204-28D0D761D16E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 bwMode="auto">
                          <a:xfrm>
                            <a:off x="0" y="0"/>
                            <a:ext cx="1038330" cy="222385"/>
                            <a:chOff x="0" y="0"/>
                            <a:chExt cx="5970" cy="1283"/>
                          </a:xfrm>
                          <a:solidFill>
                            <a:schemeClr val="tx1"/>
                          </a:solidFill>
                        </wpg:grpSpPr>
                        <wps:wsp>
                          <wps:cNvPr id="896442757" name="Freeform 13">
                            <a:extLst>
                              <a:ext uri="{FF2B5EF4-FFF2-40B4-BE49-F238E27FC236}">
                                <a16:creationId xmlns:a16="http://schemas.microsoft.com/office/drawing/2014/main" id="{DFDFC59D-59B2-DFD0-FF52-5CE5F6987A95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0" y="406"/>
                              <a:ext cx="1317" cy="299"/>
                            </a:xfrm>
                            <a:custGeom>
                              <a:avLst/>
                              <a:gdLst>
                                <a:gd name="T0" fmla="*/ 0 w 1324"/>
                                <a:gd name="T1" fmla="*/ 291 h 301"/>
                                <a:gd name="T2" fmla="*/ 39 w 1324"/>
                                <a:gd name="T3" fmla="*/ 301 h 301"/>
                                <a:gd name="T4" fmla="*/ 662 w 1324"/>
                                <a:gd name="T5" fmla="*/ 146 h 301"/>
                                <a:gd name="T6" fmla="*/ 1285 w 1324"/>
                                <a:gd name="T7" fmla="*/ 301 h 301"/>
                                <a:gd name="T8" fmla="*/ 1324 w 1324"/>
                                <a:gd name="T9" fmla="*/ 291 h 301"/>
                                <a:gd name="T10" fmla="*/ 662 w 1324"/>
                                <a:gd name="T11" fmla="*/ 0 h 301"/>
                                <a:gd name="T12" fmla="*/ 0 w 1324"/>
                                <a:gd name="T13" fmla="*/ 291 h 30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1324" h="301">
                                  <a:moveTo>
                                    <a:pt x="0" y="291"/>
                                  </a:moveTo>
                                  <a:cubicBezTo>
                                    <a:pt x="39" y="301"/>
                                    <a:pt x="39" y="301"/>
                                    <a:pt x="39" y="301"/>
                                  </a:cubicBezTo>
                                  <a:cubicBezTo>
                                    <a:pt x="39" y="301"/>
                                    <a:pt x="516" y="156"/>
                                    <a:pt x="662" y="146"/>
                                  </a:cubicBezTo>
                                  <a:cubicBezTo>
                                    <a:pt x="807" y="156"/>
                                    <a:pt x="1285" y="301"/>
                                    <a:pt x="1285" y="301"/>
                                  </a:cubicBezTo>
                                  <a:cubicBezTo>
                                    <a:pt x="1324" y="291"/>
                                    <a:pt x="1324" y="291"/>
                                    <a:pt x="1324" y="291"/>
                                  </a:cubicBezTo>
                                  <a:cubicBezTo>
                                    <a:pt x="1324" y="291"/>
                                    <a:pt x="909" y="5"/>
                                    <a:pt x="662" y="0"/>
                                  </a:cubicBezTo>
                                  <a:cubicBezTo>
                                    <a:pt x="415" y="5"/>
                                    <a:pt x="0" y="291"/>
                                    <a:pt x="0" y="291"/>
                                  </a:cubicBezTo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706865809" name="Freeform 14">
                            <a:extLst>
                              <a:ext uri="{FF2B5EF4-FFF2-40B4-BE49-F238E27FC236}">
                                <a16:creationId xmlns:a16="http://schemas.microsoft.com/office/drawing/2014/main" id="{089ED91A-BFDA-CA56-53F1-1861BAAC026F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317" cy="299"/>
                            </a:xfrm>
                            <a:custGeom>
                              <a:avLst/>
                              <a:gdLst>
                                <a:gd name="T0" fmla="*/ 1324 w 1324"/>
                                <a:gd name="T1" fmla="*/ 10 h 301"/>
                                <a:gd name="T2" fmla="*/ 1285 w 1324"/>
                                <a:gd name="T3" fmla="*/ 0 h 301"/>
                                <a:gd name="T4" fmla="*/ 662 w 1324"/>
                                <a:gd name="T5" fmla="*/ 155 h 301"/>
                                <a:gd name="T6" fmla="*/ 39 w 1324"/>
                                <a:gd name="T7" fmla="*/ 0 h 301"/>
                                <a:gd name="T8" fmla="*/ 0 w 1324"/>
                                <a:gd name="T9" fmla="*/ 10 h 301"/>
                                <a:gd name="T10" fmla="*/ 662 w 1324"/>
                                <a:gd name="T11" fmla="*/ 301 h 301"/>
                                <a:gd name="T12" fmla="*/ 1324 w 1324"/>
                                <a:gd name="T13" fmla="*/ 10 h 30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1324" h="301">
                                  <a:moveTo>
                                    <a:pt x="1324" y="10"/>
                                  </a:moveTo>
                                  <a:cubicBezTo>
                                    <a:pt x="1285" y="0"/>
                                    <a:pt x="1285" y="0"/>
                                    <a:pt x="1285" y="0"/>
                                  </a:cubicBezTo>
                                  <a:cubicBezTo>
                                    <a:pt x="1285" y="0"/>
                                    <a:pt x="807" y="145"/>
                                    <a:pt x="662" y="155"/>
                                  </a:cubicBezTo>
                                  <a:cubicBezTo>
                                    <a:pt x="516" y="145"/>
                                    <a:pt x="39" y="0"/>
                                    <a:pt x="39" y="0"/>
                                  </a:cubicBezTo>
                                  <a:cubicBezTo>
                                    <a:pt x="0" y="10"/>
                                    <a:pt x="0" y="10"/>
                                    <a:pt x="0" y="10"/>
                                  </a:cubicBezTo>
                                  <a:cubicBezTo>
                                    <a:pt x="0" y="10"/>
                                    <a:pt x="415" y="296"/>
                                    <a:pt x="662" y="301"/>
                                  </a:cubicBezTo>
                                  <a:cubicBezTo>
                                    <a:pt x="909" y="296"/>
                                    <a:pt x="1324" y="10"/>
                                    <a:pt x="1324" y="10"/>
                                  </a:cubicBezTo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860293866" name="Freeform 15">
                            <a:extLst>
                              <a:ext uri="{FF2B5EF4-FFF2-40B4-BE49-F238E27FC236}">
                                <a16:creationId xmlns:a16="http://schemas.microsoft.com/office/drawing/2014/main" id="{77E030A0-8B02-8909-7469-97BF1FF1A9A7}"/>
                              </a:ext>
                            </a:extLst>
                          </wps:cNvPr>
                          <wps:cNvSpPr>
                            <a:spLocks noEditPoints="1"/>
                          </wps:cNvSpPr>
                          <wps:spPr bwMode="auto">
                            <a:xfrm>
                              <a:off x="1662" y="29"/>
                              <a:ext cx="4308" cy="636"/>
                            </a:xfrm>
                            <a:custGeom>
                              <a:avLst/>
                              <a:gdLst>
                                <a:gd name="T0" fmla="*/ 170 w 4331"/>
                                <a:gd name="T1" fmla="*/ 0 h 640"/>
                                <a:gd name="T2" fmla="*/ 0 w 4331"/>
                                <a:gd name="T3" fmla="*/ 640 h 640"/>
                                <a:gd name="T4" fmla="*/ 371 w 4331"/>
                                <a:gd name="T5" fmla="*/ 0 h 640"/>
                                <a:gd name="T6" fmla="*/ 1008 w 4331"/>
                                <a:gd name="T7" fmla="*/ 498 h 640"/>
                                <a:gd name="T8" fmla="*/ 1045 w 4331"/>
                                <a:gd name="T9" fmla="*/ 0 h 640"/>
                                <a:gd name="T10" fmla="*/ 1215 w 4331"/>
                                <a:gd name="T11" fmla="*/ 640 h 640"/>
                                <a:gd name="T12" fmla="*/ 578 w 4331"/>
                                <a:gd name="T13" fmla="*/ 143 h 640"/>
                                <a:gd name="T14" fmla="*/ 541 w 4331"/>
                                <a:gd name="T15" fmla="*/ 640 h 640"/>
                                <a:gd name="T16" fmla="*/ 371 w 4331"/>
                                <a:gd name="T17" fmla="*/ 0 h 640"/>
                                <a:gd name="T18" fmla="*/ 1909 w 4331"/>
                                <a:gd name="T19" fmla="*/ 0 h 640"/>
                                <a:gd name="T20" fmla="*/ 1909 w 4331"/>
                                <a:gd name="T21" fmla="*/ 640 h 640"/>
                                <a:gd name="T22" fmla="*/ 1416 w 4331"/>
                                <a:gd name="T23" fmla="*/ 0 h 640"/>
                                <a:gd name="T24" fmla="*/ 1909 w 4331"/>
                                <a:gd name="T25" fmla="*/ 143 h 640"/>
                                <a:gd name="T26" fmla="*/ 1586 w 4331"/>
                                <a:gd name="T27" fmla="*/ 498 h 640"/>
                                <a:gd name="T28" fmla="*/ 2086 w 4331"/>
                                <a:gd name="T29" fmla="*/ 320 h 640"/>
                                <a:gd name="T30" fmla="*/ 2952 w 4331"/>
                                <a:gd name="T31" fmla="*/ 0 h 640"/>
                                <a:gd name="T32" fmla="*/ 3079 w 4331"/>
                                <a:gd name="T33" fmla="*/ 441 h 640"/>
                                <a:gd name="T34" fmla="*/ 3236 w 4331"/>
                                <a:gd name="T35" fmla="*/ 637 h 640"/>
                                <a:gd name="T36" fmla="*/ 3041 w 4331"/>
                                <a:gd name="T37" fmla="*/ 640 h 640"/>
                                <a:gd name="T38" fmla="*/ 2568 w 4331"/>
                                <a:gd name="T39" fmla="*/ 459 h 640"/>
                                <a:gd name="T40" fmla="*/ 2398 w 4331"/>
                                <a:gd name="T41" fmla="*/ 640 h 640"/>
                                <a:gd name="T42" fmla="*/ 3058 w 4331"/>
                                <a:gd name="T43" fmla="*/ 230 h 640"/>
                                <a:gd name="T44" fmla="*/ 2568 w 4331"/>
                                <a:gd name="T45" fmla="*/ 143 h 640"/>
                                <a:gd name="T46" fmla="*/ 2952 w 4331"/>
                                <a:gd name="T47" fmla="*/ 317 h 640"/>
                                <a:gd name="T48" fmla="*/ 3328 w 4331"/>
                                <a:gd name="T49" fmla="*/ 637 h 640"/>
                                <a:gd name="T50" fmla="*/ 3950 w 4331"/>
                                <a:gd name="T51" fmla="*/ 0 h 640"/>
                                <a:gd name="T52" fmla="*/ 4331 w 4331"/>
                                <a:gd name="T53" fmla="*/ 640 h 640"/>
                                <a:gd name="T54" fmla="*/ 4074 w 4331"/>
                                <a:gd name="T55" fmla="*/ 522 h 640"/>
                                <a:gd name="T56" fmla="*/ 3517 w 4331"/>
                                <a:gd name="T57" fmla="*/ 640 h 640"/>
                                <a:gd name="T58" fmla="*/ 3328 w 4331"/>
                                <a:gd name="T59" fmla="*/ 637 h 640"/>
                                <a:gd name="T60" fmla="*/ 3857 w 4331"/>
                                <a:gd name="T61" fmla="*/ 143 h 640"/>
                                <a:gd name="T62" fmla="*/ 3667 w 4331"/>
                                <a:gd name="T63" fmla="*/ 379 h 64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</a:cxnLst>
                              <a:rect l="0" t="0" r="r" b="b"/>
                              <a:pathLst>
                                <a:path w="4331" h="640">
                                  <a:moveTo>
                                    <a:pt x="0" y="0"/>
                                  </a:moveTo>
                                  <a:cubicBezTo>
                                    <a:pt x="170" y="0"/>
                                    <a:pt x="170" y="0"/>
                                    <a:pt x="170" y="0"/>
                                  </a:cubicBezTo>
                                  <a:cubicBezTo>
                                    <a:pt x="170" y="640"/>
                                    <a:pt x="170" y="640"/>
                                    <a:pt x="170" y="640"/>
                                  </a:cubicBezTo>
                                  <a:cubicBezTo>
                                    <a:pt x="0" y="640"/>
                                    <a:pt x="0" y="640"/>
                                    <a:pt x="0" y="640"/>
                                  </a:cubicBezTo>
                                  <a:lnTo>
                                    <a:pt x="0" y="0"/>
                                  </a:lnTo>
                                  <a:close/>
                                  <a:moveTo>
                                    <a:pt x="371" y="0"/>
                                  </a:moveTo>
                                  <a:cubicBezTo>
                                    <a:pt x="675" y="0"/>
                                    <a:pt x="675" y="0"/>
                                    <a:pt x="675" y="0"/>
                                  </a:cubicBezTo>
                                  <a:cubicBezTo>
                                    <a:pt x="1008" y="498"/>
                                    <a:pt x="1008" y="498"/>
                                    <a:pt x="1008" y="498"/>
                                  </a:cubicBezTo>
                                  <a:cubicBezTo>
                                    <a:pt x="1045" y="498"/>
                                    <a:pt x="1045" y="498"/>
                                    <a:pt x="1045" y="498"/>
                                  </a:cubicBezTo>
                                  <a:cubicBezTo>
                                    <a:pt x="1045" y="0"/>
                                    <a:pt x="1045" y="0"/>
                                    <a:pt x="1045" y="0"/>
                                  </a:cubicBezTo>
                                  <a:cubicBezTo>
                                    <a:pt x="1215" y="0"/>
                                    <a:pt x="1215" y="0"/>
                                    <a:pt x="1215" y="0"/>
                                  </a:cubicBezTo>
                                  <a:cubicBezTo>
                                    <a:pt x="1215" y="640"/>
                                    <a:pt x="1215" y="640"/>
                                    <a:pt x="1215" y="640"/>
                                  </a:cubicBezTo>
                                  <a:cubicBezTo>
                                    <a:pt x="910" y="640"/>
                                    <a:pt x="910" y="640"/>
                                    <a:pt x="910" y="640"/>
                                  </a:cubicBezTo>
                                  <a:cubicBezTo>
                                    <a:pt x="578" y="143"/>
                                    <a:pt x="578" y="143"/>
                                    <a:pt x="578" y="143"/>
                                  </a:cubicBezTo>
                                  <a:cubicBezTo>
                                    <a:pt x="541" y="143"/>
                                    <a:pt x="541" y="143"/>
                                    <a:pt x="541" y="143"/>
                                  </a:cubicBezTo>
                                  <a:cubicBezTo>
                                    <a:pt x="541" y="640"/>
                                    <a:pt x="541" y="640"/>
                                    <a:pt x="541" y="640"/>
                                  </a:cubicBezTo>
                                  <a:cubicBezTo>
                                    <a:pt x="371" y="640"/>
                                    <a:pt x="371" y="640"/>
                                    <a:pt x="371" y="640"/>
                                  </a:cubicBezTo>
                                  <a:lnTo>
                                    <a:pt x="371" y="0"/>
                                  </a:lnTo>
                                  <a:close/>
                                  <a:moveTo>
                                    <a:pt x="1416" y="0"/>
                                  </a:moveTo>
                                  <a:cubicBezTo>
                                    <a:pt x="1909" y="0"/>
                                    <a:pt x="1909" y="0"/>
                                    <a:pt x="1909" y="0"/>
                                  </a:cubicBezTo>
                                  <a:cubicBezTo>
                                    <a:pt x="2127" y="0"/>
                                    <a:pt x="2261" y="122"/>
                                    <a:pt x="2261" y="320"/>
                                  </a:cubicBezTo>
                                  <a:cubicBezTo>
                                    <a:pt x="2261" y="519"/>
                                    <a:pt x="2127" y="640"/>
                                    <a:pt x="1909" y="640"/>
                                  </a:cubicBezTo>
                                  <a:cubicBezTo>
                                    <a:pt x="1416" y="640"/>
                                    <a:pt x="1416" y="640"/>
                                    <a:pt x="1416" y="640"/>
                                  </a:cubicBezTo>
                                  <a:lnTo>
                                    <a:pt x="1416" y="0"/>
                                  </a:lnTo>
                                  <a:close/>
                                  <a:moveTo>
                                    <a:pt x="2086" y="320"/>
                                  </a:moveTo>
                                  <a:cubicBezTo>
                                    <a:pt x="2086" y="205"/>
                                    <a:pt x="2024" y="143"/>
                                    <a:pt x="1909" y="143"/>
                                  </a:cubicBezTo>
                                  <a:cubicBezTo>
                                    <a:pt x="1586" y="143"/>
                                    <a:pt x="1586" y="143"/>
                                    <a:pt x="1586" y="143"/>
                                  </a:cubicBezTo>
                                  <a:cubicBezTo>
                                    <a:pt x="1586" y="498"/>
                                    <a:pt x="1586" y="498"/>
                                    <a:pt x="1586" y="498"/>
                                  </a:cubicBezTo>
                                  <a:cubicBezTo>
                                    <a:pt x="1909" y="498"/>
                                    <a:pt x="1909" y="498"/>
                                    <a:pt x="1909" y="498"/>
                                  </a:cubicBezTo>
                                  <a:cubicBezTo>
                                    <a:pt x="2024" y="498"/>
                                    <a:pt x="2086" y="436"/>
                                    <a:pt x="2086" y="320"/>
                                  </a:cubicBezTo>
                                  <a:close/>
                                  <a:moveTo>
                                    <a:pt x="2398" y="0"/>
                                  </a:moveTo>
                                  <a:cubicBezTo>
                                    <a:pt x="2952" y="0"/>
                                    <a:pt x="2952" y="0"/>
                                    <a:pt x="2952" y="0"/>
                                  </a:cubicBezTo>
                                  <a:cubicBezTo>
                                    <a:pt x="3128" y="0"/>
                                    <a:pt x="3233" y="85"/>
                                    <a:pt x="3233" y="230"/>
                                  </a:cubicBezTo>
                                  <a:cubicBezTo>
                                    <a:pt x="3233" y="335"/>
                                    <a:pt x="3177" y="409"/>
                                    <a:pt x="3079" y="441"/>
                                  </a:cubicBezTo>
                                  <a:cubicBezTo>
                                    <a:pt x="3079" y="456"/>
                                    <a:pt x="3079" y="456"/>
                                    <a:pt x="3079" y="456"/>
                                  </a:cubicBezTo>
                                  <a:cubicBezTo>
                                    <a:pt x="3236" y="637"/>
                                    <a:pt x="3236" y="637"/>
                                    <a:pt x="3236" y="637"/>
                                  </a:cubicBezTo>
                                  <a:cubicBezTo>
                                    <a:pt x="3236" y="640"/>
                                    <a:pt x="3236" y="640"/>
                                    <a:pt x="3236" y="640"/>
                                  </a:cubicBezTo>
                                  <a:cubicBezTo>
                                    <a:pt x="3041" y="640"/>
                                    <a:pt x="3041" y="640"/>
                                    <a:pt x="3041" y="640"/>
                                  </a:cubicBezTo>
                                  <a:cubicBezTo>
                                    <a:pt x="2887" y="459"/>
                                    <a:pt x="2887" y="459"/>
                                    <a:pt x="2887" y="459"/>
                                  </a:cubicBezTo>
                                  <a:cubicBezTo>
                                    <a:pt x="2568" y="459"/>
                                    <a:pt x="2568" y="459"/>
                                    <a:pt x="2568" y="459"/>
                                  </a:cubicBezTo>
                                  <a:cubicBezTo>
                                    <a:pt x="2568" y="640"/>
                                    <a:pt x="2568" y="640"/>
                                    <a:pt x="2568" y="640"/>
                                  </a:cubicBezTo>
                                  <a:cubicBezTo>
                                    <a:pt x="2398" y="640"/>
                                    <a:pt x="2398" y="640"/>
                                    <a:pt x="2398" y="640"/>
                                  </a:cubicBezTo>
                                  <a:lnTo>
                                    <a:pt x="2398" y="0"/>
                                  </a:lnTo>
                                  <a:close/>
                                  <a:moveTo>
                                    <a:pt x="3058" y="230"/>
                                  </a:moveTo>
                                  <a:cubicBezTo>
                                    <a:pt x="3058" y="174"/>
                                    <a:pt x="3020" y="143"/>
                                    <a:pt x="2952" y="143"/>
                                  </a:cubicBezTo>
                                  <a:cubicBezTo>
                                    <a:pt x="2568" y="143"/>
                                    <a:pt x="2568" y="143"/>
                                    <a:pt x="2568" y="143"/>
                                  </a:cubicBezTo>
                                  <a:cubicBezTo>
                                    <a:pt x="2568" y="317"/>
                                    <a:pt x="2568" y="317"/>
                                    <a:pt x="2568" y="317"/>
                                  </a:cubicBezTo>
                                  <a:cubicBezTo>
                                    <a:pt x="2952" y="317"/>
                                    <a:pt x="2952" y="317"/>
                                    <a:pt x="2952" y="317"/>
                                  </a:cubicBezTo>
                                  <a:cubicBezTo>
                                    <a:pt x="3020" y="317"/>
                                    <a:pt x="3058" y="286"/>
                                    <a:pt x="3058" y="230"/>
                                  </a:cubicBezTo>
                                  <a:close/>
                                  <a:moveTo>
                                    <a:pt x="3328" y="637"/>
                                  </a:moveTo>
                                  <a:cubicBezTo>
                                    <a:pt x="3709" y="0"/>
                                    <a:pt x="3709" y="0"/>
                                    <a:pt x="3709" y="0"/>
                                  </a:cubicBezTo>
                                  <a:cubicBezTo>
                                    <a:pt x="3950" y="0"/>
                                    <a:pt x="3950" y="0"/>
                                    <a:pt x="3950" y="0"/>
                                  </a:cubicBezTo>
                                  <a:cubicBezTo>
                                    <a:pt x="4331" y="637"/>
                                    <a:pt x="4331" y="637"/>
                                    <a:pt x="4331" y="637"/>
                                  </a:cubicBezTo>
                                  <a:cubicBezTo>
                                    <a:pt x="4331" y="640"/>
                                    <a:pt x="4331" y="640"/>
                                    <a:pt x="4331" y="640"/>
                                  </a:cubicBezTo>
                                  <a:cubicBezTo>
                                    <a:pt x="4142" y="640"/>
                                    <a:pt x="4142" y="640"/>
                                    <a:pt x="4142" y="640"/>
                                  </a:cubicBezTo>
                                  <a:cubicBezTo>
                                    <a:pt x="4074" y="522"/>
                                    <a:pt x="4074" y="522"/>
                                    <a:pt x="4074" y="522"/>
                                  </a:cubicBezTo>
                                  <a:cubicBezTo>
                                    <a:pt x="3585" y="522"/>
                                    <a:pt x="3585" y="522"/>
                                    <a:pt x="3585" y="522"/>
                                  </a:cubicBezTo>
                                  <a:cubicBezTo>
                                    <a:pt x="3517" y="640"/>
                                    <a:pt x="3517" y="640"/>
                                    <a:pt x="3517" y="640"/>
                                  </a:cubicBezTo>
                                  <a:cubicBezTo>
                                    <a:pt x="3328" y="640"/>
                                    <a:pt x="3328" y="640"/>
                                    <a:pt x="3328" y="640"/>
                                  </a:cubicBezTo>
                                  <a:lnTo>
                                    <a:pt x="3328" y="637"/>
                                  </a:lnTo>
                                  <a:close/>
                                  <a:moveTo>
                                    <a:pt x="3992" y="379"/>
                                  </a:moveTo>
                                  <a:cubicBezTo>
                                    <a:pt x="3857" y="143"/>
                                    <a:pt x="3857" y="143"/>
                                    <a:pt x="3857" y="143"/>
                                  </a:cubicBezTo>
                                  <a:cubicBezTo>
                                    <a:pt x="3802" y="143"/>
                                    <a:pt x="3802" y="143"/>
                                    <a:pt x="3802" y="143"/>
                                  </a:cubicBezTo>
                                  <a:cubicBezTo>
                                    <a:pt x="3667" y="379"/>
                                    <a:pt x="3667" y="379"/>
                                    <a:pt x="3667" y="379"/>
                                  </a:cubicBezTo>
                                  <a:lnTo>
                                    <a:pt x="3992" y="379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229252858" name="Freeform 16">
                            <a:extLst>
                              <a:ext uri="{FF2B5EF4-FFF2-40B4-BE49-F238E27FC236}">
                                <a16:creationId xmlns:a16="http://schemas.microsoft.com/office/drawing/2014/main" id="{261F997F-9E69-798C-127D-893A04CA6337}"/>
                              </a:ext>
                            </a:extLst>
                          </wps:cNvPr>
                          <wps:cNvSpPr>
                            <a:spLocks noEditPoints="1"/>
                          </wps:cNvSpPr>
                          <wps:spPr bwMode="auto">
                            <a:xfrm>
                              <a:off x="1624" y="837"/>
                              <a:ext cx="2884" cy="446"/>
                            </a:xfrm>
                            <a:custGeom>
                              <a:avLst/>
                              <a:gdLst>
                                <a:gd name="T0" fmla="*/ 234 w 2899"/>
                                <a:gd name="T1" fmla="*/ 12 h 449"/>
                                <a:gd name="T2" fmla="*/ 521 w 2899"/>
                                <a:gd name="T3" fmla="*/ 88 h 449"/>
                                <a:gd name="T4" fmla="*/ 92 w 2899"/>
                                <a:gd name="T5" fmla="*/ 224 h 449"/>
                                <a:gd name="T6" fmla="*/ 433 w 2899"/>
                                <a:gd name="T7" fmla="*/ 361 h 449"/>
                                <a:gd name="T8" fmla="*/ 521 w 2899"/>
                                <a:gd name="T9" fmla="*/ 204 h 449"/>
                                <a:gd name="T10" fmla="*/ 234 w 2899"/>
                                <a:gd name="T11" fmla="*/ 437 h 449"/>
                                <a:gd name="T12" fmla="*/ 944 w 2899"/>
                                <a:gd name="T13" fmla="*/ 317 h 449"/>
                                <a:gd name="T14" fmla="*/ 735 w 2899"/>
                                <a:gd name="T15" fmla="*/ 437 h 449"/>
                                <a:gd name="T16" fmla="*/ 646 w 2899"/>
                                <a:gd name="T17" fmla="*/ 12 h 449"/>
                                <a:gd name="T18" fmla="*/ 1139 w 2899"/>
                                <a:gd name="T19" fmla="*/ 164 h 449"/>
                                <a:gd name="T20" fmla="*/ 1043 w 2899"/>
                                <a:gd name="T21" fmla="*/ 314 h 449"/>
                                <a:gd name="T22" fmla="*/ 1147 w 2899"/>
                                <a:gd name="T23" fmla="*/ 437 h 449"/>
                                <a:gd name="T24" fmla="*/ 944 w 2899"/>
                                <a:gd name="T25" fmla="*/ 317 h 449"/>
                                <a:gd name="T26" fmla="*/ 958 w 2899"/>
                                <a:gd name="T27" fmla="*/ 88 h 449"/>
                                <a:gd name="T28" fmla="*/ 735 w 2899"/>
                                <a:gd name="T29" fmla="*/ 240 h 449"/>
                                <a:gd name="T30" fmla="*/ 1047 w 2899"/>
                                <a:gd name="T31" fmla="*/ 164 h 449"/>
                                <a:gd name="T32" fmla="*/ 1429 w 2899"/>
                                <a:gd name="T33" fmla="*/ 0 h 449"/>
                                <a:gd name="T34" fmla="*/ 1759 w 2899"/>
                                <a:gd name="T35" fmla="*/ 224 h 449"/>
                                <a:gd name="T36" fmla="*/ 1429 w 2899"/>
                                <a:gd name="T37" fmla="*/ 449 h 449"/>
                                <a:gd name="T38" fmla="*/ 1667 w 2899"/>
                                <a:gd name="T39" fmla="*/ 224 h 449"/>
                                <a:gd name="T40" fmla="*/ 1429 w 2899"/>
                                <a:gd name="T41" fmla="*/ 76 h 449"/>
                                <a:gd name="T42" fmla="*/ 1429 w 2899"/>
                                <a:gd name="T43" fmla="*/ 373 h 449"/>
                                <a:gd name="T44" fmla="*/ 1667 w 2899"/>
                                <a:gd name="T45" fmla="*/ 224 h 449"/>
                                <a:gd name="T46" fmla="*/ 1833 w 2899"/>
                                <a:gd name="T47" fmla="*/ 12 h 449"/>
                                <a:gd name="T48" fmla="*/ 1925 w 2899"/>
                                <a:gd name="T49" fmla="*/ 237 h 449"/>
                                <a:gd name="T50" fmla="*/ 2109 w 2899"/>
                                <a:gd name="T51" fmla="*/ 373 h 449"/>
                                <a:gd name="T52" fmla="*/ 2251 w 2899"/>
                                <a:gd name="T53" fmla="*/ 12 h 449"/>
                                <a:gd name="T54" fmla="*/ 2343 w 2899"/>
                                <a:gd name="T55" fmla="*/ 237 h 449"/>
                                <a:gd name="T56" fmla="*/ 2067 w 2899"/>
                                <a:gd name="T57" fmla="*/ 449 h 449"/>
                                <a:gd name="T58" fmla="*/ 2436 w 2899"/>
                                <a:gd name="T59" fmla="*/ 12 h 449"/>
                                <a:gd name="T60" fmla="*/ 2899 w 2899"/>
                                <a:gd name="T61" fmla="*/ 164 h 449"/>
                                <a:gd name="T62" fmla="*/ 2525 w 2899"/>
                                <a:gd name="T63" fmla="*/ 317 h 449"/>
                                <a:gd name="T64" fmla="*/ 2436 w 2899"/>
                                <a:gd name="T65" fmla="*/ 437 h 449"/>
                                <a:gd name="T66" fmla="*/ 2808 w 2899"/>
                                <a:gd name="T67" fmla="*/ 164 h 449"/>
                                <a:gd name="T68" fmla="*/ 2525 w 2899"/>
                                <a:gd name="T69" fmla="*/ 88 h 449"/>
                                <a:gd name="T70" fmla="*/ 2719 w 2899"/>
                                <a:gd name="T71" fmla="*/ 240 h 44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</a:cxnLst>
                              <a:rect l="0" t="0" r="r" b="b"/>
                              <a:pathLst>
                                <a:path w="2899" h="449">
                                  <a:moveTo>
                                    <a:pt x="0" y="224"/>
                                  </a:moveTo>
                                  <a:cubicBezTo>
                                    <a:pt x="0" y="96"/>
                                    <a:pt x="93" y="12"/>
                                    <a:pt x="234" y="12"/>
                                  </a:cubicBezTo>
                                  <a:cubicBezTo>
                                    <a:pt x="521" y="12"/>
                                    <a:pt x="521" y="12"/>
                                    <a:pt x="521" y="12"/>
                                  </a:cubicBezTo>
                                  <a:cubicBezTo>
                                    <a:pt x="521" y="88"/>
                                    <a:pt x="521" y="88"/>
                                    <a:pt x="521" y="88"/>
                                  </a:cubicBezTo>
                                  <a:cubicBezTo>
                                    <a:pt x="234" y="88"/>
                                    <a:pt x="234" y="88"/>
                                    <a:pt x="234" y="88"/>
                                  </a:cubicBezTo>
                                  <a:cubicBezTo>
                                    <a:pt x="141" y="88"/>
                                    <a:pt x="92" y="135"/>
                                    <a:pt x="92" y="224"/>
                                  </a:cubicBezTo>
                                  <a:cubicBezTo>
                                    <a:pt x="92" y="314"/>
                                    <a:pt x="141" y="361"/>
                                    <a:pt x="234" y="361"/>
                                  </a:cubicBezTo>
                                  <a:cubicBezTo>
                                    <a:pt x="433" y="361"/>
                                    <a:pt x="433" y="361"/>
                                    <a:pt x="433" y="361"/>
                                  </a:cubicBezTo>
                                  <a:cubicBezTo>
                                    <a:pt x="433" y="204"/>
                                    <a:pt x="433" y="204"/>
                                    <a:pt x="433" y="204"/>
                                  </a:cubicBezTo>
                                  <a:cubicBezTo>
                                    <a:pt x="521" y="204"/>
                                    <a:pt x="521" y="204"/>
                                    <a:pt x="521" y="204"/>
                                  </a:cubicBezTo>
                                  <a:cubicBezTo>
                                    <a:pt x="521" y="437"/>
                                    <a:pt x="521" y="437"/>
                                    <a:pt x="521" y="437"/>
                                  </a:cubicBezTo>
                                  <a:cubicBezTo>
                                    <a:pt x="234" y="437"/>
                                    <a:pt x="234" y="437"/>
                                    <a:pt x="234" y="437"/>
                                  </a:cubicBezTo>
                                  <a:cubicBezTo>
                                    <a:pt x="93" y="437"/>
                                    <a:pt x="0" y="353"/>
                                    <a:pt x="0" y="224"/>
                                  </a:cubicBezTo>
                                  <a:close/>
                                  <a:moveTo>
                                    <a:pt x="944" y="317"/>
                                  </a:moveTo>
                                  <a:cubicBezTo>
                                    <a:pt x="735" y="317"/>
                                    <a:pt x="735" y="317"/>
                                    <a:pt x="735" y="317"/>
                                  </a:cubicBezTo>
                                  <a:cubicBezTo>
                                    <a:pt x="735" y="437"/>
                                    <a:pt x="735" y="437"/>
                                    <a:pt x="735" y="437"/>
                                  </a:cubicBezTo>
                                  <a:cubicBezTo>
                                    <a:pt x="646" y="437"/>
                                    <a:pt x="646" y="437"/>
                                    <a:pt x="646" y="437"/>
                                  </a:cubicBezTo>
                                  <a:cubicBezTo>
                                    <a:pt x="646" y="12"/>
                                    <a:pt x="646" y="12"/>
                                    <a:pt x="646" y="12"/>
                                  </a:cubicBezTo>
                                  <a:cubicBezTo>
                                    <a:pt x="958" y="12"/>
                                    <a:pt x="958" y="12"/>
                                    <a:pt x="958" y="12"/>
                                  </a:cubicBezTo>
                                  <a:cubicBezTo>
                                    <a:pt x="1068" y="12"/>
                                    <a:pt x="1139" y="71"/>
                                    <a:pt x="1139" y="164"/>
                                  </a:cubicBezTo>
                                  <a:cubicBezTo>
                                    <a:pt x="1139" y="230"/>
                                    <a:pt x="1103" y="280"/>
                                    <a:pt x="1043" y="303"/>
                                  </a:cubicBezTo>
                                  <a:cubicBezTo>
                                    <a:pt x="1043" y="314"/>
                                    <a:pt x="1043" y="314"/>
                                    <a:pt x="1043" y="314"/>
                                  </a:cubicBezTo>
                                  <a:cubicBezTo>
                                    <a:pt x="1147" y="435"/>
                                    <a:pt x="1147" y="435"/>
                                    <a:pt x="1147" y="435"/>
                                  </a:cubicBezTo>
                                  <a:cubicBezTo>
                                    <a:pt x="1147" y="437"/>
                                    <a:pt x="1147" y="437"/>
                                    <a:pt x="1147" y="437"/>
                                  </a:cubicBezTo>
                                  <a:cubicBezTo>
                                    <a:pt x="1046" y="437"/>
                                    <a:pt x="1046" y="437"/>
                                    <a:pt x="1046" y="437"/>
                                  </a:cubicBezTo>
                                  <a:lnTo>
                                    <a:pt x="944" y="317"/>
                                  </a:lnTo>
                                  <a:close/>
                                  <a:moveTo>
                                    <a:pt x="1047" y="164"/>
                                  </a:moveTo>
                                  <a:cubicBezTo>
                                    <a:pt x="1047" y="114"/>
                                    <a:pt x="1017" y="88"/>
                                    <a:pt x="958" y="88"/>
                                  </a:cubicBezTo>
                                  <a:cubicBezTo>
                                    <a:pt x="735" y="88"/>
                                    <a:pt x="735" y="88"/>
                                    <a:pt x="735" y="88"/>
                                  </a:cubicBezTo>
                                  <a:cubicBezTo>
                                    <a:pt x="735" y="240"/>
                                    <a:pt x="735" y="240"/>
                                    <a:pt x="735" y="240"/>
                                  </a:cubicBezTo>
                                  <a:cubicBezTo>
                                    <a:pt x="958" y="240"/>
                                    <a:pt x="958" y="240"/>
                                    <a:pt x="958" y="240"/>
                                  </a:cubicBezTo>
                                  <a:cubicBezTo>
                                    <a:pt x="1017" y="240"/>
                                    <a:pt x="1047" y="215"/>
                                    <a:pt x="1047" y="164"/>
                                  </a:cubicBezTo>
                                  <a:close/>
                                  <a:moveTo>
                                    <a:pt x="1195" y="224"/>
                                  </a:moveTo>
                                  <a:cubicBezTo>
                                    <a:pt x="1195" y="88"/>
                                    <a:pt x="1287" y="0"/>
                                    <a:pt x="1429" y="0"/>
                                  </a:cubicBezTo>
                                  <a:cubicBezTo>
                                    <a:pt x="1525" y="0"/>
                                    <a:pt x="1525" y="0"/>
                                    <a:pt x="1525" y="0"/>
                                  </a:cubicBezTo>
                                  <a:cubicBezTo>
                                    <a:pt x="1667" y="0"/>
                                    <a:pt x="1759" y="88"/>
                                    <a:pt x="1759" y="224"/>
                                  </a:cubicBezTo>
                                  <a:cubicBezTo>
                                    <a:pt x="1759" y="361"/>
                                    <a:pt x="1667" y="449"/>
                                    <a:pt x="1525" y="449"/>
                                  </a:cubicBezTo>
                                  <a:cubicBezTo>
                                    <a:pt x="1429" y="449"/>
                                    <a:pt x="1429" y="449"/>
                                    <a:pt x="1429" y="449"/>
                                  </a:cubicBezTo>
                                  <a:cubicBezTo>
                                    <a:pt x="1287" y="449"/>
                                    <a:pt x="1195" y="361"/>
                                    <a:pt x="1195" y="224"/>
                                  </a:cubicBezTo>
                                  <a:close/>
                                  <a:moveTo>
                                    <a:pt x="1667" y="224"/>
                                  </a:moveTo>
                                  <a:cubicBezTo>
                                    <a:pt x="1667" y="127"/>
                                    <a:pt x="1619" y="76"/>
                                    <a:pt x="1525" y="76"/>
                                  </a:cubicBezTo>
                                  <a:cubicBezTo>
                                    <a:pt x="1429" y="76"/>
                                    <a:pt x="1429" y="76"/>
                                    <a:pt x="1429" y="76"/>
                                  </a:cubicBezTo>
                                  <a:cubicBezTo>
                                    <a:pt x="1335" y="76"/>
                                    <a:pt x="1286" y="127"/>
                                    <a:pt x="1286" y="224"/>
                                  </a:cubicBezTo>
                                  <a:cubicBezTo>
                                    <a:pt x="1286" y="322"/>
                                    <a:pt x="1335" y="373"/>
                                    <a:pt x="1429" y="373"/>
                                  </a:cubicBezTo>
                                  <a:cubicBezTo>
                                    <a:pt x="1525" y="373"/>
                                    <a:pt x="1525" y="373"/>
                                    <a:pt x="1525" y="373"/>
                                  </a:cubicBezTo>
                                  <a:cubicBezTo>
                                    <a:pt x="1619" y="373"/>
                                    <a:pt x="1667" y="322"/>
                                    <a:pt x="1667" y="224"/>
                                  </a:cubicBezTo>
                                  <a:close/>
                                  <a:moveTo>
                                    <a:pt x="1833" y="237"/>
                                  </a:moveTo>
                                  <a:cubicBezTo>
                                    <a:pt x="1833" y="12"/>
                                    <a:pt x="1833" y="12"/>
                                    <a:pt x="1833" y="12"/>
                                  </a:cubicBezTo>
                                  <a:cubicBezTo>
                                    <a:pt x="1925" y="12"/>
                                    <a:pt x="1925" y="12"/>
                                    <a:pt x="1925" y="12"/>
                                  </a:cubicBezTo>
                                  <a:cubicBezTo>
                                    <a:pt x="1925" y="237"/>
                                    <a:pt x="1925" y="237"/>
                                    <a:pt x="1925" y="237"/>
                                  </a:cubicBezTo>
                                  <a:cubicBezTo>
                                    <a:pt x="1925" y="334"/>
                                    <a:pt x="1973" y="373"/>
                                    <a:pt x="2067" y="373"/>
                                  </a:cubicBezTo>
                                  <a:cubicBezTo>
                                    <a:pt x="2109" y="373"/>
                                    <a:pt x="2109" y="373"/>
                                    <a:pt x="2109" y="373"/>
                                  </a:cubicBezTo>
                                  <a:cubicBezTo>
                                    <a:pt x="2202" y="373"/>
                                    <a:pt x="2251" y="334"/>
                                    <a:pt x="2251" y="237"/>
                                  </a:cubicBezTo>
                                  <a:cubicBezTo>
                                    <a:pt x="2251" y="12"/>
                                    <a:pt x="2251" y="12"/>
                                    <a:pt x="2251" y="12"/>
                                  </a:cubicBezTo>
                                  <a:cubicBezTo>
                                    <a:pt x="2343" y="12"/>
                                    <a:pt x="2343" y="12"/>
                                    <a:pt x="2343" y="12"/>
                                  </a:cubicBezTo>
                                  <a:cubicBezTo>
                                    <a:pt x="2343" y="237"/>
                                    <a:pt x="2343" y="237"/>
                                    <a:pt x="2343" y="237"/>
                                  </a:cubicBezTo>
                                  <a:cubicBezTo>
                                    <a:pt x="2343" y="373"/>
                                    <a:pt x="2250" y="449"/>
                                    <a:pt x="2109" y="449"/>
                                  </a:cubicBezTo>
                                  <a:cubicBezTo>
                                    <a:pt x="2067" y="449"/>
                                    <a:pt x="2067" y="449"/>
                                    <a:pt x="2067" y="449"/>
                                  </a:cubicBezTo>
                                  <a:cubicBezTo>
                                    <a:pt x="1925" y="449"/>
                                    <a:pt x="1833" y="373"/>
                                    <a:pt x="1833" y="237"/>
                                  </a:cubicBezTo>
                                  <a:close/>
                                  <a:moveTo>
                                    <a:pt x="2436" y="12"/>
                                  </a:moveTo>
                                  <a:cubicBezTo>
                                    <a:pt x="2719" y="12"/>
                                    <a:pt x="2719" y="12"/>
                                    <a:pt x="2719" y="12"/>
                                  </a:cubicBezTo>
                                  <a:cubicBezTo>
                                    <a:pt x="2829" y="12"/>
                                    <a:pt x="2899" y="71"/>
                                    <a:pt x="2899" y="164"/>
                                  </a:cubicBezTo>
                                  <a:cubicBezTo>
                                    <a:pt x="2899" y="257"/>
                                    <a:pt x="2829" y="317"/>
                                    <a:pt x="2719" y="317"/>
                                  </a:cubicBezTo>
                                  <a:cubicBezTo>
                                    <a:pt x="2525" y="317"/>
                                    <a:pt x="2525" y="317"/>
                                    <a:pt x="2525" y="317"/>
                                  </a:cubicBezTo>
                                  <a:cubicBezTo>
                                    <a:pt x="2525" y="437"/>
                                    <a:pt x="2525" y="437"/>
                                    <a:pt x="2525" y="437"/>
                                  </a:cubicBezTo>
                                  <a:cubicBezTo>
                                    <a:pt x="2436" y="437"/>
                                    <a:pt x="2436" y="437"/>
                                    <a:pt x="2436" y="437"/>
                                  </a:cubicBezTo>
                                  <a:lnTo>
                                    <a:pt x="2436" y="12"/>
                                  </a:lnTo>
                                  <a:close/>
                                  <a:moveTo>
                                    <a:pt x="2808" y="164"/>
                                  </a:moveTo>
                                  <a:cubicBezTo>
                                    <a:pt x="2808" y="114"/>
                                    <a:pt x="2778" y="88"/>
                                    <a:pt x="2719" y="88"/>
                                  </a:cubicBezTo>
                                  <a:cubicBezTo>
                                    <a:pt x="2525" y="88"/>
                                    <a:pt x="2525" y="88"/>
                                    <a:pt x="2525" y="88"/>
                                  </a:cubicBezTo>
                                  <a:cubicBezTo>
                                    <a:pt x="2525" y="240"/>
                                    <a:pt x="2525" y="240"/>
                                    <a:pt x="2525" y="240"/>
                                  </a:cubicBezTo>
                                  <a:cubicBezTo>
                                    <a:pt x="2719" y="240"/>
                                    <a:pt x="2719" y="240"/>
                                    <a:pt x="2719" y="240"/>
                                  </a:cubicBezTo>
                                  <a:cubicBezTo>
                                    <a:pt x="2778" y="240"/>
                                    <a:pt x="2808" y="215"/>
                                    <a:pt x="2808" y="164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</wpg:wg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group w14:anchorId="1D05F3F3" id="Group 11" o:spid="_x0000_s1026" style="position:absolute;margin-left:.15pt;margin-top:14.85pt;width:81.75pt;height:17.5pt;z-index:251691008;mso-width-relative:margin;mso-height-relative:margin" coordsize="5970,12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">
                  <v:shape id="Freeform 13" o:spid="_x0000_s1027" style="position:absolute;top:406;width:1317;height:299;visibility:visible;mso-wrap-style:square;v-text-anchor:top" coordsize="1324,3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" path="m,291v39,10,39,10,39,10c39,301,516,156,662,146v145,10,623,155,623,155c1324,291,1324,291,1324,291,1324,291,909,5,662,,415,5,,291,,291e" filled="f" stroked="f">
                    <v:path arrowok="t" o:connecttype="custom" o:connectlocs="0,289;39,299;659,145;1278,299;1317,289;659,0;0,289" o:connectangles="0,0,0,0,0,0,0"/>
                  </v:shape>
                  <v:shape id="Freeform 14" o:spid="_x0000_s1028" style="position:absolute;width:1317;height:299;visibility:visible;mso-wrap-style:square;v-text-anchor:top" coordsize="1324,3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" path="m1324,10c1285,,1285,,1285,v,,-478,145,-623,155c516,145,39,,39,,,10,,10,,10v,,415,286,662,291c909,296,1324,10,1324,10e" filled="f" stroked="f">
                    <v:path arrowok="t" o:connecttype="custom" o:connectlocs="1317,10;1278,0;659,154;39,0;0,10;659,299;1317,10" o:connectangles="0,0,0,0,0,0,0"/>
                  </v:shape>
                  <v:shape id="Freeform 15" o:spid="_x0000_s1029" style="position:absolute;left:1662;top:29;width:4308;height:636;visibility:visible;mso-wrap-style:square;v-text-anchor:top" coordsize="4331,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" path="m,c170,,170,,170,v,640,,640,,640c,640,,640,,640l,xm371,c675,,675,,675,v333,498,333,498,333,498c1045,498,1045,498,1045,498,1045,,1045,,1045,v170,,170,,170,c1215,640,1215,640,1215,640v-305,,-305,,-305,c578,143,578,143,578,143v-37,,-37,,-37,c541,640,541,640,541,640v-170,,-170,,-170,l371,xm1416,v493,,493,,493,c2127,,2261,122,2261,320v,199,-134,320,-352,320c1416,640,1416,640,1416,640l1416,xm2086,320v,-115,-62,-177,-177,-177c1586,143,1586,143,1586,143v,355,,355,,355c1909,498,1909,498,1909,498v115,,177,-62,177,-178xm2398,v554,,554,,554,c3128,,3233,85,3233,230v,105,-56,179,-154,211c3079,456,3079,456,3079,456v157,181,157,181,157,181c3236,640,3236,640,3236,640v-195,,-195,,-195,c2887,459,2887,459,2887,459v-319,,-319,,-319,c2568,640,2568,640,2568,640v-170,,-170,,-170,l2398,xm3058,230v,-56,-38,-87,-106,-87c2568,143,2568,143,2568,143v,174,,174,,174c2952,317,2952,317,2952,317v68,,106,-31,106,-87xm3328,637c3709,,3709,,3709,v241,,241,,241,c4331,637,4331,637,4331,637v,3,,3,,3c4142,640,4142,640,4142,640,4074,522,4074,522,4074,522v-489,,-489,,-489,c3517,640,3517,640,3517,640v-189,,-189,,-189,l3328,637xm3992,379c3857,143,3857,143,3857,143v-55,,-55,,-55,c3667,379,3667,379,3667,379r325,xe" filled="f" stroked="f">
                    <v:path arrowok="t" o:connecttype="custom" o:connectlocs="169,0;0,636;369,0;1003,495;1039,0;1209,636;575,142;538,636;369,0;1899,0;1899,636;1408,0;1899,142;1578,495;2075,318;2936,0;3063,438;3219,633;3025,636;2554,456;2385,636;3042,229;2554,142;2936,315;3310,633;3929,0;4308,636;4052,519;3498,636;3310,633;3837,142;3648,377" o:connectangles="0,0,0,0,0,0,0,0,0,0,0,0,0,0,0,0,0,0,0,0,0,0,0,0,0,0,0,0,0,0,0,0"/>
                    <o:lock v:ext="edit" verticies="t"/>
                  </v:shape>
                  <v:shape id="Freeform 16" o:spid="_x0000_s1030" style="position:absolute;left:1624;top:837;width:2884;height:446;visibility:visible;mso-wrap-style:square;v-text-anchor:top" coordsize="289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" path="m,224c,96,93,12,234,12v287,,287,,287,c521,88,521,88,521,88v-287,,-287,,-287,c141,88,92,135,92,224v,90,49,137,142,137c433,361,433,361,433,361v,-157,,-157,,-157c521,204,521,204,521,204v,233,,233,,233c234,437,234,437,234,437,93,437,,353,,224xm944,317v-209,,-209,,-209,c735,437,735,437,735,437v-89,,-89,,-89,c646,12,646,12,646,12v312,,312,,312,c1068,12,1139,71,1139,164v,66,-36,116,-96,139c1043,314,1043,314,1043,314v104,121,104,121,104,121c1147,437,1147,437,1147,437v-101,,-101,,-101,l944,317xm1047,164v,-50,-30,-76,-89,-76c735,88,735,88,735,88v,152,,152,,152c958,240,958,240,958,240v59,,89,-25,89,-76xm1195,224c1195,88,1287,,1429,v96,,96,,96,c1667,,1759,88,1759,224v,137,-92,225,-234,225c1429,449,1429,449,1429,449v-142,,-234,-88,-234,-225xm1667,224v,-97,-48,-148,-142,-148c1429,76,1429,76,1429,76v-94,,-143,51,-143,148c1286,322,1335,373,1429,373v96,,96,,96,c1619,373,1667,322,1667,224xm1833,237v,-225,,-225,,-225c1925,12,1925,12,1925,12v,225,,225,,225c1925,334,1973,373,2067,373v42,,42,,42,c2202,373,2251,334,2251,237v,-225,,-225,,-225c2343,12,2343,12,2343,12v,225,,225,,225c2343,373,2250,449,2109,449v-42,,-42,,-42,c1925,449,1833,373,1833,237xm2436,12v283,,283,,283,c2829,12,2899,71,2899,164v,93,-70,153,-180,153c2525,317,2525,317,2525,317v,120,,120,,120c2436,437,2436,437,2436,437r,-425xm2808,164v,-50,-30,-76,-89,-76c2525,88,2525,88,2525,88v,152,,152,,152c2719,240,2719,240,2719,240v59,,89,-25,89,-76xe" filled="f" stroked="f">
                    <v:path arrowok="t" o:connecttype="custom" o:connectlocs="233,12;518,87;92,223;431,359;518,203;233,434;939,315;731,434;643,12;1133,163;1038,312;1141,434;939,315;953,87;731,238;1042,163;1422,0;1750,223;1422,446;1658,223;1422,75;1422,371;1658,223;1824,12;1915,235;2098,371;2239,12;2331,235;2056,446;2423,12;2884,163;2512,315;2423,434;2793,163;2512,87;2705,238" o:connectangles="0,0,0,0,0,0,0,0,0,0,0,0,0,0,0,0,0,0,0,0,0,0,0,0,0,0,0,0,0,0,0,0,0,0,0,0"/>
                    <o:lock v:ext="edit" verticies="t"/>
                  </v:shape>
                </v:group>
              </w:pict>
            </mc:Fallback>
          </mc:AlternateContent>
        </w:r>
        <w:r w:rsidR="00CD0B64" w:rsidRPr="004E241F">
          <w:rPr>
            <w:b/>
            <w:lang w:eastAsia="ja-JP"/>
          </w:rPr>
          <mc:AlternateContent>
            <mc:Choice Requires="wps">
              <w:drawing>
                <wp:anchor distT="0" distB="0" distL="114300" distR="114300" simplePos="0" relativeHeight="251674624" behindDoc="0" locked="0" layoutInCell="1" allowOverlap="1" wp14:anchorId="3D423255" wp14:editId="2F91BCF9">
                  <wp:simplePos x="0" y="0"/>
                  <wp:positionH relativeFrom="column">
                    <wp:posOffset>5838825</wp:posOffset>
                  </wp:positionH>
                  <wp:positionV relativeFrom="paragraph">
                    <wp:posOffset>112395</wp:posOffset>
                  </wp:positionV>
                  <wp:extent cx="278130" cy="283845"/>
                  <wp:effectExtent l="0" t="0" r="0" b="1905"/>
                  <wp:wrapNone/>
                  <wp:docPr id="1953789364" name="Text Box 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78130" cy="283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>
                                    <a:lumMod val="100000"/>
                                    <a:lumOff val="0"/>
                                  </a:scheme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5ACB83" w14:textId="77777777" w:rsidR="00431B11" w:rsidRPr="004E241F" w:rsidRDefault="00431B11" w:rsidP="00CD0B64">
                              <w:pPr>
                                <w:pStyle w:val="Piedepgina"/>
                                <w:spacing w:before="0" w:after="0"/>
                                <w:jc w:val="center"/>
                                <w:rPr>
                                  <w:szCs w:val="20"/>
                                </w:rPr>
                              </w:pPr>
                              <w:r w:rsidRPr="004E241F">
                                <w:fldChar w:fldCharType="begin"/>
                              </w:r>
                              <w:r w:rsidRPr="004E241F">
                                <w:instrText xml:space="preserve"> PAGE    \* MERGEFORMAT </w:instrText>
                              </w:r>
                              <w:r w:rsidRPr="004E241F">
                                <w:fldChar w:fldCharType="separate"/>
                              </w:r>
                              <w:r w:rsidRPr="004E241F">
                                <w:rPr>
                                  <w:szCs w:val="20"/>
                                </w:rPr>
                                <w:t>5</w:t>
                              </w:r>
                              <w:r w:rsidRPr="004E241F">
                                <w:rPr>
                                  <w:szCs w:val="20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54864" tIns="0" rIns="54864" bIns="0" anchor="ctr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3D423255" id="_x0000_t202" coordsize="21600,21600" o:spt="202" path="m,l,21600r21600,l21600,xe">
                  <v:stroke joinstyle="miter"/>
                  <v:path gradientshapeok="t" o:connecttype="rect"/>
                </v:shapetype>
                <v:shape id="Text Box 19" o:spid="_x0000_s1034" type="#_x0000_t202" style="position:absolute;margin-left:459.75pt;margin-top:8.85pt;width:21.9pt;height:22.3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" filled="f" fillcolor="#aaaa9f [3204]" stroked="f">
                  <v:textbox inset="4.32pt,0,4.32pt,0">
                    <w:txbxContent>
                      <w:p w14:paraId="335ACB83" w14:textId="77777777" w:rsidR="00431B11" w:rsidRPr="004E241F" w:rsidRDefault="00431B11" w:rsidP="00CD0B64">
                        <w:pPr>
                          <w:pStyle w:val="Piedepgina"/>
                          <w:spacing w:before="0" w:after="0"/>
                          <w:jc w:val="center"/>
                          <w:rPr>
                            <w:szCs w:val="20"/>
                          </w:rPr>
                        </w:pPr>
                        <w:r w:rsidRPr="004E241F">
                          <w:fldChar w:fldCharType="begin"/>
                        </w:r>
                        <w:r w:rsidRPr="004E241F">
                          <w:instrText xml:space="preserve"> PAGE    \* MERGEFORMAT </w:instrText>
                        </w:r>
                        <w:r w:rsidRPr="004E241F">
                          <w:fldChar w:fldCharType="separate"/>
                        </w:r>
                        <w:r w:rsidRPr="004E241F">
                          <w:rPr>
                            <w:szCs w:val="20"/>
                          </w:rPr>
                          <w:t>5</w:t>
                        </w:r>
                        <w:r w:rsidRPr="004E241F">
                          <w:rPr>
                            <w:szCs w:val="20"/>
                          </w:rPr>
                          <w:fldChar w:fldCharType="end"/>
                        </w:r>
                      </w:p>
                    </w:txbxContent>
                  </v:textbox>
                </v:shape>
              </w:pict>
            </mc:Fallback>
          </mc:AlternateContent>
        </w:r>
      </w:p>
      <w:p w14:paraId="697F0534" w14:textId="77777777" w:rsidR="00431B11" w:rsidRPr="004E241F" w:rsidRDefault="00D957AD" w:rsidP="00D957AD">
        <w:pPr>
          <w:pStyle w:val="Piedepgina"/>
          <w:tabs>
            <w:tab w:val="clear" w:pos="4252"/>
            <w:tab w:val="clear" w:pos="8504"/>
            <w:tab w:val="right" w:pos="9639"/>
          </w:tabs>
          <w:spacing w:before="0"/>
          <w:ind w:right="736"/>
          <w:jc w:val="right"/>
          <w:rPr>
            <w:sz w:val="20"/>
          </w:rPr>
        </w:pPr>
        <w:r w:rsidRPr="004E241F">
          <w:rPr>
            <w:szCs w:val="16"/>
          </w:rPr>
          <w:t xml:space="preserve">Título </w:t>
        </w:r>
        <w:r w:rsidR="00CD0B64" w:rsidRPr="004E241F">
          <w:rPr>
            <w:szCs w:val="16"/>
          </w:rPr>
          <w:t>de documento</w:t>
        </w:r>
        <w:r w:rsidRPr="004E241F">
          <w:rPr>
            <w:szCs w:val="16"/>
          </w:rPr>
          <w:t xml:space="preserve"> – Versión 1.0</w:t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42ADB" w14:textId="77777777" w:rsidR="00431B11" w:rsidRPr="004E241F" w:rsidRDefault="00D16380" w:rsidP="00C33262">
    <w:pPr>
      <w:pStyle w:val="Piedepgina"/>
      <w:tabs>
        <w:tab w:val="clear" w:pos="4252"/>
        <w:tab w:val="clear" w:pos="8504"/>
        <w:tab w:val="right" w:pos="9639"/>
      </w:tabs>
      <w:spacing w:before="0"/>
      <w:ind w:left="-426"/>
      <w:jc w:val="left"/>
      <w:rPr>
        <w:color w:val="auto"/>
      </w:rPr>
    </w:pPr>
    <w:r w:rsidRPr="004E241F">
      <mc:AlternateContent>
        <mc:Choice Requires="wpg">
          <w:drawing>
            <wp:anchor distT="0" distB="0" distL="114300" distR="114300" simplePos="0" relativeHeight="251696128" behindDoc="0" locked="0" layoutInCell="1" allowOverlap="1" wp14:anchorId="7556150D" wp14:editId="02729C79">
              <wp:simplePos x="0" y="0"/>
              <wp:positionH relativeFrom="column">
                <wp:posOffset>4438650</wp:posOffset>
              </wp:positionH>
              <wp:positionV relativeFrom="paragraph">
                <wp:posOffset>-928683</wp:posOffset>
              </wp:positionV>
              <wp:extent cx="1781810" cy="381000"/>
              <wp:effectExtent l="0" t="0" r="8890" b="0"/>
              <wp:wrapNone/>
              <wp:docPr id="2010464765" name="Group 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1781810" cy="381000"/>
                        <a:chOff x="0" y="0"/>
                        <a:chExt cx="5970" cy="1283"/>
                      </a:xfrm>
                      <a:solidFill>
                        <a:schemeClr val="tx1"/>
                      </a:solidFill>
                    </wpg:grpSpPr>
                    <wps:wsp>
                      <wps:cNvPr id="1389832913" name="Freeform 13"/>
                      <wps:cNvSpPr>
                        <a:spLocks/>
                      </wps:cNvSpPr>
                      <wps:spPr bwMode="auto">
                        <a:xfrm>
                          <a:off x="0" y="406"/>
                          <a:ext cx="1317" cy="299"/>
                        </a:xfrm>
                        <a:custGeom>
                          <a:avLst/>
                          <a:gdLst>
                            <a:gd name="T0" fmla="*/ 0 w 1324"/>
                            <a:gd name="T1" fmla="*/ 291 h 301"/>
                            <a:gd name="T2" fmla="*/ 39 w 1324"/>
                            <a:gd name="T3" fmla="*/ 301 h 301"/>
                            <a:gd name="T4" fmla="*/ 662 w 1324"/>
                            <a:gd name="T5" fmla="*/ 146 h 301"/>
                            <a:gd name="T6" fmla="*/ 1285 w 1324"/>
                            <a:gd name="T7" fmla="*/ 301 h 301"/>
                            <a:gd name="T8" fmla="*/ 1324 w 1324"/>
                            <a:gd name="T9" fmla="*/ 291 h 301"/>
                            <a:gd name="T10" fmla="*/ 662 w 1324"/>
                            <a:gd name="T11" fmla="*/ 0 h 301"/>
                            <a:gd name="T12" fmla="*/ 0 w 1324"/>
                            <a:gd name="T13" fmla="*/ 291 h 30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1324" h="301">
                              <a:moveTo>
                                <a:pt x="0" y="291"/>
                              </a:moveTo>
                              <a:cubicBezTo>
                                <a:pt x="39" y="301"/>
                                <a:pt x="39" y="301"/>
                                <a:pt x="39" y="301"/>
                              </a:cubicBezTo>
                              <a:cubicBezTo>
                                <a:pt x="39" y="301"/>
                                <a:pt x="516" y="156"/>
                                <a:pt x="662" y="146"/>
                              </a:cubicBezTo>
                              <a:cubicBezTo>
                                <a:pt x="807" y="156"/>
                                <a:pt x="1285" y="301"/>
                                <a:pt x="1285" y="301"/>
                              </a:cubicBezTo>
                              <a:cubicBezTo>
                                <a:pt x="1324" y="291"/>
                                <a:pt x="1324" y="291"/>
                                <a:pt x="1324" y="291"/>
                              </a:cubicBezTo>
                              <a:cubicBezTo>
                                <a:pt x="1324" y="291"/>
                                <a:pt x="909" y="5"/>
                                <a:pt x="662" y="0"/>
                              </a:cubicBezTo>
                              <a:cubicBezTo>
                                <a:pt x="415" y="5"/>
                                <a:pt x="0" y="291"/>
                                <a:pt x="0" y="291"/>
                              </a:cubicBezTo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18921962" name="Freeform 14"/>
                      <wps:cNvSpPr>
                        <a:spLocks/>
                      </wps:cNvSpPr>
                      <wps:spPr bwMode="auto">
                        <a:xfrm>
                          <a:off x="0" y="0"/>
                          <a:ext cx="1317" cy="299"/>
                        </a:xfrm>
                        <a:custGeom>
                          <a:avLst/>
                          <a:gdLst>
                            <a:gd name="T0" fmla="*/ 1324 w 1324"/>
                            <a:gd name="T1" fmla="*/ 10 h 301"/>
                            <a:gd name="T2" fmla="*/ 1285 w 1324"/>
                            <a:gd name="T3" fmla="*/ 0 h 301"/>
                            <a:gd name="T4" fmla="*/ 662 w 1324"/>
                            <a:gd name="T5" fmla="*/ 155 h 301"/>
                            <a:gd name="T6" fmla="*/ 39 w 1324"/>
                            <a:gd name="T7" fmla="*/ 0 h 301"/>
                            <a:gd name="T8" fmla="*/ 0 w 1324"/>
                            <a:gd name="T9" fmla="*/ 10 h 301"/>
                            <a:gd name="T10" fmla="*/ 662 w 1324"/>
                            <a:gd name="T11" fmla="*/ 301 h 301"/>
                            <a:gd name="T12" fmla="*/ 1324 w 1324"/>
                            <a:gd name="T13" fmla="*/ 10 h 30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1324" h="301">
                              <a:moveTo>
                                <a:pt x="1324" y="10"/>
                              </a:moveTo>
                              <a:cubicBezTo>
                                <a:pt x="1285" y="0"/>
                                <a:pt x="1285" y="0"/>
                                <a:pt x="1285" y="0"/>
                              </a:cubicBezTo>
                              <a:cubicBezTo>
                                <a:pt x="1285" y="0"/>
                                <a:pt x="807" y="145"/>
                                <a:pt x="662" y="155"/>
                              </a:cubicBezTo>
                              <a:cubicBezTo>
                                <a:pt x="516" y="145"/>
                                <a:pt x="39" y="0"/>
                                <a:pt x="39" y="0"/>
                              </a:cubicBezTo>
                              <a:cubicBezTo>
                                <a:pt x="0" y="10"/>
                                <a:pt x="0" y="10"/>
                                <a:pt x="0" y="10"/>
                              </a:cubicBezTo>
                              <a:cubicBezTo>
                                <a:pt x="0" y="10"/>
                                <a:pt x="415" y="296"/>
                                <a:pt x="662" y="301"/>
                              </a:cubicBezTo>
                              <a:cubicBezTo>
                                <a:pt x="909" y="296"/>
                                <a:pt x="1324" y="10"/>
                                <a:pt x="1324" y="10"/>
                              </a:cubicBezTo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200614559" name="Freeform 15"/>
                      <wps:cNvSpPr>
                        <a:spLocks noEditPoints="1"/>
                      </wps:cNvSpPr>
                      <wps:spPr bwMode="auto">
                        <a:xfrm>
                          <a:off x="1662" y="29"/>
                          <a:ext cx="4308" cy="636"/>
                        </a:xfrm>
                        <a:custGeom>
                          <a:avLst/>
                          <a:gdLst>
                            <a:gd name="T0" fmla="*/ 170 w 4331"/>
                            <a:gd name="T1" fmla="*/ 0 h 640"/>
                            <a:gd name="T2" fmla="*/ 0 w 4331"/>
                            <a:gd name="T3" fmla="*/ 640 h 640"/>
                            <a:gd name="T4" fmla="*/ 371 w 4331"/>
                            <a:gd name="T5" fmla="*/ 0 h 640"/>
                            <a:gd name="T6" fmla="*/ 1008 w 4331"/>
                            <a:gd name="T7" fmla="*/ 498 h 640"/>
                            <a:gd name="T8" fmla="*/ 1045 w 4331"/>
                            <a:gd name="T9" fmla="*/ 0 h 640"/>
                            <a:gd name="T10" fmla="*/ 1215 w 4331"/>
                            <a:gd name="T11" fmla="*/ 640 h 640"/>
                            <a:gd name="T12" fmla="*/ 578 w 4331"/>
                            <a:gd name="T13" fmla="*/ 143 h 640"/>
                            <a:gd name="T14" fmla="*/ 541 w 4331"/>
                            <a:gd name="T15" fmla="*/ 640 h 640"/>
                            <a:gd name="T16" fmla="*/ 371 w 4331"/>
                            <a:gd name="T17" fmla="*/ 0 h 640"/>
                            <a:gd name="T18" fmla="*/ 1909 w 4331"/>
                            <a:gd name="T19" fmla="*/ 0 h 640"/>
                            <a:gd name="T20" fmla="*/ 1909 w 4331"/>
                            <a:gd name="T21" fmla="*/ 640 h 640"/>
                            <a:gd name="T22" fmla="*/ 1416 w 4331"/>
                            <a:gd name="T23" fmla="*/ 0 h 640"/>
                            <a:gd name="T24" fmla="*/ 1909 w 4331"/>
                            <a:gd name="T25" fmla="*/ 143 h 640"/>
                            <a:gd name="T26" fmla="*/ 1586 w 4331"/>
                            <a:gd name="T27" fmla="*/ 498 h 640"/>
                            <a:gd name="T28" fmla="*/ 2086 w 4331"/>
                            <a:gd name="T29" fmla="*/ 320 h 640"/>
                            <a:gd name="T30" fmla="*/ 2952 w 4331"/>
                            <a:gd name="T31" fmla="*/ 0 h 640"/>
                            <a:gd name="T32" fmla="*/ 3079 w 4331"/>
                            <a:gd name="T33" fmla="*/ 441 h 640"/>
                            <a:gd name="T34" fmla="*/ 3236 w 4331"/>
                            <a:gd name="T35" fmla="*/ 637 h 640"/>
                            <a:gd name="T36" fmla="*/ 3041 w 4331"/>
                            <a:gd name="T37" fmla="*/ 640 h 640"/>
                            <a:gd name="T38" fmla="*/ 2568 w 4331"/>
                            <a:gd name="T39" fmla="*/ 459 h 640"/>
                            <a:gd name="T40" fmla="*/ 2398 w 4331"/>
                            <a:gd name="T41" fmla="*/ 640 h 640"/>
                            <a:gd name="T42" fmla="*/ 3058 w 4331"/>
                            <a:gd name="T43" fmla="*/ 230 h 640"/>
                            <a:gd name="T44" fmla="*/ 2568 w 4331"/>
                            <a:gd name="T45" fmla="*/ 143 h 640"/>
                            <a:gd name="T46" fmla="*/ 2952 w 4331"/>
                            <a:gd name="T47" fmla="*/ 317 h 640"/>
                            <a:gd name="T48" fmla="*/ 3328 w 4331"/>
                            <a:gd name="T49" fmla="*/ 637 h 640"/>
                            <a:gd name="T50" fmla="*/ 3950 w 4331"/>
                            <a:gd name="T51" fmla="*/ 0 h 640"/>
                            <a:gd name="T52" fmla="*/ 4331 w 4331"/>
                            <a:gd name="T53" fmla="*/ 640 h 640"/>
                            <a:gd name="T54" fmla="*/ 4074 w 4331"/>
                            <a:gd name="T55" fmla="*/ 522 h 640"/>
                            <a:gd name="T56" fmla="*/ 3517 w 4331"/>
                            <a:gd name="T57" fmla="*/ 640 h 640"/>
                            <a:gd name="T58" fmla="*/ 3328 w 4331"/>
                            <a:gd name="T59" fmla="*/ 637 h 640"/>
                            <a:gd name="T60" fmla="*/ 3857 w 4331"/>
                            <a:gd name="T61" fmla="*/ 143 h 640"/>
                            <a:gd name="T62" fmla="*/ 3667 w 4331"/>
                            <a:gd name="T63" fmla="*/ 379 h 6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4331" h="640">
                              <a:moveTo>
                                <a:pt x="0" y="0"/>
                              </a:moveTo>
                              <a:cubicBezTo>
                                <a:pt x="170" y="0"/>
                                <a:pt x="170" y="0"/>
                                <a:pt x="170" y="0"/>
                              </a:cubicBezTo>
                              <a:cubicBezTo>
                                <a:pt x="170" y="640"/>
                                <a:pt x="170" y="640"/>
                                <a:pt x="170" y="640"/>
                              </a:cubicBezTo>
                              <a:cubicBezTo>
                                <a:pt x="0" y="640"/>
                                <a:pt x="0" y="640"/>
                                <a:pt x="0" y="640"/>
                              </a:cubicBezTo>
                              <a:lnTo>
                                <a:pt x="0" y="0"/>
                              </a:lnTo>
                              <a:close/>
                              <a:moveTo>
                                <a:pt x="371" y="0"/>
                              </a:moveTo>
                              <a:cubicBezTo>
                                <a:pt x="675" y="0"/>
                                <a:pt x="675" y="0"/>
                                <a:pt x="675" y="0"/>
                              </a:cubicBezTo>
                              <a:cubicBezTo>
                                <a:pt x="1008" y="498"/>
                                <a:pt x="1008" y="498"/>
                                <a:pt x="1008" y="498"/>
                              </a:cubicBezTo>
                              <a:cubicBezTo>
                                <a:pt x="1045" y="498"/>
                                <a:pt x="1045" y="498"/>
                                <a:pt x="1045" y="498"/>
                              </a:cubicBezTo>
                              <a:cubicBezTo>
                                <a:pt x="1045" y="0"/>
                                <a:pt x="1045" y="0"/>
                                <a:pt x="1045" y="0"/>
                              </a:cubicBezTo>
                              <a:cubicBezTo>
                                <a:pt x="1215" y="0"/>
                                <a:pt x="1215" y="0"/>
                                <a:pt x="1215" y="0"/>
                              </a:cubicBezTo>
                              <a:cubicBezTo>
                                <a:pt x="1215" y="640"/>
                                <a:pt x="1215" y="640"/>
                                <a:pt x="1215" y="640"/>
                              </a:cubicBezTo>
                              <a:cubicBezTo>
                                <a:pt x="910" y="640"/>
                                <a:pt x="910" y="640"/>
                                <a:pt x="910" y="640"/>
                              </a:cubicBezTo>
                              <a:cubicBezTo>
                                <a:pt x="578" y="143"/>
                                <a:pt x="578" y="143"/>
                                <a:pt x="578" y="143"/>
                              </a:cubicBezTo>
                              <a:cubicBezTo>
                                <a:pt x="541" y="143"/>
                                <a:pt x="541" y="143"/>
                                <a:pt x="541" y="143"/>
                              </a:cubicBezTo>
                              <a:cubicBezTo>
                                <a:pt x="541" y="640"/>
                                <a:pt x="541" y="640"/>
                                <a:pt x="541" y="640"/>
                              </a:cubicBezTo>
                              <a:cubicBezTo>
                                <a:pt x="371" y="640"/>
                                <a:pt x="371" y="640"/>
                                <a:pt x="371" y="640"/>
                              </a:cubicBezTo>
                              <a:lnTo>
                                <a:pt x="371" y="0"/>
                              </a:lnTo>
                              <a:close/>
                              <a:moveTo>
                                <a:pt x="1416" y="0"/>
                              </a:moveTo>
                              <a:cubicBezTo>
                                <a:pt x="1909" y="0"/>
                                <a:pt x="1909" y="0"/>
                                <a:pt x="1909" y="0"/>
                              </a:cubicBezTo>
                              <a:cubicBezTo>
                                <a:pt x="2127" y="0"/>
                                <a:pt x="2261" y="122"/>
                                <a:pt x="2261" y="320"/>
                              </a:cubicBezTo>
                              <a:cubicBezTo>
                                <a:pt x="2261" y="519"/>
                                <a:pt x="2127" y="640"/>
                                <a:pt x="1909" y="640"/>
                              </a:cubicBezTo>
                              <a:cubicBezTo>
                                <a:pt x="1416" y="640"/>
                                <a:pt x="1416" y="640"/>
                                <a:pt x="1416" y="640"/>
                              </a:cubicBezTo>
                              <a:lnTo>
                                <a:pt x="1416" y="0"/>
                              </a:lnTo>
                              <a:close/>
                              <a:moveTo>
                                <a:pt x="2086" y="320"/>
                              </a:moveTo>
                              <a:cubicBezTo>
                                <a:pt x="2086" y="205"/>
                                <a:pt x="2024" y="143"/>
                                <a:pt x="1909" y="143"/>
                              </a:cubicBezTo>
                              <a:cubicBezTo>
                                <a:pt x="1586" y="143"/>
                                <a:pt x="1586" y="143"/>
                                <a:pt x="1586" y="143"/>
                              </a:cubicBezTo>
                              <a:cubicBezTo>
                                <a:pt x="1586" y="498"/>
                                <a:pt x="1586" y="498"/>
                                <a:pt x="1586" y="498"/>
                              </a:cubicBezTo>
                              <a:cubicBezTo>
                                <a:pt x="1909" y="498"/>
                                <a:pt x="1909" y="498"/>
                                <a:pt x="1909" y="498"/>
                              </a:cubicBezTo>
                              <a:cubicBezTo>
                                <a:pt x="2024" y="498"/>
                                <a:pt x="2086" y="436"/>
                                <a:pt x="2086" y="320"/>
                              </a:cubicBezTo>
                              <a:close/>
                              <a:moveTo>
                                <a:pt x="2398" y="0"/>
                              </a:moveTo>
                              <a:cubicBezTo>
                                <a:pt x="2952" y="0"/>
                                <a:pt x="2952" y="0"/>
                                <a:pt x="2952" y="0"/>
                              </a:cubicBezTo>
                              <a:cubicBezTo>
                                <a:pt x="3128" y="0"/>
                                <a:pt x="3233" y="85"/>
                                <a:pt x="3233" y="230"/>
                              </a:cubicBezTo>
                              <a:cubicBezTo>
                                <a:pt x="3233" y="335"/>
                                <a:pt x="3177" y="409"/>
                                <a:pt x="3079" y="441"/>
                              </a:cubicBezTo>
                              <a:cubicBezTo>
                                <a:pt x="3079" y="456"/>
                                <a:pt x="3079" y="456"/>
                                <a:pt x="3079" y="456"/>
                              </a:cubicBezTo>
                              <a:cubicBezTo>
                                <a:pt x="3236" y="637"/>
                                <a:pt x="3236" y="637"/>
                                <a:pt x="3236" y="637"/>
                              </a:cubicBezTo>
                              <a:cubicBezTo>
                                <a:pt x="3236" y="640"/>
                                <a:pt x="3236" y="640"/>
                                <a:pt x="3236" y="640"/>
                              </a:cubicBezTo>
                              <a:cubicBezTo>
                                <a:pt x="3041" y="640"/>
                                <a:pt x="3041" y="640"/>
                                <a:pt x="3041" y="640"/>
                              </a:cubicBezTo>
                              <a:cubicBezTo>
                                <a:pt x="2887" y="459"/>
                                <a:pt x="2887" y="459"/>
                                <a:pt x="2887" y="459"/>
                              </a:cubicBezTo>
                              <a:cubicBezTo>
                                <a:pt x="2568" y="459"/>
                                <a:pt x="2568" y="459"/>
                                <a:pt x="2568" y="459"/>
                              </a:cubicBezTo>
                              <a:cubicBezTo>
                                <a:pt x="2568" y="640"/>
                                <a:pt x="2568" y="640"/>
                                <a:pt x="2568" y="640"/>
                              </a:cubicBezTo>
                              <a:cubicBezTo>
                                <a:pt x="2398" y="640"/>
                                <a:pt x="2398" y="640"/>
                                <a:pt x="2398" y="640"/>
                              </a:cubicBezTo>
                              <a:lnTo>
                                <a:pt x="2398" y="0"/>
                              </a:lnTo>
                              <a:close/>
                              <a:moveTo>
                                <a:pt x="3058" y="230"/>
                              </a:moveTo>
                              <a:cubicBezTo>
                                <a:pt x="3058" y="174"/>
                                <a:pt x="3020" y="143"/>
                                <a:pt x="2952" y="143"/>
                              </a:cubicBezTo>
                              <a:cubicBezTo>
                                <a:pt x="2568" y="143"/>
                                <a:pt x="2568" y="143"/>
                                <a:pt x="2568" y="143"/>
                              </a:cubicBezTo>
                              <a:cubicBezTo>
                                <a:pt x="2568" y="317"/>
                                <a:pt x="2568" y="317"/>
                                <a:pt x="2568" y="317"/>
                              </a:cubicBezTo>
                              <a:cubicBezTo>
                                <a:pt x="2952" y="317"/>
                                <a:pt x="2952" y="317"/>
                                <a:pt x="2952" y="317"/>
                              </a:cubicBezTo>
                              <a:cubicBezTo>
                                <a:pt x="3020" y="317"/>
                                <a:pt x="3058" y="286"/>
                                <a:pt x="3058" y="230"/>
                              </a:cubicBezTo>
                              <a:close/>
                              <a:moveTo>
                                <a:pt x="3328" y="637"/>
                              </a:moveTo>
                              <a:cubicBezTo>
                                <a:pt x="3709" y="0"/>
                                <a:pt x="3709" y="0"/>
                                <a:pt x="3709" y="0"/>
                              </a:cubicBezTo>
                              <a:cubicBezTo>
                                <a:pt x="3950" y="0"/>
                                <a:pt x="3950" y="0"/>
                                <a:pt x="3950" y="0"/>
                              </a:cubicBezTo>
                              <a:cubicBezTo>
                                <a:pt x="4331" y="637"/>
                                <a:pt x="4331" y="637"/>
                                <a:pt x="4331" y="637"/>
                              </a:cubicBezTo>
                              <a:cubicBezTo>
                                <a:pt x="4331" y="640"/>
                                <a:pt x="4331" y="640"/>
                                <a:pt x="4331" y="640"/>
                              </a:cubicBezTo>
                              <a:cubicBezTo>
                                <a:pt x="4142" y="640"/>
                                <a:pt x="4142" y="640"/>
                                <a:pt x="4142" y="640"/>
                              </a:cubicBezTo>
                              <a:cubicBezTo>
                                <a:pt x="4074" y="522"/>
                                <a:pt x="4074" y="522"/>
                                <a:pt x="4074" y="522"/>
                              </a:cubicBezTo>
                              <a:cubicBezTo>
                                <a:pt x="3585" y="522"/>
                                <a:pt x="3585" y="522"/>
                                <a:pt x="3585" y="522"/>
                              </a:cubicBezTo>
                              <a:cubicBezTo>
                                <a:pt x="3517" y="640"/>
                                <a:pt x="3517" y="640"/>
                                <a:pt x="3517" y="640"/>
                              </a:cubicBezTo>
                              <a:cubicBezTo>
                                <a:pt x="3328" y="640"/>
                                <a:pt x="3328" y="640"/>
                                <a:pt x="3328" y="640"/>
                              </a:cubicBezTo>
                              <a:lnTo>
                                <a:pt x="3328" y="637"/>
                              </a:lnTo>
                              <a:close/>
                              <a:moveTo>
                                <a:pt x="3992" y="379"/>
                              </a:moveTo>
                              <a:cubicBezTo>
                                <a:pt x="3857" y="143"/>
                                <a:pt x="3857" y="143"/>
                                <a:pt x="3857" y="143"/>
                              </a:cubicBezTo>
                              <a:cubicBezTo>
                                <a:pt x="3802" y="143"/>
                                <a:pt x="3802" y="143"/>
                                <a:pt x="3802" y="143"/>
                              </a:cubicBezTo>
                              <a:cubicBezTo>
                                <a:pt x="3667" y="379"/>
                                <a:pt x="3667" y="379"/>
                                <a:pt x="3667" y="379"/>
                              </a:cubicBezTo>
                              <a:lnTo>
                                <a:pt x="3992" y="379"/>
                              </a:ln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83169466" name="Freeform 16"/>
                      <wps:cNvSpPr>
                        <a:spLocks noEditPoints="1"/>
                      </wps:cNvSpPr>
                      <wps:spPr bwMode="auto">
                        <a:xfrm>
                          <a:off x="1624" y="837"/>
                          <a:ext cx="2884" cy="446"/>
                        </a:xfrm>
                        <a:custGeom>
                          <a:avLst/>
                          <a:gdLst>
                            <a:gd name="T0" fmla="*/ 234 w 2899"/>
                            <a:gd name="T1" fmla="*/ 12 h 449"/>
                            <a:gd name="T2" fmla="*/ 521 w 2899"/>
                            <a:gd name="T3" fmla="*/ 88 h 449"/>
                            <a:gd name="T4" fmla="*/ 92 w 2899"/>
                            <a:gd name="T5" fmla="*/ 224 h 449"/>
                            <a:gd name="T6" fmla="*/ 433 w 2899"/>
                            <a:gd name="T7" fmla="*/ 361 h 449"/>
                            <a:gd name="T8" fmla="*/ 521 w 2899"/>
                            <a:gd name="T9" fmla="*/ 204 h 449"/>
                            <a:gd name="T10" fmla="*/ 234 w 2899"/>
                            <a:gd name="T11" fmla="*/ 437 h 449"/>
                            <a:gd name="T12" fmla="*/ 944 w 2899"/>
                            <a:gd name="T13" fmla="*/ 317 h 449"/>
                            <a:gd name="T14" fmla="*/ 735 w 2899"/>
                            <a:gd name="T15" fmla="*/ 437 h 449"/>
                            <a:gd name="T16" fmla="*/ 646 w 2899"/>
                            <a:gd name="T17" fmla="*/ 12 h 449"/>
                            <a:gd name="T18" fmla="*/ 1139 w 2899"/>
                            <a:gd name="T19" fmla="*/ 164 h 449"/>
                            <a:gd name="T20" fmla="*/ 1043 w 2899"/>
                            <a:gd name="T21" fmla="*/ 314 h 449"/>
                            <a:gd name="T22" fmla="*/ 1147 w 2899"/>
                            <a:gd name="T23" fmla="*/ 437 h 449"/>
                            <a:gd name="T24" fmla="*/ 944 w 2899"/>
                            <a:gd name="T25" fmla="*/ 317 h 449"/>
                            <a:gd name="T26" fmla="*/ 958 w 2899"/>
                            <a:gd name="T27" fmla="*/ 88 h 449"/>
                            <a:gd name="T28" fmla="*/ 735 w 2899"/>
                            <a:gd name="T29" fmla="*/ 240 h 449"/>
                            <a:gd name="T30" fmla="*/ 1047 w 2899"/>
                            <a:gd name="T31" fmla="*/ 164 h 449"/>
                            <a:gd name="T32" fmla="*/ 1429 w 2899"/>
                            <a:gd name="T33" fmla="*/ 0 h 449"/>
                            <a:gd name="T34" fmla="*/ 1759 w 2899"/>
                            <a:gd name="T35" fmla="*/ 224 h 449"/>
                            <a:gd name="T36" fmla="*/ 1429 w 2899"/>
                            <a:gd name="T37" fmla="*/ 449 h 449"/>
                            <a:gd name="T38" fmla="*/ 1667 w 2899"/>
                            <a:gd name="T39" fmla="*/ 224 h 449"/>
                            <a:gd name="T40" fmla="*/ 1429 w 2899"/>
                            <a:gd name="T41" fmla="*/ 76 h 449"/>
                            <a:gd name="T42" fmla="*/ 1429 w 2899"/>
                            <a:gd name="T43" fmla="*/ 373 h 449"/>
                            <a:gd name="T44" fmla="*/ 1667 w 2899"/>
                            <a:gd name="T45" fmla="*/ 224 h 449"/>
                            <a:gd name="T46" fmla="*/ 1833 w 2899"/>
                            <a:gd name="T47" fmla="*/ 12 h 449"/>
                            <a:gd name="T48" fmla="*/ 1925 w 2899"/>
                            <a:gd name="T49" fmla="*/ 237 h 449"/>
                            <a:gd name="T50" fmla="*/ 2109 w 2899"/>
                            <a:gd name="T51" fmla="*/ 373 h 449"/>
                            <a:gd name="T52" fmla="*/ 2251 w 2899"/>
                            <a:gd name="T53" fmla="*/ 12 h 449"/>
                            <a:gd name="T54" fmla="*/ 2343 w 2899"/>
                            <a:gd name="T55" fmla="*/ 237 h 449"/>
                            <a:gd name="T56" fmla="*/ 2067 w 2899"/>
                            <a:gd name="T57" fmla="*/ 449 h 449"/>
                            <a:gd name="T58" fmla="*/ 2436 w 2899"/>
                            <a:gd name="T59" fmla="*/ 12 h 449"/>
                            <a:gd name="T60" fmla="*/ 2899 w 2899"/>
                            <a:gd name="T61" fmla="*/ 164 h 449"/>
                            <a:gd name="T62" fmla="*/ 2525 w 2899"/>
                            <a:gd name="T63" fmla="*/ 317 h 449"/>
                            <a:gd name="T64" fmla="*/ 2436 w 2899"/>
                            <a:gd name="T65" fmla="*/ 437 h 449"/>
                            <a:gd name="T66" fmla="*/ 2808 w 2899"/>
                            <a:gd name="T67" fmla="*/ 164 h 449"/>
                            <a:gd name="T68" fmla="*/ 2525 w 2899"/>
                            <a:gd name="T69" fmla="*/ 88 h 449"/>
                            <a:gd name="T70" fmla="*/ 2719 w 2899"/>
                            <a:gd name="T71" fmla="*/ 240 h 4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</a:cxnLst>
                          <a:rect l="0" t="0" r="r" b="b"/>
                          <a:pathLst>
                            <a:path w="2899" h="449">
                              <a:moveTo>
                                <a:pt x="0" y="224"/>
                              </a:moveTo>
                              <a:cubicBezTo>
                                <a:pt x="0" y="96"/>
                                <a:pt x="93" y="12"/>
                                <a:pt x="234" y="12"/>
                              </a:cubicBezTo>
                              <a:cubicBezTo>
                                <a:pt x="521" y="12"/>
                                <a:pt x="521" y="12"/>
                                <a:pt x="521" y="12"/>
                              </a:cubicBezTo>
                              <a:cubicBezTo>
                                <a:pt x="521" y="88"/>
                                <a:pt x="521" y="88"/>
                                <a:pt x="521" y="88"/>
                              </a:cubicBezTo>
                              <a:cubicBezTo>
                                <a:pt x="234" y="88"/>
                                <a:pt x="234" y="88"/>
                                <a:pt x="234" y="88"/>
                              </a:cubicBezTo>
                              <a:cubicBezTo>
                                <a:pt x="141" y="88"/>
                                <a:pt x="92" y="135"/>
                                <a:pt x="92" y="224"/>
                              </a:cubicBezTo>
                              <a:cubicBezTo>
                                <a:pt x="92" y="314"/>
                                <a:pt x="141" y="361"/>
                                <a:pt x="234" y="361"/>
                              </a:cubicBezTo>
                              <a:cubicBezTo>
                                <a:pt x="433" y="361"/>
                                <a:pt x="433" y="361"/>
                                <a:pt x="433" y="361"/>
                              </a:cubicBezTo>
                              <a:cubicBezTo>
                                <a:pt x="433" y="204"/>
                                <a:pt x="433" y="204"/>
                                <a:pt x="433" y="204"/>
                              </a:cubicBezTo>
                              <a:cubicBezTo>
                                <a:pt x="521" y="204"/>
                                <a:pt x="521" y="204"/>
                                <a:pt x="521" y="204"/>
                              </a:cubicBezTo>
                              <a:cubicBezTo>
                                <a:pt x="521" y="437"/>
                                <a:pt x="521" y="437"/>
                                <a:pt x="521" y="437"/>
                              </a:cubicBezTo>
                              <a:cubicBezTo>
                                <a:pt x="234" y="437"/>
                                <a:pt x="234" y="437"/>
                                <a:pt x="234" y="437"/>
                              </a:cubicBezTo>
                              <a:cubicBezTo>
                                <a:pt x="93" y="437"/>
                                <a:pt x="0" y="353"/>
                                <a:pt x="0" y="224"/>
                              </a:cubicBezTo>
                              <a:close/>
                              <a:moveTo>
                                <a:pt x="944" y="317"/>
                              </a:moveTo>
                              <a:cubicBezTo>
                                <a:pt x="735" y="317"/>
                                <a:pt x="735" y="317"/>
                                <a:pt x="735" y="317"/>
                              </a:cubicBezTo>
                              <a:cubicBezTo>
                                <a:pt x="735" y="437"/>
                                <a:pt x="735" y="437"/>
                                <a:pt x="735" y="437"/>
                              </a:cubicBezTo>
                              <a:cubicBezTo>
                                <a:pt x="646" y="437"/>
                                <a:pt x="646" y="437"/>
                                <a:pt x="646" y="437"/>
                              </a:cubicBezTo>
                              <a:cubicBezTo>
                                <a:pt x="646" y="12"/>
                                <a:pt x="646" y="12"/>
                                <a:pt x="646" y="12"/>
                              </a:cubicBezTo>
                              <a:cubicBezTo>
                                <a:pt x="958" y="12"/>
                                <a:pt x="958" y="12"/>
                                <a:pt x="958" y="12"/>
                              </a:cubicBezTo>
                              <a:cubicBezTo>
                                <a:pt x="1068" y="12"/>
                                <a:pt x="1139" y="71"/>
                                <a:pt x="1139" y="164"/>
                              </a:cubicBezTo>
                              <a:cubicBezTo>
                                <a:pt x="1139" y="230"/>
                                <a:pt x="1103" y="280"/>
                                <a:pt x="1043" y="303"/>
                              </a:cubicBezTo>
                              <a:cubicBezTo>
                                <a:pt x="1043" y="314"/>
                                <a:pt x="1043" y="314"/>
                                <a:pt x="1043" y="314"/>
                              </a:cubicBezTo>
                              <a:cubicBezTo>
                                <a:pt x="1147" y="435"/>
                                <a:pt x="1147" y="435"/>
                                <a:pt x="1147" y="435"/>
                              </a:cubicBezTo>
                              <a:cubicBezTo>
                                <a:pt x="1147" y="437"/>
                                <a:pt x="1147" y="437"/>
                                <a:pt x="1147" y="437"/>
                              </a:cubicBezTo>
                              <a:cubicBezTo>
                                <a:pt x="1046" y="437"/>
                                <a:pt x="1046" y="437"/>
                                <a:pt x="1046" y="437"/>
                              </a:cubicBezTo>
                              <a:lnTo>
                                <a:pt x="944" y="317"/>
                              </a:lnTo>
                              <a:close/>
                              <a:moveTo>
                                <a:pt x="1047" y="164"/>
                              </a:moveTo>
                              <a:cubicBezTo>
                                <a:pt x="1047" y="114"/>
                                <a:pt x="1017" y="88"/>
                                <a:pt x="958" y="88"/>
                              </a:cubicBezTo>
                              <a:cubicBezTo>
                                <a:pt x="735" y="88"/>
                                <a:pt x="735" y="88"/>
                                <a:pt x="735" y="88"/>
                              </a:cubicBezTo>
                              <a:cubicBezTo>
                                <a:pt x="735" y="240"/>
                                <a:pt x="735" y="240"/>
                                <a:pt x="735" y="240"/>
                              </a:cubicBezTo>
                              <a:cubicBezTo>
                                <a:pt x="958" y="240"/>
                                <a:pt x="958" y="240"/>
                                <a:pt x="958" y="240"/>
                              </a:cubicBezTo>
                              <a:cubicBezTo>
                                <a:pt x="1017" y="240"/>
                                <a:pt x="1047" y="215"/>
                                <a:pt x="1047" y="164"/>
                              </a:cubicBezTo>
                              <a:close/>
                              <a:moveTo>
                                <a:pt x="1195" y="224"/>
                              </a:moveTo>
                              <a:cubicBezTo>
                                <a:pt x="1195" y="88"/>
                                <a:pt x="1287" y="0"/>
                                <a:pt x="1429" y="0"/>
                              </a:cubicBezTo>
                              <a:cubicBezTo>
                                <a:pt x="1525" y="0"/>
                                <a:pt x="1525" y="0"/>
                                <a:pt x="1525" y="0"/>
                              </a:cubicBezTo>
                              <a:cubicBezTo>
                                <a:pt x="1667" y="0"/>
                                <a:pt x="1759" y="88"/>
                                <a:pt x="1759" y="224"/>
                              </a:cubicBezTo>
                              <a:cubicBezTo>
                                <a:pt x="1759" y="361"/>
                                <a:pt x="1667" y="449"/>
                                <a:pt x="1525" y="449"/>
                              </a:cubicBezTo>
                              <a:cubicBezTo>
                                <a:pt x="1429" y="449"/>
                                <a:pt x="1429" y="449"/>
                                <a:pt x="1429" y="449"/>
                              </a:cubicBezTo>
                              <a:cubicBezTo>
                                <a:pt x="1287" y="449"/>
                                <a:pt x="1195" y="361"/>
                                <a:pt x="1195" y="224"/>
                              </a:cubicBezTo>
                              <a:close/>
                              <a:moveTo>
                                <a:pt x="1667" y="224"/>
                              </a:moveTo>
                              <a:cubicBezTo>
                                <a:pt x="1667" y="127"/>
                                <a:pt x="1619" y="76"/>
                                <a:pt x="1525" y="76"/>
                              </a:cubicBezTo>
                              <a:cubicBezTo>
                                <a:pt x="1429" y="76"/>
                                <a:pt x="1429" y="76"/>
                                <a:pt x="1429" y="76"/>
                              </a:cubicBezTo>
                              <a:cubicBezTo>
                                <a:pt x="1335" y="76"/>
                                <a:pt x="1286" y="127"/>
                                <a:pt x="1286" y="224"/>
                              </a:cubicBezTo>
                              <a:cubicBezTo>
                                <a:pt x="1286" y="322"/>
                                <a:pt x="1335" y="373"/>
                                <a:pt x="1429" y="373"/>
                              </a:cubicBezTo>
                              <a:cubicBezTo>
                                <a:pt x="1525" y="373"/>
                                <a:pt x="1525" y="373"/>
                                <a:pt x="1525" y="373"/>
                              </a:cubicBezTo>
                              <a:cubicBezTo>
                                <a:pt x="1619" y="373"/>
                                <a:pt x="1667" y="322"/>
                                <a:pt x="1667" y="224"/>
                              </a:cubicBezTo>
                              <a:close/>
                              <a:moveTo>
                                <a:pt x="1833" y="237"/>
                              </a:moveTo>
                              <a:cubicBezTo>
                                <a:pt x="1833" y="12"/>
                                <a:pt x="1833" y="12"/>
                                <a:pt x="1833" y="12"/>
                              </a:cubicBezTo>
                              <a:cubicBezTo>
                                <a:pt x="1925" y="12"/>
                                <a:pt x="1925" y="12"/>
                                <a:pt x="1925" y="12"/>
                              </a:cubicBezTo>
                              <a:cubicBezTo>
                                <a:pt x="1925" y="237"/>
                                <a:pt x="1925" y="237"/>
                                <a:pt x="1925" y="237"/>
                              </a:cubicBezTo>
                              <a:cubicBezTo>
                                <a:pt x="1925" y="334"/>
                                <a:pt x="1973" y="373"/>
                                <a:pt x="2067" y="373"/>
                              </a:cubicBezTo>
                              <a:cubicBezTo>
                                <a:pt x="2109" y="373"/>
                                <a:pt x="2109" y="373"/>
                                <a:pt x="2109" y="373"/>
                              </a:cubicBezTo>
                              <a:cubicBezTo>
                                <a:pt x="2202" y="373"/>
                                <a:pt x="2251" y="334"/>
                                <a:pt x="2251" y="237"/>
                              </a:cubicBezTo>
                              <a:cubicBezTo>
                                <a:pt x="2251" y="12"/>
                                <a:pt x="2251" y="12"/>
                                <a:pt x="2251" y="12"/>
                              </a:cubicBezTo>
                              <a:cubicBezTo>
                                <a:pt x="2343" y="12"/>
                                <a:pt x="2343" y="12"/>
                                <a:pt x="2343" y="12"/>
                              </a:cubicBezTo>
                              <a:cubicBezTo>
                                <a:pt x="2343" y="237"/>
                                <a:pt x="2343" y="237"/>
                                <a:pt x="2343" y="237"/>
                              </a:cubicBezTo>
                              <a:cubicBezTo>
                                <a:pt x="2343" y="373"/>
                                <a:pt x="2250" y="449"/>
                                <a:pt x="2109" y="449"/>
                              </a:cubicBezTo>
                              <a:cubicBezTo>
                                <a:pt x="2067" y="449"/>
                                <a:pt x="2067" y="449"/>
                                <a:pt x="2067" y="449"/>
                              </a:cubicBezTo>
                              <a:cubicBezTo>
                                <a:pt x="1925" y="449"/>
                                <a:pt x="1833" y="373"/>
                                <a:pt x="1833" y="237"/>
                              </a:cubicBezTo>
                              <a:close/>
                              <a:moveTo>
                                <a:pt x="2436" y="12"/>
                              </a:moveTo>
                              <a:cubicBezTo>
                                <a:pt x="2719" y="12"/>
                                <a:pt x="2719" y="12"/>
                                <a:pt x="2719" y="12"/>
                              </a:cubicBezTo>
                              <a:cubicBezTo>
                                <a:pt x="2829" y="12"/>
                                <a:pt x="2899" y="71"/>
                                <a:pt x="2899" y="164"/>
                              </a:cubicBezTo>
                              <a:cubicBezTo>
                                <a:pt x="2899" y="257"/>
                                <a:pt x="2829" y="317"/>
                                <a:pt x="2719" y="317"/>
                              </a:cubicBezTo>
                              <a:cubicBezTo>
                                <a:pt x="2525" y="317"/>
                                <a:pt x="2525" y="317"/>
                                <a:pt x="2525" y="317"/>
                              </a:cubicBezTo>
                              <a:cubicBezTo>
                                <a:pt x="2525" y="437"/>
                                <a:pt x="2525" y="437"/>
                                <a:pt x="2525" y="437"/>
                              </a:cubicBezTo>
                              <a:cubicBezTo>
                                <a:pt x="2436" y="437"/>
                                <a:pt x="2436" y="437"/>
                                <a:pt x="2436" y="437"/>
                              </a:cubicBezTo>
                              <a:lnTo>
                                <a:pt x="2436" y="12"/>
                              </a:lnTo>
                              <a:close/>
                              <a:moveTo>
                                <a:pt x="2808" y="164"/>
                              </a:moveTo>
                              <a:cubicBezTo>
                                <a:pt x="2808" y="114"/>
                                <a:pt x="2778" y="88"/>
                                <a:pt x="2719" y="88"/>
                              </a:cubicBezTo>
                              <a:cubicBezTo>
                                <a:pt x="2525" y="88"/>
                                <a:pt x="2525" y="88"/>
                                <a:pt x="2525" y="88"/>
                              </a:cubicBezTo>
                              <a:cubicBezTo>
                                <a:pt x="2525" y="240"/>
                                <a:pt x="2525" y="240"/>
                                <a:pt x="2525" y="240"/>
                              </a:cubicBezTo>
                              <a:cubicBezTo>
                                <a:pt x="2719" y="240"/>
                                <a:pt x="2719" y="240"/>
                                <a:pt x="2719" y="240"/>
                              </a:cubicBezTo>
                              <a:cubicBezTo>
                                <a:pt x="2778" y="240"/>
                                <a:pt x="2808" y="215"/>
                                <a:pt x="2808" y="164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6B30875" id="Group 11" o:spid="_x0000_s1026" style="position:absolute;margin-left:349.5pt;margin-top:-73.1pt;width:140.3pt;height:30pt;z-index:251696128;mso-width-relative:margin;mso-height-relative:margin" coordsize="5970,12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">
              <v:shape id="Freeform 13" o:spid="_x0000_s1027" style="position:absolute;top:406;width:1317;height:299;visibility:visible;mso-wrap-style:square;v-text-anchor:top" coordsize="1324,3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" path="m,291v39,10,39,10,39,10c39,301,516,156,662,146v145,10,623,155,623,155c1324,291,1324,291,1324,291,1324,291,909,5,662,,415,5,,291,,291e" filled="f" stroked="f">
                <v:path arrowok="t" o:connecttype="custom" o:connectlocs="0,289;39,299;659,145;1278,299;1317,289;659,0;0,289" o:connectangles="0,0,0,0,0,0,0"/>
              </v:shape>
              <v:shape id="Freeform 14" o:spid="_x0000_s1028" style="position:absolute;width:1317;height:299;visibility:visible;mso-wrap-style:square;v-text-anchor:top" coordsize="1324,3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" path="m1324,10c1285,,1285,,1285,v,,-478,145,-623,155c516,145,39,,39,,,10,,10,,10v,,415,286,662,291c909,296,1324,10,1324,10e" filled="f" stroked="f">
                <v:path arrowok="t" o:connecttype="custom" o:connectlocs="1317,10;1278,0;659,154;39,0;0,10;659,299;1317,10" o:connectangles="0,0,0,0,0,0,0"/>
              </v:shape>
              <v:shape id="Freeform 15" o:spid="_x0000_s1029" style="position:absolute;left:1662;top:29;width:4308;height:636;visibility:visible;mso-wrap-style:square;v-text-anchor:top" coordsize="4331,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" path="m,c170,,170,,170,v,640,,640,,640c,640,,640,,640l,xm371,c675,,675,,675,v333,498,333,498,333,498c1045,498,1045,498,1045,498,1045,,1045,,1045,v170,,170,,170,c1215,640,1215,640,1215,640v-305,,-305,,-305,c578,143,578,143,578,143v-37,,-37,,-37,c541,640,541,640,541,640v-170,,-170,,-170,l371,xm1416,v493,,493,,493,c2127,,2261,122,2261,320v,199,-134,320,-352,320c1416,640,1416,640,1416,640l1416,xm2086,320v,-115,-62,-177,-177,-177c1586,143,1586,143,1586,143v,355,,355,,355c1909,498,1909,498,1909,498v115,,177,-62,177,-178xm2398,v554,,554,,554,c3128,,3233,85,3233,230v,105,-56,179,-154,211c3079,456,3079,456,3079,456v157,181,157,181,157,181c3236,640,3236,640,3236,640v-195,,-195,,-195,c2887,459,2887,459,2887,459v-319,,-319,,-319,c2568,640,2568,640,2568,640v-170,,-170,,-170,l2398,xm3058,230v,-56,-38,-87,-106,-87c2568,143,2568,143,2568,143v,174,,174,,174c2952,317,2952,317,2952,317v68,,106,-31,106,-87xm3328,637c3709,,3709,,3709,v241,,241,,241,c4331,637,4331,637,4331,637v,3,,3,,3c4142,640,4142,640,4142,640,4074,522,4074,522,4074,522v-489,,-489,,-489,c3517,640,3517,640,3517,640v-189,,-189,,-189,l3328,637xm3992,379c3857,143,3857,143,3857,143v-55,,-55,,-55,c3667,379,3667,379,3667,379r325,xe" filled="f" stroked="f">
                <v:path arrowok="t" o:connecttype="custom" o:connectlocs="169,0;0,636;369,0;1003,495;1039,0;1209,636;575,142;538,636;369,0;1899,0;1899,636;1408,0;1899,142;1578,495;2075,318;2936,0;3063,438;3219,633;3025,636;2554,456;2385,636;3042,229;2554,142;2936,315;3310,633;3929,0;4308,636;4052,519;3498,636;3310,633;3837,142;3648,377" o:connectangles="0,0,0,0,0,0,0,0,0,0,0,0,0,0,0,0,0,0,0,0,0,0,0,0,0,0,0,0,0,0,0,0"/>
                <o:lock v:ext="edit" verticies="t"/>
              </v:shape>
              <v:shape id="Freeform 16" o:spid="_x0000_s1030" style="position:absolute;left:1624;top:837;width:2884;height:446;visibility:visible;mso-wrap-style:square;v-text-anchor:top" coordsize="289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" path="m,224c,96,93,12,234,12v287,,287,,287,c521,88,521,88,521,88v-287,,-287,,-287,c141,88,92,135,92,224v,90,49,137,142,137c433,361,433,361,433,361v,-157,,-157,,-157c521,204,521,204,521,204v,233,,233,,233c234,437,234,437,234,437,93,437,,353,,224xm944,317v-209,,-209,,-209,c735,437,735,437,735,437v-89,,-89,,-89,c646,12,646,12,646,12v312,,312,,312,c1068,12,1139,71,1139,164v,66,-36,116,-96,139c1043,314,1043,314,1043,314v104,121,104,121,104,121c1147,437,1147,437,1147,437v-101,,-101,,-101,l944,317xm1047,164v,-50,-30,-76,-89,-76c735,88,735,88,735,88v,152,,152,,152c958,240,958,240,958,240v59,,89,-25,89,-76xm1195,224c1195,88,1287,,1429,v96,,96,,96,c1667,,1759,88,1759,224v,137,-92,225,-234,225c1429,449,1429,449,1429,449v-142,,-234,-88,-234,-225xm1667,224v,-97,-48,-148,-142,-148c1429,76,1429,76,1429,76v-94,,-143,51,-143,148c1286,322,1335,373,1429,373v96,,96,,96,c1619,373,1667,322,1667,224xm1833,237v,-225,,-225,,-225c1925,12,1925,12,1925,12v,225,,225,,225c1925,334,1973,373,2067,373v42,,42,,42,c2202,373,2251,334,2251,237v,-225,,-225,,-225c2343,12,2343,12,2343,12v,225,,225,,225c2343,373,2250,449,2109,449v-42,,-42,,-42,c1925,449,1833,373,1833,237xm2436,12v283,,283,,283,c2829,12,2899,71,2899,164v,93,-70,153,-180,153c2525,317,2525,317,2525,317v,120,,120,,120c2436,437,2436,437,2436,437r,-425xm2808,164v,-50,-30,-76,-89,-76c2525,88,2525,88,2525,88v,152,,152,,152c2719,240,2719,240,2719,240v59,,89,-25,89,-76xe" filled="f" stroked="f">
                <v:path arrowok="t" o:connecttype="custom" o:connectlocs="233,12;518,87;92,223;431,359;518,203;233,434;939,315;731,434;643,12;1133,163;1038,312;1141,434;939,315;953,87;731,238;1042,163;1422,0;1750,223;1422,446;1658,223;1422,75;1422,371;1658,223;1824,12;1915,235;2098,371;2239,12;2331,235;2056,446;2423,12;2884,163;2512,315;2423,434;2793,163;2512,87;2705,238" o:connectangles="0,0,0,0,0,0,0,0,0,0,0,0,0,0,0,0,0,0,0,0,0,0,0,0,0,0,0,0,0,0,0,0,0,0,0,0"/>
                <o:lock v:ext="edit" verticies="t"/>
              </v:shape>
            </v:group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402AE" w14:textId="77777777" w:rsidR="00431B11" w:rsidRPr="004E241F" w:rsidRDefault="00431B11" w:rsidP="00544EF6">
    <w:pPr>
      <w:pStyle w:val="Encabezado"/>
      <w:jc w:val="left"/>
      <w:rPr>
        <w:sz w:val="16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A2882" w14:textId="77777777" w:rsidR="00362C0B" w:rsidRPr="004E241F" w:rsidRDefault="00362C0B" w:rsidP="00544EF6">
      <w:pPr>
        <w:spacing w:before="0"/>
      </w:pPr>
      <w:r w:rsidRPr="004E241F">
        <w:separator/>
      </w:r>
    </w:p>
  </w:footnote>
  <w:footnote w:type="continuationSeparator" w:id="0">
    <w:p w14:paraId="104A9552" w14:textId="77777777" w:rsidR="00362C0B" w:rsidRPr="004E241F" w:rsidRDefault="00362C0B" w:rsidP="00544EF6">
      <w:pPr>
        <w:spacing w:before="0"/>
      </w:pPr>
      <w:r w:rsidRPr="004E241F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624F4" w14:textId="77777777" w:rsidR="00FE4E37" w:rsidRPr="004E241F" w:rsidRDefault="00FE4E37">
    <w:r w:rsidRPr="004E241F"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A9A97" w14:textId="77777777" w:rsidR="007561D3" w:rsidRPr="004E241F" w:rsidRDefault="002B017E">
    <w:pPr>
      <w:pStyle w:val="Encabezado"/>
    </w:pPr>
    <w:r w:rsidRPr="004E241F">
      <mc:AlternateContent>
        <mc:Choice Requires="wpg">
          <w:drawing>
            <wp:anchor distT="0" distB="0" distL="114300" distR="114300" simplePos="0" relativeHeight="251680768" behindDoc="1" locked="0" layoutInCell="1" allowOverlap="1" wp14:anchorId="29136546" wp14:editId="6820F3E3">
              <wp:simplePos x="0" y="0"/>
              <wp:positionH relativeFrom="column">
                <wp:posOffset>-292578</wp:posOffset>
              </wp:positionH>
              <wp:positionV relativeFrom="paragraph">
                <wp:posOffset>304973</wp:posOffset>
              </wp:positionV>
              <wp:extent cx="6707315" cy="9501093"/>
              <wp:effectExtent l="0" t="0" r="17780" b="24130"/>
              <wp:wrapNone/>
              <wp:docPr id="2008138365" name="Grupo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07315" cy="9501093"/>
                        <a:chOff x="0" y="0"/>
                        <a:chExt cx="6707315" cy="9501093"/>
                      </a:xfrm>
                    </wpg:grpSpPr>
                    <wps:wsp>
                      <wps:cNvPr id="605383" name="Rectángulo: esquinas diagonales cortadas 5"/>
                      <wps:cNvSpPr/>
                      <wps:spPr>
                        <a:xfrm>
                          <a:off x="11875" y="0"/>
                          <a:ext cx="6695440" cy="7775412"/>
                        </a:xfrm>
                        <a:prstGeom prst="snip2DiagRect">
                          <a:avLst>
                            <a:gd name="adj1" fmla="val 1180"/>
                            <a:gd name="adj2" fmla="val 1127"/>
                          </a:avLst>
                        </a:prstGeom>
                        <a:solidFill>
                          <a:schemeClr val="bg2"/>
                        </a:solidFill>
                        <a:ln w="8890"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69CA4F" w14:textId="77777777" w:rsidR="007561D3" w:rsidRPr="004E241F" w:rsidRDefault="007561D3" w:rsidP="007561D3">
                            <w:pPr>
                              <w:jc w:val="left"/>
                              <w:rPr>
                                <w:color w:val="E3E2DA" w:themeColor="background2"/>
                                <w:sz w:val="38"/>
                                <w:szCs w:val="38"/>
                                <w:shd w:val="clear" w:color="auto" w:fill="FFFFFF" w:themeFill="background1"/>
                                <w14:textOutline w14:w="889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288000" tIns="216000" rIns="252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32671398" name="Rectángulo: esquinas diagonales cortadas 5"/>
                      <wps:cNvSpPr>
                        <a:spLocks noChangeAspect="1"/>
                      </wps:cNvSpPr>
                      <wps:spPr>
                        <a:xfrm>
                          <a:off x="0" y="7778338"/>
                          <a:ext cx="6695440" cy="1722755"/>
                        </a:xfrm>
                        <a:prstGeom prst="snip2DiagRect">
                          <a:avLst>
                            <a:gd name="adj1" fmla="val 4582"/>
                            <a:gd name="adj2" fmla="val 3947"/>
                          </a:avLst>
                        </a:prstGeom>
                        <a:solidFill>
                          <a:schemeClr val="bg2"/>
                        </a:solidFill>
                        <a:ln w="889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F27ABE" w14:textId="77777777" w:rsidR="008E7D58" w:rsidRPr="004E241F" w:rsidRDefault="008E7D58" w:rsidP="008E7D58">
                            <w:pPr>
                              <w:tabs>
                                <w:tab w:val="right" w:pos="9498"/>
                              </w:tabs>
                              <w:spacing w:before="0" w:after="0"/>
                              <w:jc w:val="left"/>
                              <w:rPr>
                                <w:color w:val="001923" w:themeColor="text2"/>
                                <w:sz w:val="24"/>
                                <w:shd w:val="clear" w:color="auto" w:fill="FFFFFF" w:themeFill="background1"/>
                                <w14:textOutline w14:w="889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445BCD8C" w14:textId="77777777" w:rsidR="008E7D58" w:rsidRPr="004E241F" w:rsidRDefault="008E7D58" w:rsidP="008E7D58">
                            <w:pPr>
                              <w:tabs>
                                <w:tab w:val="right" w:pos="9498"/>
                              </w:tabs>
                              <w:spacing w:before="0" w:after="0"/>
                              <w:jc w:val="left"/>
                              <w:rPr>
                                <w:color w:val="001923" w:themeColor="text2"/>
                                <w:sz w:val="24"/>
                                <w:shd w:val="clear" w:color="auto" w:fill="FFFFFF" w:themeFill="background1"/>
                                <w14:textOutline w14:w="889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10E95DE3" w14:textId="77777777" w:rsidR="008E7D58" w:rsidRPr="004E241F" w:rsidRDefault="008E7D58" w:rsidP="008E7D58">
                            <w:pPr>
                              <w:tabs>
                                <w:tab w:val="right" w:pos="9498"/>
                              </w:tabs>
                              <w:spacing w:before="0" w:after="0"/>
                              <w:jc w:val="left"/>
                              <w:rPr>
                                <w:color w:val="001923" w:themeColor="text2"/>
                                <w:sz w:val="24"/>
                                <w:shd w:val="clear" w:color="auto" w:fill="FFFFFF" w:themeFill="background1"/>
                                <w14:textOutline w14:w="889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63C381C3" w14:textId="77777777" w:rsidR="008E7D58" w:rsidRPr="004E241F" w:rsidRDefault="008E7D58" w:rsidP="008E7D58">
                            <w:pPr>
                              <w:tabs>
                                <w:tab w:val="right" w:pos="9498"/>
                              </w:tabs>
                              <w:spacing w:before="0" w:after="0"/>
                              <w:jc w:val="left"/>
                              <w:rPr>
                                <w:color w:val="001923" w:themeColor="text2"/>
                                <w:sz w:val="24"/>
                                <w:shd w:val="clear" w:color="auto" w:fill="FFFFFF" w:themeFill="background1"/>
                                <w14:textOutline w14:w="889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5E560DCC" w14:textId="77777777" w:rsidR="008E7D58" w:rsidRPr="004E241F" w:rsidRDefault="008E7D58" w:rsidP="008E7D58">
                            <w:pPr>
                              <w:tabs>
                                <w:tab w:val="right" w:pos="9498"/>
                              </w:tabs>
                              <w:spacing w:before="0" w:after="0"/>
                              <w:jc w:val="left"/>
                              <w:rPr>
                                <w:color w:val="001923" w:themeColor="text2"/>
                                <w:sz w:val="24"/>
                                <w:shd w:val="clear" w:color="auto" w:fill="FFFFFF" w:themeFill="background1"/>
                                <w14:textOutline w14:w="889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265C43E5" w14:textId="77777777" w:rsidR="008E7D58" w:rsidRPr="004E241F" w:rsidRDefault="008E7D58" w:rsidP="008E7D58">
                            <w:pPr>
                              <w:tabs>
                                <w:tab w:val="right" w:pos="9498"/>
                              </w:tabs>
                              <w:spacing w:before="0" w:after="0"/>
                              <w:jc w:val="left"/>
                              <w:rPr>
                                <w:color w:val="001923" w:themeColor="text2"/>
                                <w:sz w:val="24"/>
                                <w:shd w:val="clear" w:color="auto" w:fill="FFFFFF" w:themeFill="background1"/>
                                <w14:textOutline w14:w="889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E241F">
                              <w:rPr>
                                <w:rFonts w:asciiTheme="minorHAnsi" w:eastAsiaTheme="minorHAnsi" w:hAnsiTheme="minorHAnsi" w:cs="ArialMT"/>
                                <w:color w:val="001923" w:themeColor="text2"/>
                                <w:kern w:val="0"/>
                                <w:sz w:val="24"/>
                              </w:rPr>
                              <w:t>indracompany.com</w:t>
                            </w:r>
                            <w:r w:rsidRPr="004E241F">
                              <w:rPr>
                                <w:color w:val="001923" w:themeColor="text2"/>
                                <w:sz w:val="24"/>
                                <w14:textOutline w14:w="889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88000" tIns="216000" rIns="252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9136546" id="Grupo 6" o:spid="_x0000_s1031" style="position:absolute;left:0;text-align:left;margin-left:-23.05pt;margin-top:24pt;width:528.15pt;height:748.1pt;z-index:-251635712;mso-position-horizontal-relative:text;mso-position-vertical-relative:text" coordsize="67073,95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">
              <v:shape id="_x0000_s1032" style="position:absolute;left:118;width:66955;height:77754;visibility:visible;mso-wrap-style:square;v-text-anchor:top" coordsize="6695440,777541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" adj="-11796480,,5400" path="m79006,l6619982,r75458,75458l6695440,7696406r-79006,79006l75458,7775412,,7699954,,79006,79006,xe" fillcolor="#e3e2da [3214]" strokecolor="#001923 [3215]" strokeweight=".7pt">
                <v:stroke joinstyle="miter"/>
                <v:formulas/>
                <v:path arrowok="t" o:connecttype="custom" o:connectlocs="79006,0;6619982,0;6695440,75458;6695440,7696406;6616434,7775412;75458,7775412;0,7699954;0,79006;79006,0" o:connectangles="0,0,0,0,0,0,0,0,0" textboxrect="0,0,6695440,7775412"/>
                <v:textbox inset="8mm,6mm,7mm">
                  <w:txbxContent>
                    <w:p w14:paraId="2969CA4F" w14:textId="77777777" w:rsidR="007561D3" w:rsidRPr="004E241F" w:rsidRDefault="007561D3" w:rsidP="007561D3">
                      <w:pPr>
                        <w:jc w:val="left"/>
                        <w:rPr>
                          <w:color w:val="E3E2DA" w:themeColor="background2"/>
                          <w:sz w:val="38"/>
                          <w:szCs w:val="38"/>
                          <w:shd w:val="clear" w:color="auto" w:fill="FFFFFF" w:themeFill="background1"/>
                          <w14:textOutline w14:w="889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  <v:shape id="_x0000_s1033" style="position:absolute;top:77783;width:66954;height:17227;visibility:visible;mso-wrap-style:square;v-text-anchor:top" coordsize="6695440,172275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" adj="-11796480,,5400" path="m78937,l6627443,r67997,67997l6695440,1643818r-78937,78937l67997,1722755,,1654758,,78937,78937,xe" fillcolor="#e3e2da [3214]" strokecolor="#004254 [3213]" strokeweight=".7pt">
                <v:stroke joinstyle="miter"/>
                <v:formulas/>
                <v:path arrowok="t" o:connecttype="custom" o:connectlocs="78937,0;6627443,0;6695440,67997;6695440,1643818;6616503,1722755;67997,1722755;0,1654758;0,78937;78937,0" o:connectangles="0,0,0,0,0,0,0,0,0" textboxrect="0,0,6695440,1722755"/>
                <o:lock v:ext="edit" aspectratio="t"/>
                <v:textbox inset="8mm,6mm,7mm">
                  <w:txbxContent>
                    <w:p w14:paraId="6FF27ABE" w14:textId="77777777" w:rsidR="008E7D58" w:rsidRPr="004E241F" w:rsidRDefault="008E7D58" w:rsidP="008E7D58">
                      <w:pPr>
                        <w:tabs>
                          <w:tab w:val="right" w:pos="9498"/>
                        </w:tabs>
                        <w:spacing w:before="0" w:after="0"/>
                        <w:jc w:val="left"/>
                        <w:rPr>
                          <w:color w:val="001923" w:themeColor="text2"/>
                          <w:sz w:val="24"/>
                          <w:shd w:val="clear" w:color="auto" w:fill="FFFFFF" w:themeFill="background1"/>
                          <w14:textOutline w14:w="889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445BCD8C" w14:textId="77777777" w:rsidR="008E7D58" w:rsidRPr="004E241F" w:rsidRDefault="008E7D58" w:rsidP="008E7D58">
                      <w:pPr>
                        <w:tabs>
                          <w:tab w:val="right" w:pos="9498"/>
                        </w:tabs>
                        <w:spacing w:before="0" w:after="0"/>
                        <w:jc w:val="left"/>
                        <w:rPr>
                          <w:color w:val="001923" w:themeColor="text2"/>
                          <w:sz w:val="24"/>
                          <w:shd w:val="clear" w:color="auto" w:fill="FFFFFF" w:themeFill="background1"/>
                          <w14:textOutline w14:w="889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10E95DE3" w14:textId="77777777" w:rsidR="008E7D58" w:rsidRPr="004E241F" w:rsidRDefault="008E7D58" w:rsidP="008E7D58">
                      <w:pPr>
                        <w:tabs>
                          <w:tab w:val="right" w:pos="9498"/>
                        </w:tabs>
                        <w:spacing w:before="0" w:after="0"/>
                        <w:jc w:val="left"/>
                        <w:rPr>
                          <w:color w:val="001923" w:themeColor="text2"/>
                          <w:sz w:val="24"/>
                          <w:shd w:val="clear" w:color="auto" w:fill="FFFFFF" w:themeFill="background1"/>
                          <w14:textOutline w14:w="889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63C381C3" w14:textId="77777777" w:rsidR="008E7D58" w:rsidRPr="004E241F" w:rsidRDefault="008E7D58" w:rsidP="008E7D58">
                      <w:pPr>
                        <w:tabs>
                          <w:tab w:val="right" w:pos="9498"/>
                        </w:tabs>
                        <w:spacing w:before="0" w:after="0"/>
                        <w:jc w:val="left"/>
                        <w:rPr>
                          <w:color w:val="001923" w:themeColor="text2"/>
                          <w:sz w:val="24"/>
                          <w:shd w:val="clear" w:color="auto" w:fill="FFFFFF" w:themeFill="background1"/>
                          <w14:textOutline w14:w="889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5E560DCC" w14:textId="77777777" w:rsidR="008E7D58" w:rsidRPr="004E241F" w:rsidRDefault="008E7D58" w:rsidP="008E7D58">
                      <w:pPr>
                        <w:tabs>
                          <w:tab w:val="right" w:pos="9498"/>
                        </w:tabs>
                        <w:spacing w:before="0" w:after="0"/>
                        <w:jc w:val="left"/>
                        <w:rPr>
                          <w:color w:val="001923" w:themeColor="text2"/>
                          <w:sz w:val="24"/>
                          <w:shd w:val="clear" w:color="auto" w:fill="FFFFFF" w:themeFill="background1"/>
                          <w14:textOutline w14:w="889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265C43E5" w14:textId="77777777" w:rsidR="008E7D58" w:rsidRPr="004E241F" w:rsidRDefault="008E7D58" w:rsidP="008E7D58">
                      <w:pPr>
                        <w:tabs>
                          <w:tab w:val="right" w:pos="9498"/>
                        </w:tabs>
                        <w:spacing w:before="0" w:after="0"/>
                        <w:jc w:val="left"/>
                        <w:rPr>
                          <w:color w:val="001923" w:themeColor="text2"/>
                          <w:sz w:val="24"/>
                          <w:shd w:val="clear" w:color="auto" w:fill="FFFFFF" w:themeFill="background1"/>
                          <w14:textOutline w14:w="889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4E241F">
                        <w:rPr>
                          <w:rFonts w:asciiTheme="minorHAnsi" w:eastAsiaTheme="minorHAnsi" w:hAnsiTheme="minorHAnsi" w:cs="ArialMT"/>
                          <w:color w:val="001923" w:themeColor="text2"/>
                          <w:kern w:val="0"/>
                          <w:sz w:val="24"/>
                        </w:rPr>
                        <w:t>indracompany.com</w:t>
                      </w:r>
                      <w:r w:rsidRPr="004E241F">
                        <w:rPr>
                          <w:color w:val="001923" w:themeColor="text2"/>
                          <w:sz w:val="24"/>
                          <w14:textOutline w14:w="889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ab/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54AB4" w14:textId="77777777" w:rsidR="00FE4E37" w:rsidRPr="004E241F" w:rsidRDefault="00FE4E37" w:rsidP="00544EF6">
    <w:pPr>
      <w:pStyle w:val="Encabezado"/>
      <w:tabs>
        <w:tab w:val="clear" w:pos="8504"/>
        <w:tab w:val="right" w:pos="9639"/>
      </w:tabs>
    </w:pPr>
  </w:p>
  <w:p w14:paraId="353F9EC1" w14:textId="77777777" w:rsidR="00FE4E37" w:rsidRPr="004E241F" w:rsidRDefault="00FE4E37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59E2B" w14:textId="77777777" w:rsidR="00431B11" w:rsidRPr="004E241F" w:rsidRDefault="00431B11" w:rsidP="005F40E1">
    <w:pPr>
      <w:pStyle w:val="Encabezado"/>
      <w:tabs>
        <w:tab w:val="clear" w:pos="8504"/>
        <w:tab w:val="right" w:pos="9639"/>
      </w:tabs>
      <w:spacing w:before="480"/>
      <w:jc w:val="right"/>
      <w:rPr>
        <w:color w:val="B2B09A" w:themeColor="background2" w:themeShade="BF"/>
        <w:sz w:val="18"/>
        <w:szCs w:val="22"/>
      </w:rPr>
    </w:pPr>
    <w:r w:rsidRPr="004E241F">
      <w:rPr>
        <w:color w:val="B2B09A" w:themeColor="background2" w:themeShade="BF"/>
        <w:sz w:val="18"/>
        <w:szCs w:val="22"/>
      </w:rPr>
      <w:t xml:space="preserve">LOGO CLIENTE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B133B" w14:textId="77777777" w:rsidR="005E6D47" w:rsidRPr="004E241F" w:rsidRDefault="00C33262" w:rsidP="002B017E">
    <w:pPr>
      <w:ind w:left="-426"/>
    </w:pPr>
    <w:r w:rsidRPr="004E241F">
      <mc:AlternateContent>
        <mc:Choice Requires="wpg">
          <w:drawing>
            <wp:anchor distT="0" distB="0" distL="114300" distR="114300" simplePos="0" relativeHeight="251682816" behindDoc="1" locked="0" layoutInCell="1" allowOverlap="1" wp14:anchorId="050B6AFC" wp14:editId="221406D0">
              <wp:simplePos x="0" y="0"/>
              <wp:positionH relativeFrom="margin">
                <wp:posOffset>-226492</wp:posOffset>
              </wp:positionH>
              <wp:positionV relativeFrom="paragraph">
                <wp:posOffset>405765</wp:posOffset>
              </wp:positionV>
              <wp:extent cx="6699886" cy="9489886"/>
              <wp:effectExtent l="0" t="0" r="24765" b="16510"/>
              <wp:wrapNone/>
              <wp:docPr id="202711975" name="Grupo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99886" cy="9489886"/>
                        <a:chOff x="0" y="0"/>
                        <a:chExt cx="6707315" cy="9501093"/>
                      </a:xfrm>
                    </wpg:grpSpPr>
                    <wps:wsp>
                      <wps:cNvPr id="550092522" name="Rectángulo: esquinas diagonales cortadas 5"/>
                      <wps:cNvSpPr/>
                      <wps:spPr>
                        <a:xfrm>
                          <a:off x="11875" y="0"/>
                          <a:ext cx="6695440" cy="7775412"/>
                        </a:xfrm>
                        <a:prstGeom prst="snip2DiagRect">
                          <a:avLst>
                            <a:gd name="adj1" fmla="val 1180"/>
                            <a:gd name="adj2" fmla="val 1127"/>
                          </a:avLst>
                        </a:prstGeom>
                        <a:solidFill>
                          <a:schemeClr val="bg2"/>
                        </a:solidFill>
                        <a:ln w="8890"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C7B17C" w14:textId="77777777" w:rsidR="00C33262" w:rsidRPr="004E241F" w:rsidRDefault="00C33262" w:rsidP="00C33262">
                            <w:pPr>
                              <w:jc w:val="left"/>
                              <w:rPr>
                                <w:sz w:val="38"/>
                                <w:szCs w:val="38"/>
                                <w:shd w:val="clear" w:color="auto" w:fill="FFFFFF" w:themeFill="background1"/>
                                <w14:textOutline w14:w="889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288000" tIns="216000" rIns="252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64516749" name="Rectángulo: esquinas diagonales cortadas 5"/>
                      <wps:cNvSpPr>
                        <a:spLocks noChangeAspect="1"/>
                      </wps:cNvSpPr>
                      <wps:spPr>
                        <a:xfrm>
                          <a:off x="0" y="7778338"/>
                          <a:ext cx="6695440" cy="1722755"/>
                        </a:xfrm>
                        <a:prstGeom prst="snip2DiagRect">
                          <a:avLst>
                            <a:gd name="adj1" fmla="val 4582"/>
                            <a:gd name="adj2" fmla="val 3947"/>
                          </a:avLst>
                        </a:prstGeom>
                        <a:solidFill>
                          <a:schemeClr val="bg2"/>
                        </a:solidFill>
                        <a:ln w="8890"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9113C5" w14:textId="77777777" w:rsidR="00C33262" w:rsidRPr="004E241F" w:rsidRDefault="00C33262" w:rsidP="00C33262">
                            <w:pPr>
                              <w:spacing w:before="0" w:after="0"/>
                              <w:jc w:val="left"/>
                            </w:pPr>
                            <w:r w:rsidRPr="004E241F">
                              <w:t>Avda. de Bruselas, 35</w:t>
                            </w:r>
                          </w:p>
                          <w:p w14:paraId="6BB02B94" w14:textId="77777777" w:rsidR="00C33262" w:rsidRPr="004E241F" w:rsidRDefault="00C33262" w:rsidP="00C33262">
                            <w:pPr>
                              <w:spacing w:before="0" w:after="0"/>
                              <w:jc w:val="left"/>
                            </w:pPr>
                            <w:r w:rsidRPr="004E241F">
                              <w:t>28108 Alcobendas</w:t>
                            </w:r>
                          </w:p>
                          <w:p w14:paraId="6084C3C0" w14:textId="77777777" w:rsidR="00C33262" w:rsidRPr="004E241F" w:rsidRDefault="00C33262" w:rsidP="00C33262">
                            <w:pPr>
                              <w:spacing w:before="0" w:after="0"/>
                              <w:jc w:val="left"/>
                            </w:pPr>
                            <w:r w:rsidRPr="004E241F">
                              <w:t xml:space="preserve">Madrid, </w:t>
                            </w:r>
                            <w:proofErr w:type="spellStart"/>
                            <w:r w:rsidRPr="004E241F">
                              <w:t>Spain</w:t>
                            </w:r>
                            <w:proofErr w:type="spellEnd"/>
                          </w:p>
                          <w:p w14:paraId="605687AC" w14:textId="77777777" w:rsidR="00C33262" w:rsidRPr="004E241F" w:rsidRDefault="00C33262" w:rsidP="00C33262">
                            <w:pPr>
                              <w:spacing w:before="0" w:after="0"/>
                              <w:jc w:val="left"/>
                            </w:pPr>
                            <w:r w:rsidRPr="004E241F">
                              <w:t xml:space="preserve">T +34 91 </w:t>
                            </w:r>
                            <w:r w:rsidR="00321972" w:rsidRPr="004E241F">
                              <w:t>480</w:t>
                            </w:r>
                            <w:r w:rsidRPr="004E241F">
                              <w:t xml:space="preserve"> </w:t>
                            </w:r>
                            <w:r w:rsidR="00321972" w:rsidRPr="004E241F">
                              <w:t>5</w:t>
                            </w:r>
                            <w:r w:rsidRPr="004E241F">
                              <w:t>0 00</w:t>
                            </w:r>
                          </w:p>
                          <w:p w14:paraId="729FB30A" w14:textId="77777777" w:rsidR="00C33262" w:rsidRPr="004E241F" w:rsidRDefault="00C33262" w:rsidP="00C33262">
                            <w:pPr>
                              <w:tabs>
                                <w:tab w:val="right" w:pos="9498"/>
                              </w:tabs>
                              <w:spacing w:before="0" w:after="0"/>
                              <w:jc w:val="left"/>
                              <w:rPr>
                                <w:sz w:val="24"/>
                                <w:shd w:val="clear" w:color="auto" w:fill="FFFFFF" w:themeFill="background1"/>
                                <w14:textOutline w14:w="889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73A47380" w14:textId="77777777" w:rsidR="00C33262" w:rsidRPr="004E241F" w:rsidRDefault="00C33262" w:rsidP="00C33262">
                            <w:pPr>
                              <w:tabs>
                                <w:tab w:val="right" w:pos="9498"/>
                              </w:tabs>
                              <w:spacing w:before="0" w:after="0"/>
                              <w:jc w:val="left"/>
                              <w:rPr>
                                <w:sz w:val="24"/>
                                <w:shd w:val="clear" w:color="auto" w:fill="FFFFFF" w:themeFill="background1"/>
                              </w:rPr>
                            </w:pPr>
                            <w:r w:rsidRPr="004E241F">
                              <w:rPr>
                                <w:sz w:val="24"/>
                              </w:rPr>
                              <w:t>indracompany.com</w:t>
                            </w:r>
                            <w:r w:rsidRPr="004E241F">
                              <w:rPr>
                                <w:sz w:val="24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88000" tIns="216000" rIns="252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50B6AFC" id="_x0000_s1035" style="position:absolute;left:0;text-align:left;margin-left:-17.85pt;margin-top:31.95pt;width:527.55pt;height:747.25pt;z-index:-251633664;mso-position-horizontal-relative:margin;mso-position-vertical-relative:text;mso-width-relative:margin;mso-height-relative:margin" coordsize="67073,95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">
              <v:shape id="_x0000_s1036" style="position:absolute;left:118;width:66955;height:77754;visibility:visible;mso-wrap-style:square;v-text-anchor:top" coordsize="6695440,777541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" adj="-11796480,,5400" path="m79006,l6619982,r75458,75458l6695440,7696406r-79006,79006l75458,7775412,,7699954,,79006,79006,xe" fillcolor="#e3e2da [3214]" strokecolor="#001923 [3215]" strokeweight=".7pt">
                <v:stroke joinstyle="miter"/>
                <v:formulas/>
                <v:path arrowok="t" o:connecttype="custom" o:connectlocs="79006,0;6619982,0;6695440,75458;6695440,7696406;6616434,7775412;75458,7775412;0,7699954;0,79006;79006,0" o:connectangles="0,0,0,0,0,0,0,0,0" textboxrect="0,0,6695440,7775412"/>
                <v:textbox inset="8mm,6mm,7mm">
                  <w:txbxContent>
                    <w:p w14:paraId="15C7B17C" w14:textId="77777777" w:rsidR="00C33262" w:rsidRPr="004E241F" w:rsidRDefault="00C33262" w:rsidP="00C33262">
                      <w:pPr>
                        <w:jc w:val="left"/>
                        <w:rPr>
                          <w:sz w:val="38"/>
                          <w:szCs w:val="38"/>
                          <w:shd w:val="clear" w:color="auto" w:fill="FFFFFF" w:themeFill="background1"/>
                          <w14:textOutline w14:w="889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  <v:shape id="_x0000_s1037" style="position:absolute;top:77783;width:66954;height:17227;visibility:visible;mso-wrap-style:square;v-text-anchor:top" coordsize="6695440,172275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" adj="-11796480,,5400" path="m78937,l6627443,r67997,67997l6695440,1643818r-78937,78937l67997,1722755,,1654758,,78937,78937,xe" fillcolor="#e3e2da [3214]" strokecolor="#001923 [3215]" strokeweight=".7pt">
                <v:stroke joinstyle="miter"/>
                <v:formulas/>
                <v:path arrowok="t" o:connecttype="custom" o:connectlocs="78937,0;6627443,0;6695440,67997;6695440,1643818;6616503,1722755;67997,1722755;0,1654758;0,78937;78937,0" o:connectangles="0,0,0,0,0,0,0,0,0" textboxrect="0,0,6695440,1722755"/>
                <o:lock v:ext="edit" aspectratio="t"/>
                <v:textbox inset="8mm,6mm,7mm">
                  <w:txbxContent>
                    <w:p w14:paraId="2F9113C5" w14:textId="77777777" w:rsidR="00C33262" w:rsidRPr="004E241F" w:rsidRDefault="00C33262" w:rsidP="00C33262">
                      <w:pPr>
                        <w:spacing w:before="0" w:after="0"/>
                        <w:jc w:val="left"/>
                      </w:pPr>
                      <w:r w:rsidRPr="004E241F">
                        <w:t>Avda. de Bruselas, 35</w:t>
                      </w:r>
                    </w:p>
                    <w:p w14:paraId="6BB02B94" w14:textId="77777777" w:rsidR="00C33262" w:rsidRPr="004E241F" w:rsidRDefault="00C33262" w:rsidP="00C33262">
                      <w:pPr>
                        <w:spacing w:before="0" w:after="0"/>
                        <w:jc w:val="left"/>
                      </w:pPr>
                      <w:r w:rsidRPr="004E241F">
                        <w:t>28108 Alcobendas</w:t>
                      </w:r>
                    </w:p>
                    <w:p w14:paraId="6084C3C0" w14:textId="77777777" w:rsidR="00C33262" w:rsidRPr="004E241F" w:rsidRDefault="00C33262" w:rsidP="00C33262">
                      <w:pPr>
                        <w:spacing w:before="0" w:after="0"/>
                        <w:jc w:val="left"/>
                      </w:pPr>
                      <w:r w:rsidRPr="004E241F">
                        <w:t xml:space="preserve">Madrid, </w:t>
                      </w:r>
                      <w:proofErr w:type="spellStart"/>
                      <w:r w:rsidRPr="004E241F">
                        <w:t>Spain</w:t>
                      </w:r>
                      <w:proofErr w:type="spellEnd"/>
                    </w:p>
                    <w:p w14:paraId="605687AC" w14:textId="77777777" w:rsidR="00C33262" w:rsidRPr="004E241F" w:rsidRDefault="00C33262" w:rsidP="00C33262">
                      <w:pPr>
                        <w:spacing w:before="0" w:after="0"/>
                        <w:jc w:val="left"/>
                      </w:pPr>
                      <w:r w:rsidRPr="004E241F">
                        <w:t xml:space="preserve">T +34 91 </w:t>
                      </w:r>
                      <w:r w:rsidR="00321972" w:rsidRPr="004E241F">
                        <w:t>480</w:t>
                      </w:r>
                      <w:r w:rsidRPr="004E241F">
                        <w:t xml:space="preserve"> </w:t>
                      </w:r>
                      <w:r w:rsidR="00321972" w:rsidRPr="004E241F">
                        <w:t>5</w:t>
                      </w:r>
                      <w:r w:rsidRPr="004E241F">
                        <w:t>0 00</w:t>
                      </w:r>
                    </w:p>
                    <w:p w14:paraId="729FB30A" w14:textId="77777777" w:rsidR="00C33262" w:rsidRPr="004E241F" w:rsidRDefault="00C33262" w:rsidP="00C33262">
                      <w:pPr>
                        <w:tabs>
                          <w:tab w:val="right" w:pos="9498"/>
                        </w:tabs>
                        <w:spacing w:before="0" w:after="0"/>
                        <w:jc w:val="left"/>
                        <w:rPr>
                          <w:sz w:val="24"/>
                          <w:shd w:val="clear" w:color="auto" w:fill="FFFFFF" w:themeFill="background1"/>
                          <w14:textOutline w14:w="889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73A47380" w14:textId="77777777" w:rsidR="00C33262" w:rsidRPr="004E241F" w:rsidRDefault="00C33262" w:rsidP="00C33262">
                      <w:pPr>
                        <w:tabs>
                          <w:tab w:val="right" w:pos="9498"/>
                        </w:tabs>
                        <w:spacing w:before="0" w:after="0"/>
                        <w:jc w:val="left"/>
                        <w:rPr>
                          <w:sz w:val="24"/>
                          <w:shd w:val="clear" w:color="auto" w:fill="FFFFFF" w:themeFill="background1"/>
                        </w:rPr>
                      </w:pPr>
                      <w:r w:rsidRPr="004E241F">
                        <w:rPr>
                          <w:sz w:val="24"/>
                        </w:rPr>
                        <w:t>indracompany.com</w:t>
                      </w:r>
                      <w:r w:rsidRPr="004E241F">
                        <w:rPr>
                          <w:sz w:val="24"/>
                        </w:rPr>
                        <w:tab/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4CF16" w14:textId="77777777" w:rsidR="00FE4E37" w:rsidRPr="004E241F" w:rsidRDefault="00FE4E37" w:rsidP="00544EF6">
    <w:pPr>
      <w:pStyle w:val="Encabezado"/>
    </w:pPr>
  </w:p>
  <w:p w14:paraId="7C396424" w14:textId="77777777" w:rsidR="00FE4E37" w:rsidRPr="004E241F" w:rsidRDefault="00CB6753">
    <w:pPr>
      <w:pStyle w:val="Encabezado"/>
    </w:pPr>
    <w:r w:rsidRPr="004E241F">
      <w:rPr>
        <w:lang w:eastAsia="ja-JP"/>
      </w:rPr>
      <mc:AlternateContent>
        <mc:Choice Requires="wpg">
          <w:drawing>
            <wp:anchor distT="0" distB="0" distL="114300" distR="114300" simplePos="0" relativeHeight="251672576" behindDoc="0" locked="0" layoutInCell="1" allowOverlap="1" wp14:anchorId="01E96E1B" wp14:editId="7331B25D">
              <wp:simplePos x="0" y="0"/>
              <wp:positionH relativeFrom="column">
                <wp:posOffset>5608320</wp:posOffset>
              </wp:positionH>
              <wp:positionV relativeFrom="paragraph">
                <wp:posOffset>624840</wp:posOffset>
              </wp:positionV>
              <wp:extent cx="12058651" cy="16908418"/>
              <wp:effectExtent l="0" t="0" r="0" b="8255"/>
              <wp:wrapNone/>
              <wp:docPr id="5" name="Grupo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flipH="1">
                        <a:off x="0" y="0"/>
                        <a:ext cx="12058651" cy="16908418"/>
                        <a:chOff x="202024" y="0"/>
                        <a:chExt cx="12058839" cy="16908904"/>
                      </a:xfrm>
                    </wpg:grpSpPr>
                    <wps:wsp>
                      <wps:cNvPr id="37" name="Trapecio 18"/>
                      <wps:cNvSpPr/>
                      <wps:spPr>
                        <a:xfrm rot="16200000" flipH="1">
                          <a:off x="-1780257" y="2867784"/>
                          <a:ext cx="16501745" cy="11580495"/>
                        </a:xfrm>
                        <a:prstGeom prst="trapezoid">
                          <a:avLst>
                            <a:gd name="adj" fmla="val 27127"/>
                          </a:avLst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wrap="square" rtlCol="0" anchor="ctr">
                        <a:noAutofit/>
                      </wps:bodyPr>
                    </wps:wsp>
                    <wps:wsp>
                      <wps:cNvPr id="34" name="Trapecio 18"/>
                      <wps:cNvSpPr/>
                      <wps:spPr>
                        <a:xfrm rot="16200000" flipH="1">
                          <a:off x="-2019722" y="2664578"/>
                          <a:ext cx="16502219" cy="11580746"/>
                        </a:xfrm>
                        <a:prstGeom prst="trapezoid">
                          <a:avLst>
                            <a:gd name="adj" fmla="val 27127"/>
                          </a:avLst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wrap="square" rtlCol="0" anchor="ctr">
                        <a:noAutofit/>
                      </wps:bodyPr>
                    </wps:wsp>
                    <wps:wsp>
                      <wps:cNvPr id="4" name="Trapecio 18"/>
                      <wps:cNvSpPr/>
                      <wps:spPr>
                        <a:xfrm rot="16200000" flipH="1">
                          <a:off x="-2258713" y="2460737"/>
                          <a:ext cx="16502219" cy="11580746"/>
                        </a:xfrm>
                        <a:prstGeom prst="trapezoid">
                          <a:avLst>
                            <a:gd name="adj" fmla="val 27127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wrap="square" rtlCol="0" anchor="ctr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030F86E" id="Grupo 5" o:spid="_x0000_s1026" style="position:absolute;margin-left:441.6pt;margin-top:49.2pt;width:949.5pt;height:1331.35pt;flip:x;z-index:251672576;mso-width-relative:margin;mso-height-relative:margin" coordorigin="2020" coordsize="120588,1690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">
              <v:shape id="Trapecio 18" o:spid="_x0000_s1027" style="position:absolute;left:-17803;top:28677;width:165018;height:115805;rotation:90;flip:x;visibility:visible;mso-wrap-style:square;v-text-anchor:middle" coordsize="16501745,11580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" path="m,11580495l3141441,,13360304,r3141441,11580495l,11580495xe" fillcolor="#8661f5 [3206]" stroked="f" strokeweight="2pt">
                <v:path arrowok="t" o:connecttype="custom" o:connectlocs="0,11580495;3141441,0;13360304,0;16501745,11580495;0,11580495" o:connectangles="0,0,0,0,0"/>
              </v:shape>
              <v:shape id="Trapecio 18" o:spid="_x0000_s1028" style="position:absolute;left:-20197;top:26645;width:165022;height:115807;rotation:90;flip:x;visibility:visible;mso-wrap-style:square;v-text-anchor:middle" coordsize="16502219,11580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" path="m,11580746l3141509,,13360710,r3141509,11580746l,11580746xe" fillcolor="#001923 [3215]" stroked="f" strokeweight="2pt">
                <v:path arrowok="t" o:connecttype="custom" o:connectlocs="0,11580746;3141509,0;13360710,0;16502219,11580746;0,11580746" o:connectangles="0,0,0,0,0"/>
              </v:shape>
              <v:shape id="Trapecio 18" o:spid="_x0000_s1029" style="position:absolute;left:-22587;top:24607;width:165022;height:115807;rotation:90;flip:x;visibility:visible;mso-wrap-style:square;v-text-anchor:middle" coordsize="16502219,11580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" path="m,11580746l3141509,,13360710,r3141509,11580746l,11580746xe" fillcolor="#aaaa9f [3204]" stroked="f" strokeweight="2pt">
                <v:path arrowok="t" o:connecttype="custom" o:connectlocs="0,11580746;3141509,0;13360710,0;16502219,11580746;0,11580746" o:connectangles="0,0,0,0,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56A263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DE0BD3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DBA749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3C4B61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B2815D4"/>
    <w:lvl w:ilvl="0">
      <w:start w:val="1"/>
      <w:numFmt w:val="bullet"/>
      <w:pStyle w:val="Listaconvietas5"/>
      <w:lvlText w:val="•"/>
      <w:lvlJc w:val="left"/>
      <w:pPr>
        <w:ind w:left="1494" w:hanging="360"/>
      </w:pPr>
      <w:rPr>
        <w:rFonts w:ascii="ForFuture Sans" w:hAnsi="ForFuture Sans" w:hint="default"/>
      </w:rPr>
    </w:lvl>
  </w:abstractNum>
  <w:abstractNum w:abstractNumId="5" w15:restartNumberingAfterBreak="0">
    <w:nsid w:val="FFFFFF81"/>
    <w:multiLevelType w:val="singleLevel"/>
    <w:tmpl w:val="C674DC54"/>
    <w:lvl w:ilvl="0">
      <w:start w:val="1"/>
      <w:numFmt w:val="bullet"/>
      <w:pStyle w:val="Listaconvietas4"/>
      <w:lvlText w:val="•"/>
      <w:lvlJc w:val="left"/>
      <w:pPr>
        <w:ind w:left="1211" w:hanging="360"/>
      </w:pPr>
      <w:rPr>
        <w:rFonts w:ascii="ForFuture Sans" w:hAnsi="ForFuture Sans" w:hint="default"/>
      </w:rPr>
    </w:lvl>
  </w:abstractNum>
  <w:abstractNum w:abstractNumId="6" w15:restartNumberingAfterBreak="0">
    <w:nsid w:val="FFFFFF82"/>
    <w:multiLevelType w:val="singleLevel"/>
    <w:tmpl w:val="6B2E3122"/>
    <w:lvl w:ilvl="0">
      <w:start w:val="1"/>
      <w:numFmt w:val="bullet"/>
      <w:pStyle w:val="Listaconvietas3"/>
      <w:lvlText w:val="•"/>
      <w:lvlJc w:val="left"/>
      <w:pPr>
        <w:ind w:left="927" w:hanging="360"/>
      </w:pPr>
      <w:rPr>
        <w:rFonts w:ascii="ForFuture Sans" w:hAnsi="ForFuture Sans" w:hint="default"/>
      </w:rPr>
    </w:lvl>
  </w:abstractNum>
  <w:abstractNum w:abstractNumId="7" w15:restartNumberingAfterBreak="0">
    <w:nsid w:val="FFFFFF83"/>
    <w:multiLevelType w:val="singleLevel"/>
    <w:tmpl w:val="33E0637E"/>
    <w:lvl w:ilvl="0">
      <w:start w:val="1"/>
      <w:numFmt w:val="bullet"/>
      <w:pStyle w:val="Listaconvietas2"/>
      <w:lvlText w:val="•"/>
      <w:lvlJc w:val="left"/>
      <w:pPr>
        <w:ind w:left="644" w:hanging="360"/>
      </w:pPr>
      <w:rPr>
        <w:rFonts w:ascii="ForFuture Sans" w:hAnsi="ForFuture Sans" w:hint="default"/>
      </w:rPr>
    </w:lvl>
  </w:abstractNum>
  <w:abstractNum w:abstractNumId="8" w15:restartNumberingAfterBreak="0">
    <w:nsid w:val="FFFFFF88"/>
    <w:multiLevelType w:val="singleLevel"/>
    <w:tmpl w:val="B0B0FF0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54AA48C"/>
    <w:lvl w:ilvl="0">
      <w:start w:val="1"/>
      <w:numFmt w:val="bullet"/>
      <w:pStyle w:val="Listaconvietas"/>
      <w:lvlText w:val="•"/>
      <w:lvlJc w:val="left"/>
      <w:pPr>
        <w:ind w:left="360" w:hanging="360"/>
      </w:pPr>
      <w:rPr>
        <w:rFonts w:ascii="ForFuture Sans" w:hAnsi="ForFuture Sans" w:hint="default"/>
        <w:color w:val="004254" w:themeColor="text1"/>
      </w:rPr>
    </w:lvl>
  </w:abstractNum>
  <w:abstractNum w:abstractNumId="10" w15:restartNumberingAfterBreak="0">
    <w:nsid w:val="0C0309CA"/>
    <w:multiLevelType w:val="hybridMultilevel"/>
    <w:tmpl w:val="56DEF854"/>
    <w:lvl w:ilvl="0" w:tplc="3F0C19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66CFF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880E4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CE84E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D56C6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1AC9D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BE0DF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2FC95B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BDCEB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28783DB9"/>
    <w:multiLevelType w:val="hybridMultilevel"/>
    <w:tmpl w:val="36582A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8C0C79"/>
    <w:multiLevelType w:val="multilevel"/>
    <w:tmpl w:val="31DC1214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7C7C7376"/>
    <w:multiLevelType w:val="singleLevel"/>
    <w:tmpl w:val="AFD88520"/>
    <w:lvl w:ilvl="0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  <w:color w:val="646459" w:themeColor="accent2"/>
        <w:sz w:val="22"/>
      </w:rPr>
    </w:lvl>
  </w:abstractNum>
  <w:num w:numId="1" w16cid:durableId="975720739">
    <w:abstractNumId w:val="11"/>
  </w:num>
  <w:num w:numId="2" w16cid:durableId="861017867">
    <w:abstractNumId w:val="8"/>
  </w:num>
  <w:num w:numId="3" w16cid:durableId="393507224">
    <w:abstractNumId w:val="3"/>
  </w:num>
  <w:num w:numId="4" w16cid:durableId="1234389297">
    <w:abstractNumId w:val="2"/>
  </w:num>
  <w:num w:numId="5" w16cid:durableId="958147991">
    <w:abstractNumId w:val="1"/>
  </w:num>
  <w:num w:numId="6" w16cid:durableId="650601044">
    <w:abstractNumId w:val="0"/>
  </w:num>
  <w:num w:numId="7" w16cid:durableId="592517824">
    <w:abstractNumId w:val="9"/>
  </w:num>
  <w:num w:numId="8" w16cid:durableId="1191182915">
    <w:abstractNumId w:val="7"/>
  </w:num>
  <w:num w:numId="9" w16cid:durableId="921136357">
    <w:abstractNumId w:val="6"/>
  </w:num>
  <w:num w:numId="10" w16cid:durableId="1750543206">
    <w:abstractNumId w:val="5"/>
  </w:num>
  <w:num w:numId="11" w16cid:durableId="1947343151">
    <w:abstractNumId w:val="4"/>
  </w:num>
  <w:num w:numId="12" w16cid:durableId="1970429325">
    <w:abstractNumId w:val="10"/>
  </w:num>
  <w:num w:numId="13" w16cid:durableId="1265922917">
    <w:abstractNumId w:val="13"/>
  </w:num>
  <w:num w:numId="14" w16cid:durableId="69916337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828" w:allStyles="0" w:customStyles="0" w:latentStyles="0" w:stylesInUse="1" w:headingStyles="1" w:numberingStyles="0" w:tableStyles="0" w:directFormattingOnRuns="0" w:directFormattingOnParagraphs="0" w:directFormattingOnNumbering="0" w:directFormattingOnTables="1" w:clearFormatting="1" w:top3HeadingStyles="0" w:visibleStyles="0" w:alternateStyleNames="0"/>
  <w:defaultTabStop w:val="709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D3E"/>
    <w:rsid w:val="0004788B"/>
    <w:rsid w:val="0007255D"/>
    <w:rsid w:val="00084BD7"/>
    <w:rsid w:val="00093426"/>
    <w:rsid w:val="00094BC7"/>
    <w:rsid w:val="000C1837"/>
    <w:rsid w:val="000F3350"/>
    <w:rsid w:val="00101F30"/>
    <w:rsid w:val="00102584"/>
    <w:rsid w:val="001136A7"/>
    <w:rsid w:val="001347A8"/>
    <w:rsid w:val="00165FED"/>
    <w:rsid w:val="0017039A"/>
    <w:rsid w:val="001726F0"/>
    <w:rsid w:val="0017565F"/>
    <w:rsid w:val="00197609"/>
    <w:rsid w:val="00216335"/>
    <w:rsid w:val="00293707"/>
    <w:rsid w:val="002A6AB4"/>
    <w:rsid w:val="002B017E"/>
    <w:rsid w:val="002C70BA"/>
    <w:rsid w:val="002C7F8F"/>
    <w:rsid w:val="002E2AE1"/>
    <w:rsid w:val="002F6F81"/>
    <w:rsid w:val="00311266"/>
    <w:rsid w:val="00321972"/>
    <w:rsid w:val="00340E3A"/>
    <w:rsid w:val="00357288"/>
    <w:rsid w:val="003607B4"/>
    <w:rsid w:val="00362C0B"/>
    <w:rsid w:val="003644ED"/>
    <w:rsid w:val="0039747B"/>
    <w:rsid w:val="003A244E"/>
    <w:rsid w:val="003A7CD1"/>
    <w:rsid w:val="003C5EE6"/>
    <w:rsid w:val="003D4A04"/>
    <w:rsid w:val="003E0E71"/>
    <w:rsid w:val="003F5627"/>
    <w:rsid w:val="003F7D3B"/>
    <w:rsid w:val="00431B11"/>
    <w:rsid w:val="0043643C"/>
    <w:rsid w:val="00444647"/>
    <w:rsid w:val="00454A68"/>
    <w:rsid w:val="0046704A"/>
    <w:rsid w:val="00467E14"/>
    <w:rsid w:val="00467E42"/>
    <w:rsid w:val="00482A19"/>
    <w:rsid w:val="004A2612"/>
    <w:rsid w:val="004D3273"/>
    <w:rsid w:val="004E241F"/>
    <w:rsid w:val="00503E7A"/>
    <w:rsid w:val="00505FB1"/>
    <w:rsid w:val="00516ACD"/>
    <w:rsid w:val="00522C71"/>
    <w:rsid w:val="005420D8"/>
    <w:rsid w:val="00544EF6"/>
    <w:rsid w:val="0054527E"/>
    <w:rsid w:val="005479A5"/>
    <w:rsid w:val="00596CFF"/>
    <w:rsid w:val="005C59B7"/>
    <w:rsid w:val="005E42CC"/>
    <w:rsid w:val="005E6D47"/>
    <w:rsid w:val="005F40E1"/>
    <w:rsid w:val="0062397A"/>
    <w:rsid w:val="00624185"/>
    <w:rsid w:val="006436A4"/>
    <w:rsid w:val="006530C3"/>
    <w:rsid w:val="0065419B"/>
    <w:rsid w:val="00680ECA"/>
    <w:rsid w:val="00681C63"/>
    <w:rsid w:val="00683D86"/>
    <w:rsid w:val="00690659"/>
    <w:rsid w:val="00696AB9"/>
    <w:rsid w:val="006A2751"/>
    <w:rsid w:val="006B0280"/>
    <w:rsid w:val="006E50B5"/>
    <w:rsid w:val="00710D75"/>
    <w:rsid w:val="007112E9"/>
    <w:rsid w:val="00726704"/>
    <w:rsid w:val="007371BB"/>
    <w:rsid w:val="007561D3"/>
    <w:rsid w:val="007A4873"/>
    <w:rsid w:val="007C7363"/>
    <w:rsid w:val="007D088C"/>
    <w:rsid w:val="007D23B5"/>
    <w:rsid w:val="007F681A"/>
    <w:rsid w:val="00813FC1"/>
    <w:rsid w:val="00824526"/>
    <w:rsid w:val="00824AC8"/>
    <w:rsid w:val="00833234"/>
    <w:rsid w:val="00874DC8"/>
    <w:rsid w:val="00875414"/>
    <w:rsid w:val="00883344"/>
    <w:rsid w:val="008B3C6A"/>
    <w:rsid w:val="008B74BB"/>
    <w:rsid w:val="008C5FB9"/>
    <w:rsid w:val="008D1944"/>
    <w:rsid w:val="008E7D58"/>
    <w:rsid w:val="0091622F"/>
    <w:rsid w:val="00927ED6"/>
    <w:rsid w:val="00936D58"/>
    <w:rsid w:val="0097701D"/>
    <w:rsid w:val="009A7964"/>
    <w:rsid w:val="009C2582"/>
    <w:rsid w:val="009D0287"/>
    <w:rsid w:val="009E030A"/>
    <w:rsid w:val="009F57FE"/>
    <w:rsid w:val="00A0068F"/>
    <w:rsid w:val="00A12BB7"/>
    <w:rsid w:val="00A43F60"/>
    <w:rsid w:val="00A608C0"/>
    <w:rsid w:val="00A74084"/>
    <w:rsid w:val="00A746EC"/>
    <w:rsid w:val="00A96CC4"/>
    <w:rsid w:val="00AA6BFF"/>
    <w:rsid w:val="00AB55B5"/>
    <w:rsid w:val="00AE370D"/>
    <w:rsid w:val="00B10022"/>
    <w:rsid w:val="00B10BC4"/>
    <w:rsid w:val="00B11F02"/>
    <w:rsid w:val="00B2335E"/>
    <w:rsid w:val="00B60ACA"/>
    <w:rsid w:val="00B67380"/>
    <w:rsid w:val="00BA728C"/>
    <w:rsid w:val="00BC097E"/>
    <w:rsid w:val="00BE3A12"/>
    <w:rsid w:val="00C33262"/>
    <w:rsid w:val="00C40254"/>
    <w:rsid w:val="00C47B2C"/>
    <w:rsid w:val="00C47B57"/>
    <w:rsid w:val="00C50B64"/>
    <w:rsid w:val="00C63D3E"/>
    <w:rsid w:val="00C675E3"/>
    <w:rsid w:val="00C742E3"/>
    <w:rsid w:val="00C75524"/>
    <w:rsid w:val="00C9384B"/>
    <w:rsid w:val="00C93CC7"/>
    <w:rsid w:val="00C972F8"/>
    <w:rsid w:val="00CB3F82"/>
    <w:rsid w:val="00CB6753"/>
    <w:rsid w:val="00CD0B64"/>
    <w:rsid w:val="00CD227E"/>
    <w:rsid w:val="00CD572F"/>
    <w:rsid w:val="00D00BB7"/>
    <w:rsid w:val="00D03565"/>
    <w:rsid w:val="00D16380"/>
    <w:rsid w:val="00D22729"/>
    <w:rsid w:val="00D311DF"/>
    <w:rsid w:val="00D416FC"/>
    <w:rsid w:val="00D4235F"/>
    <w:rsid w:val="00D44E73"/>
    <w:rsid w:val="00D45EC2"/>
    <w:rsid w:val="00D63B88"/>
    <w:rsid w:val="00D73A6E"/>
    <w:rsid w:val="00D94007"/>
    <w:rsid w:val="00D957AD"/>
    <w:rsid w:val="00DC09BB"/>
    <w:rsid w:val="00DC3B14"/>
    <w:rsid w:val="00DE75D7"/>
    <w:rsid w:val="00DF3827"/>
    <w:rsid w:val="00E17A04"/>
    <w:rsid w:val="00E22FB5"/>
    <w:rsid w:val="00E34143"/>
    <w:rsid w:val="00E62CD9"/>
    <w:rsid w:val="00E77D9C"/>
    <w:rsid w:val="00E84C41"/>
    <w:rsid w:val="00F31127"/>
    <w:rsid w:val="00F45ED2"/>
    <w:rsid w:val="00F94B5A"/>
    <w:rsid w:val="00FA3670"/>
    <w:rsid w:val="00FB0EC9"/>
    <w:rsid w:val="00FB144D"/>
    <w:rsid w:val="00FC4624"/>
    <w:rsid w:val="00FD2660"/>
    <w:rsid w:val="00FE4E37"/>
    <w:rsid w:val="00FF0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FB9C2FB"/>
  <w15:docId w15:val="{F525F513-950B-4AB7-91B6-ACF4623BD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 w:qFormat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0B64"/>
    <w:pPr>
      <w:spacing w:before="120" w:after="120" w:line="240" w:lineRule="auto"/>
      <w:jc w:val="both"/>
    </w:pPr>
    <w:rPr>
      <w:rFonts w:ascii="ForFuture Sans" w:eastAsia="Times New Roman" w:hAnsi="ForFuture Sans" w:cs="Times New Roman"/>
      <w:color w:val="004254" w:themeColor="text1"/>
      <w:kern w:val="28"/>
      <w:sz w:val="20"/>
      <w:szCs w:val="24"/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1347A8"/>
    <w:pPr>
      <w:keepNext/>
      <w:keepLines/>
      <w:pageBreakBefore/>
      <w:numPr>
        <w:numId w:val="14"/>
      </w:numPr>
      <w:spacing w:before="0" w:after="240"/>
      <w:ind w:left="431" w:hanging="431"/>
      <w:jc w:val="left"/>
      <w:outlineLvl w:val="0"/>
    </w:pPr>
    <w:rPr>
      <w:rFonts w:eastAsiaTheme="majorEastAsia" w:cstheme="majorBidi"/>
      <w:bCs/>
      <w:noProof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02584"/>
    <w:pPr>
      <w:keepNext/>
      <w:keepLines/>
      <w:numPr>
        <w:ilvl w:val="1"/>
        <w:numId w:val="14"/>
      </w:numPr>
      <w:spacing w:before="360"/>
      <w:ind w:left="490" w:hanging="490"/>
      <w:outlineLvl w:val="1"/>
    </w:pPr>
    <w:rPr>
      <w:rFonts w:eastAsiaTheme="majorEastAsia" w:cstheme="majorBidi"/>
      <w:bCs/>
      <w:noProof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02584"/>
    <w:pPr>
      <w:keepNext/>
      <w:keepLines/>
      <w:numPr>
        <w:ilvl w:val="2"/>
        <w:numId w:val="14"/>
      </w:numPr>
      <w:spacing w:before="240"/>
      <w:ind w:left="630" w:hanging="630"/>
      <w:outlineLvl w:val="2"/>
    </w:pPr>
    <w:rPr>
      <w:rFonts w:eastAsiaTheme="majorEastAsia" w:cstheme="majorBidi"/>
      <w:bCs/>
      <w:noProof/>
      <w:sz w:val="22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311DF"/>
    <w:pPr>
      <w:keepNext/>
      <w:keepLines/>
      <w:numPr>
        <w:ilvl w:val="3"/>
        <w:numId w:val="14"/>
      </w:numPr>
      <w:spacing w:before="200"/>
      <w:ind w:left="709" w:hanging="709"/>
      <w:outlineLvl w:val="3"/>
    </w:pPr>
    <w:rPr>
      <w:rFonts w:eastAsiaTheme="majorEastAsia" w:cstheme="majorBidi"/>
      <w:bCs/>
      <w:iCs/>
      <w:noProof/>
      <w:sz w:val="22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D311DF"/>
    <w:pPr>
      <w:keepNext/>
      <w:keepLines/>
      <w:numPr>
        <w:ilvl w:val="4"/>
        <w:numId w:val="14"/>
      </w:numPr>
      <w:spacing w:before="200"/>
      <w:ind w:left="851" w:hanging="851"/>
      <w:outlineLvl w:val="4"/>
    </w:pPr>
    <w:rPr>
      <w:rFonts w:eastAsiaTheme="majorEastAsia" w:cstheme="majorBidi"/>
      <w:noProof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7B2C"/>
    <w:pPr>
      <w:keepNext/>
      <w:keepLines/>
      <w:numPr>
        <w:ilvl w:val="5"/>
        <w:numId w:val="14"/>
      </w:numPr>
      <w:spacing w:before="200"/>
      <w:outlineLvl w:val="5"/>
    </w:pPr>
    <w:rPr>
      <w:rFonts w:eastAsiaTheme="majorEastAsia" w:cstheme="majorBidi"/>
      <w:i/>
      <w:iCs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0B41"/>
    <w:pPr>
      <w:keepNext/>
      <w:keepLines/>
      <w:numPr>
        <w:ilvl w:val="6"/>
        <w:numId w:val="14"/>
      </w:numPr>
      <w:spacing w:before="20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54DA"/>
    <w:pPr>
      <w:keepNext/>
      <w:keepLines/>
      <w:numPr>
        <w:ilvl w:val="7"/>
        <w:numId w:val="14"/>
      </w:numPr>
      <w:spacing w:before="200"/>
      <w:outlineLvl w:val="7"/>
    </w:pPr>
    <w:rPr>
      <w:rFonts w:asciiTheme="majorHAnsi" w:eastAsiaTheme="majorEastAsia" w:hAnsiTheme="majorHAnsi" w:cstheme="majorBidi"/>
      <w:color w:val="0095BE" w:themeColor="text1" w:themeTint="BF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54DA"/>
    <w:pPr>
      <w:keepNext/>
      <w:keepLines/>
      <w:numPr>
        <w:ilvl w:val="8"/>
        <w:numId w:val="14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0095BE" w:themeColor="text1" w:themeTint="BF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2452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24526"/>
    <w:rPr>
      <w:rFonts w:ascii="Arial" w:eastAsia="Times New Roman" w:hAnsi="Arial" w:cs="Times New Roman"/>
      <w:kern w:val="28"/>
      <w:sz w:val="20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CD0B64"/>
    <w:pPr>
      <w:tabs>
        <w:tab w:val="center" w:pos="4252"/>
        <w:tab w:val="right" w:pos="8504"/>
      </w:tabs>
    </w:pPr>
    <w:rPr>
      <w:sz w:val="16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D0B64"/>
    <w:rPr>
      <w:rFonts w:ascii="ForFuture Sans" w:eastAsia="Times New Roman" w:hAnsi="ForFuture Sans" w:cs="Times New Roman"/>
      <w:color w:val="004254" w:themeColor="text1"/>
      <w:kern w:val="28"/>
      <w:sz w:val="16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B0C5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B0C55"/>
    <w:rPr>
      <w:rFonts w:ascii="Tahoma" w:hAnsi="Tahoma" w:cs="Tahoma"/>
      <w:sz w:val="16"/>
      <w:szCs w:val="16"/>
    </w:rPr>
  </w:style>
  <w:style w:type="paragraph" w:styleId="Listaconvietas">
    <w:name w:val="List Bullet"/>
    <w:basedOn w:val="Normal"/>
    <w:uiPriority w:val="99"/>
    <w:unhideWhenUsed/>
    <w:rsid w:val="00340E3A"/>
    <w:pPr>
      <w:numPr>
        <w:numId w:val="7"/>
      </w:numPr>
      <w:spacing w:after="0"/>
      <w:ind w:left="278" w:hanging="278"/>
    </w:pPr>
    <w:rPr>
      <w:noProof/>
    </w:rPr>
  </w:style>
  <w:style w:type="paragraph" w:styleId="Listaconvietas2">
    <w:name w:val="List Bullet 2"/>
    <w:basedOn w:val="Normal"/>
    <w:uiPriority w:val="99"/>
    <w:unhideWhenUsed/>
    <w:qFormat/>
    <w:rsid w:val="00340E3A"/>
    <w:pPr>
      <w:numPr>
        <w:numId w:val="8"/>
      </w:numPr>
      <w:spacing w:before="80" w:after="0"/>
      <w:ind w:left="845" w:hanging="278"/>
    </w:pPr>
    <w:rPr>
      <w:noProof/>
    </w:rPr>
  </w:style>
  <w:style w:type="paragraph" w:styleId="Listaconvietas3">
    <w:name w:val="List Bullet 3"/>
    <w:basedOn w:val="Normal"/>
    <w:uiPriority w:val="99"/>
    <w:unhideWhenUsed/>
    <w:rsid w:val="00340E3A"/>
    <w:pPr>
      <w:numPr>
        <w:numId w:val="9"/>
      </w:numPr>
      <w:spacing w:before="80" w:after="0"/>
      <w:ind w:left="1338" w:hanging="278"/>
    </w:pPr>
    <w:rPr>
      <w:noProof/>
    </w:rPr>
  </w:style>
  <w:style w:type="paragraph" w:styleId="Listaconvietas4">
    <w:name w:val="List Bullet 4"/>
    <w:basedOn w:val="Normal"/>
    <w:uiPriority w:val="99"/>
    <w:unhideWhenUsed/>
    <w:rsid w:val="00340E3A"/>
    <w:pPr>
      <w:numPr>
        <w:numId w:val="10"/>
      </w:numPr>
      <w:spacing w:before="80" w:after="0"/>
      <w:ind w:left="1837" w:hanging="278"/>
    </w:pPr>
    <w:rPr>
      <w:noProof/>
    </w:rPr>
  </w:style>
  <w:style w:type="paragraph" w:styleId="Listaconvietas5">
    <w:name w:val="List Bullet 5"/>
    <w:basedOn w:val="Normal"/>
    <w:uiPriority w:val="99"/>
    <w:unhideWhenUsed/>
    <w:qFormat/>
    <w:rsid w:val="00340E3A"/>
    <w:pPr>
      <w:numPr>
        <w:numId w:val="11"/>
      </w:numPr>
      <w:spacing w:before="80" w:after="0"/>
      <w:ind w:left="2263" w:hanging="278"/>
    </w:pPr>
    <w:rPr>
      <w:noProof/>
    </w:rPr>
  </w:style>
  <w:style w:type="character" w:customStyle="1" w:styleId="Ttulo1Car">
    <w:name w:val="Título 1 Car"/>
    <w:basedOn w:val="Fuentedeprrafopredeter"/>
    <w:link w:val="Ttulo1"/>
    <w:uiPriority w:val="9"/>
    <w:rsid w:val="001347A8"/>
    <w:rPr>
      <w:rFonts w:ascii="ForFuture Sans" w:eastAsiaTheme="majorEastAsia" w:hAnsi="ForFuture Sans" w:cstheme="majorBidi"/>
      <w:bCs/>
      <w:noProof/>
      <w:color w:val="004254" w:themeColor="text1"/>
      <w:kern w:val="28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102584"/>
    <w:rPr>
      <w:rFonts w:ascii="ForFuture Sans" w:eastAsiaTheme="majorEastAsia" w:hAnsi="ForFuture Sans" w:cstheme="majorBidi"/>
      <w:bCs/>
      <w:noProof/>
      <w:color w:val="004254" w:themeColor="text1"/>
      <w:kern w:val="28"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102584"/>
    <w:rPr>
      <w:rFonts w:ascii="ForFuture Sans" w:eastAsiaTheme="majorEastAsia" w:hAnsi="ForFuture Sans" w:cstheme="majorBidi"/>
      <w:bCs/>
      <w:noProof/>
      <w:color w:val="004254" w:themeColor="text1"/>
      <w:kern w:val="28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D311DF"/>
    <w:rPr>
      <w:rFonts w:ascii="ForFuture Sans" w:eastAsiaTheme="majorEastAsia" w:hAnsi="ForFuture Sans" w:cstheme="majorBidi"/>
      <w:bCs/>
      <w:iCs/>
      <w:noProof/>
      <w:color w:val="004254" w:themeColor="text1"/>
      <w:kern w:val="28"/>
      <w:szCs w:val="24"/>
    </w:rPr>
  </w:style>
  <w:style w:type="character" w:customStyle="1" w:styleId="Ttulo5Car">
    <w:name w:val="Título 5 Car"/>
    <w:basedOn w:val="Fuentedeprrafopredeter"/>
    <w:link w:val="Ttulo5"/>
    <w:uiPriority w:val="9"/>
    <w:rsid w:val="00D311DF"/>
    <w:rPr>
      <w:rFonts w:ascii="ForFuture Sans" w:eastAsiaTheme="majorEastAsia" w:hAnsi="ForFuture Sans" w:cstheme="majorBidi"/>
      <w:noProof/>
      <w:color w:val="004254" w:themeColor="text1"/>
      <w:kern w:val="28"/>
      <w:sz w:val="20"/>
      <w:szCs w:val="24"/>
    </w:rPr>
  </w:style>
  <w:style w:type="table" w:styleId="Tablaconcuadrcula">
    <w:name w:val="Table Grid"/>
    <w:basedOn w:val="Tablanormal"/>
    <w:rsid w:val="001347A8"/>
    <w:pPr>
      <w:spacing w:after="0" w:line="240" w:lineRule="auto"/>
      <w:jc w:val="both"/>
    </w:pPr>
    <w:rPr>
      <w:rFonts w:eastAsia="Times New Roman" w:cs="Times New Roman"/>
      <w:color w:val="004254" w:themeColor="text1"/>
      <w:sz w:val="20"/>
      <w:szCs w:val="20"/>
      <w:lang w:eastAsia="zh-CN"/>
    </w:rPr>
    <w:tblPr>
      <w:tblBorders>
        <w:top w:val="single" w:sz="4" w:space="0" w:color="004254" w:themeColor="text1"/>
        <w:left w:val="single" w:sz="4" w:space="0" w:color="004254" w:themeColor="text1"/>
        <w:bottom w:val="single" w:sz="4" w:space="0" w:color="004254" w:themeColor="text1"/>
        <w:right w:val="single" w:sz="4" w:space="0" w:color="004254" w:themeColor="text1"/>
        <w:insideH w:val="single" w:sz="4" w:space="0" w:color="004254" w:themeColor="text1"/>
        <w:insideV w:val="single" w:sz="4" w:space="0" w:color="004254" w:themeColor="text1"/>
      </w:tblBorders>
    </w:tblPr>
  </w:style>
  <w:style w:type="paragraph" w:styleId="TDC2">
    <w:name w:val="toc 2"/>
    <w:basedOn w:val="Normal"/>
    <w:next w:val="Normal"/>
    <w:autoRedefine/>
    <w:uiPriority w:val="39"/>
    <w:unhideWhenUsed/>
    <w:rsid w:val="00293707"/>
    <w:pPr>
      <w:tabs>
        <w:tab w:val="left" w:pos="851"/>
        <w:tab w:val="right" w:leader="dot" w:pos="9798"/>
      </w:tabs>
      <w:spacing w:after="80"/>
      <w:ind w:left="425"/>
    </w:pPr>
    <w:rPr>
      <w:noProof/>
    </w:rPr>
  </w:style>
  <w:style w:type="paragraph" w:styleId="TDC1">
    <w:name w:val="toc 1"/>
    <w:basedOn w:val="Normal"/>
    <w:next w:val="Normal"/>
    <w:autoRedefine/>
    <w:uiPriority w:val="39"/>
    <w:unhideWhenUsed/>
    <w:rsid w:val="00293707"/>
    <w:pPr>
      <w:tabs>
        <w:tab w:val="left" w:pos="284"/>
        <w:tab w:val="right" w:leader="dot" w:pos="9798"/>
      </w:tabs>
      <w:spacing w:before="200" w:after="80"/>
    </w:pPr>
    <w:rPr>
      <w:noProof/>
    </w:rPr>
  </w:style>
  <w:style w:type="paragraph" w:styleId="TDC3">
    <w:name w:val="toc 3"/>
    <w:basedOn w:val="Normal"/>
    <w:next w:val="Normal"/>
    <w:autoRedefine/>
    <w:uiPriority w:val="39"/>
    <w:unhideWhenUsed/>
    <w:rsid w:val="00293707"/>
    <w:pPr>
      <w:tabs>
        <w:tab w:val="left" w:pos="993"/>
        <w:tab w:val="right" w:leader="dot" w:pos="9798"/>
      </w:tabs>
      <w:spacing w:before="80" w:after="80"/>
      <w:ind w:left="425"/>
    </w:pPr>
    <w:rPr>
      <w:noProof/>
    </w:rPr>
  </w:style>
  <w:style w:type="character" w:styleId="Hipervnculo">
    <w:name w:val="Hyperlink"/>
    <w:basedOn w:val="Fuentedeprrafopredeter"/>
    <w:uiPriority w:val="99"/>
    <w:unhideWhenUsed/>
    <w:rsid w:val="0092140B"/>
    <w:rPr>
      <w:color w:val="00B0BD" w:themeColor="hyperlink"/>
      <w:u w:val="singl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7B2C"/>
    <w:rPr>
      <w:rFonts w:ascii="ForFuture Sans" w:eastAsiaTheme="majorEastAsia" w:hAnsi="ForFuture Sans" w:cstheme="majorBidi"/>
      <w:i/>
      <w:iCs/>
      <w:color w:val="004254" w:themeColor="text1"/>
      <w:kern w:val="28"/>
      <w:sz w:val="20"/>
      <w:szCs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0B41"/>
    <w:rPr>
      <w:rFonts w:asciiTheme="majorHAnsi" w:eastAsiaTheme="majorEastAsia" w:hAnsiTheme="majorHAnsi" w:cstheme="majorBidi"/>
      <w:i/>
      <w:iCs/>
      <w:kern w:val="28"/>
      <w:sz w:val="20"/>
      <w:szCs w:val="24"/>
      <w:lang w:val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54DA"/>
    <w:rPr>
      <w:rFonts w:asciiTheme="majorHAnsi" w:eastAsiaTheme="majorEastAsia" w:hAnsiTheme="majorHAnsi" w:cstheme="majorBidi"/>
      <w:color w:val="0095BE" w:themeColor="text1" w:themeTint="BF"/>
      <w:kern w:val="28"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54DA"/>
    <w:rPr>
      <w:rFonts w:asciiTheme="majorHAnsi" w:eastAsiaTheme="majorEastAsia" w:hAnsiTheme="majorHAnsi" w:cstheme="majorBidi"/>
      <w:i/>
      <w:iCs/>
      <w:color w:val="0095BE" w:themeColor="text1" w:themeTint="BF"/>
      <w:kern w:val="28"/>
      <w:sz w:val="20"/>
      <w:szCs w:val="20"/>
      <w:lang w:val="en-US"/>
    </w:rPr>
  </w:style>
  <w:style w:type="paragraph" w:styleId="Descripcin">
    <w:name w:val="caption"/>
    <w:basedOn w:val="Normal"/>
    <w:next w:val="Normal"/>
    <w:uiPriority w:val="35"/>
    <w:unhideWhenUsed/>
    <w:qFormat/>
    <w:rsid w:val="00596CFF"/>
    <w:pPr>
      <w:spacing w:after="360"/>
      <w:jc w:val="center"/>
    </w:pPr>
    <w:rPr>
      <w:bCs/>
      <w:noProof/>
      <w:sz w:val="18"/>
      <w:szCs w:val="18"/>
    </w:rPr>
  </w:style>
  <w:style w:type="table" w:customStyle="1" w:styleId="Listaclara-nfasis11">
    <w:name w:val="Lista clara - Énfasis 11"/>
    <w:basedOn w:val="Tablanormal"/>
    <w:uiPriority w:val="61"/>
    <w:rsid w:val="0084709C"/>
    <w:pPr>
      <w:spacing w:after="0" w:line="240" w:lineRule="auto"/>
    </w:pPr>
    <w:tblPr>
      <w:tblStyleRowBandSize w:val="1"/>
      <w:tblStyleColBandSize w:val="1"/>
      <w:tblBorders>
        <w:top w:val="single" w:sz="8" w:space="0" w:color="AAAA9F" w:themeColor="accent1"/>
        <w:left w:val="single" w:sz="8" w:space="0" w:color="AAAA9F" w:themeColor="accent1"/>
        <w:bottom w:val="single" w:sz="8" w:space="0" w:color="AAAA9F" w:themeColor="accent1"/>
        <w:right w:val="single" w:sz="8" w:space="0" w:color="AAAA9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AAA9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AAA9F" w:themeColor="accent1"/>
          <w:left w:val="single" w:sz="8" w:space="0" w:color="AAAA9F" w:themeColor="accent1"/>
          <w:bottom w:val="single" w:sz="8" w:space="0" w:color="AAAA9F" w:themeColor="accent1"/>
          <w:right w:val="single" w:sz="8" w:space="0" w:color="AAAA9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AAA9F" w:themeColor="accent1"/>
          <w:left w:val="single" w:sz="8" w:space="0" w:color="AAAA9F" w:themeColor="accent1"/>
          <w:bottom w:val="single" w:sz="8" w:space="0" w:color="AAAA9F" w:themeColor="accent1"/>
          <w:right w:val="single" w:sz="8" w:space="0" w:color="AAAA9F" w:themeColor="accent1"/>
        </w:tcBorders>
      </w:tcPr>
    </w:tblStylePr>
    <w:tblStylePr w:type="band1Horz">
      <w:tblPr/>
      <w:tcPr>
        <w:tcBorders>
          <w:top w:val="single" w:sz="8" w:space="0" w:color="AAAA9F" w:themeColor="accent1"/>
          <w:left w:val="single" w:sz="8" w:space="0" w:color="AAAA9F" w:themeColor="accent1"/>
          <w:bottom w:val="single" w:sz="8" w:space="0" w:color="AAAA9F" w:themeColor="accent1"/>
          <w:right w:val="single" w:sz="8" w:space="0" w:color="AAAA9F" w:themeColor="accent1"/>
        </w:tcBorders>
      </w:tcPr>
    </w:tblStylePr>
  </w:style>
  <w:style w:type="paragraph" w:styleId="Tabladeilustraciones">
    <w:name w:val="table of figures"/>
    <w:basedOn w:val="Normal"/>
    <w:next w:val="Normal"/>
    <w:uiPriority w:val="99"/>
    <w:unhideWhenUsed/>
    <w:rsid w:val="00AD4A95"/>
  </w:style>
  <w:style w:type="character" w:styleId="Hipervnculovisitado">
    <w:name w:val="FollowedHyperlink"/>
    <w:basedOn w:val="Fuentedeprrafopredeter"/>
    <w:uiPriority w:val="99"/>
    <w:semiHidden/>
    <w:unhideWhenUsed/>
    <w:rsid w:val="00FB144D"/>
    <w:rPr>
      <w:color w:val="00759A" w:themeColor="followedHyperlink"/>
      <w:u w:val="single"/>
    </w:rPr>
  </w:style>
  <w:style w:type="character" w:styleId="Nmerodepgina">
    <w:name w:val="page number"/>
    <w:basedOn w:val="Fuentedeprrafopredeter"/>
    <w:uiPriority w:val="99"/>
    <w:semiHidden/>
    <w:unhideWhenUsed/>
    <w:rsid w:val="00A96CC4"/>
  </w:style>
  <w:style w:type="paragraph" w:styleId="Prrafodelista">
    <w:name w:val="List Paragraph"/>
    <w:basedOn w:val="Normal"/>
    <w:uiPriority w:val="34"/>
    <w:qFormat/>
    <w:rsid w:val="002C70BA"/>
    <w:pPr>
      <w:ind w:left="720"/>
      <w:contextualSpacing/>
    </w:pPr>
  </w:style>
  <w:style w:type="paragraph" w:customStyle="1" w:styleId="TextoTablas">
    <w:name w:val="Texto Tablas"/>
    <w:basedOn w:val="Normal"/>
    <w:qFormat/>
    <w:rsid w:val="00596CFF"/>
    <w:pPr>
      <w:spacing w:before="40" w:after="40"/>
      <w:jc w:val="center"/>
    </w:pPr>
    <w:rPr>
      <w:bCs/>
      <w:noProof/>
      <w:sz w:val="18"/>
    </w:rPr>
  </w:style>
  <w:style w:type="paragraph" w:customStyle="1" w:styleId="ImagenFigura">
    <w:name w:val="Imagen / Figura"/>
    <w:basedOn w:val="Normal"/>
    <w:qFormat/>
    <w:rsid w:val="005C59B7"/>
    <w:pPr>
      <w:keepNext/>
      <w:spacing w:before="240" w:after="60"/>
      <w:jc w:val="center"/>
    </w:pPr>
    <w:rPr>
      <w:noProof/>
    </w:rPr>
  </w:style>
  <w:style w:type="character" w:styleId="Mencinsinresolver">
    <w:name w:val="Unresolved Mention"/>
    <w:basedOn w:val="Fuentedeprrafopredeter"/>
    <w:uiPriority w:val="99"/>
    <w:semiHidden/>
    <w:unhideWhenUsed/>
    <w:rsid w:val="00CD22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18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858126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72909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60577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77212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41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7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6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5498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950265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587695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2399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9011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98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93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3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9" Type="http://schemas.openxmlformats.org/officeDocument/2006/relationships/image" Target="media/image26.png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42" Type="http://schemas.openxmlformats.org/officeDocument/2006/relationships/image" Target="media/image29.png"/><Relationship Id="rId47" Type="http://schemas.openxmlformats.org/officeDocument/2006/relationships/footer" Target="footer5.xml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9" Type="http://schemas.openxmlformats.org/officeDocument/2006/relationships/image" Target="media/image16.png"/><Relationship Id="rId11" Type="http://schemas.openxmlformats.org/officeDocument/2006/relationships/footer" Target="footer2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49" Type="http://schemas.openxmlformats.org/officeDocument/2006/relationships/footer" Target="footer6.xml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4" Type="http://schemas.openxmlformats.org/officeDocument/2006/relationships/header" Target="header4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48" Type="http://schemas.openxmlformats.org/officeDocument/2006/relationships/header" Target="header6.xml"/><Relationship Id="rId8" Type="http://schemas.openxmlformats.org/officeDocument/2006/relationships/header" Target="header1.xml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header" Target="header5.xml"/><Relationship Id="rId20" Type="http://schemas.openxmlformats.org/officeDocument/2006/relationships/image" Target="media/image7.png"/><Relationship Id="rId41" Type="http://schemas.openxmlformats.org/officeDocument/2006/relationships/image" Target="media/image2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dcolmenares\Downloads\Word_Template%20INDRA%20GROUP.dotx" TargetMode="External"/></Relationships>
</file>

<file path=word/theme/theme1.xml><?xml version="1.0" encoding="utf-8"?>
<a:theme xmlns:a="http://schemas.openxmlformats.org/drawingml/2006/main" name="Tema de Office">
  <a:themeElements>
    <a:clrScheme name="INDRA GROUP">
      <a:dk1>
        <a:srgbClr val="004254"/>
      </a:dk1>
      <a:lt1>
        <a:srgbClr val="FFFFFF"/>
      </a:lt1>
      <a:dk2>
        <a:srgbClr val="001923"/>
      </a:dk2>
      <a:lt2>
        <a:srgbClr val="E3E2DA"/>
      </a:lt2>
      <a:accent1>
        <a:srgbClr val="AAAA9F"/>
      </a:accent1>
      <a:accent2>
        <a:srgbClr val="646459"/>
      </a:accent2>
      <a:accent3>
        <a:srgbClr val="8661F5"/>
      </a:accent3>
      <a:accent4>
        <a:srgbClr val="E56813"/>
      </a:accent4>
      <a:accent5>
        <a:srgbClr val="D2044A"/>
      </a:accent5>
      <a:accent6>
        <a:srgbClr val="72D3D3"/>
      </a:accent6>
      <a:hlink>
        <a:srgbClr val="00B0BD"/>
      </a:hlink>
      <a:folHlink>
        <a:srgbClr val="00759A"/>
      </a:folHlink>
    </a:clrScheme>
    <a:fontScheme name="INDRA 2024">
      <a:majorFont>
        <a:latin typeface="ForFuture Sans"/>
        <a:ea typeface=""/>
        <a:cs typeface=""/>
      </a:majorFont>
      <a:minorFont>
        <a:latin typeface="ForFuture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1EF7B7-7D6C-4150-9EF6-5B2F7E0CE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Word_Template INDRA GROUP.dotx</Template>
  <TotalTime>389</TotalTime>
  <Pages>24</Pages>
  <Words>2015</Words>
  <Characters>11085</Characters>
  <Application>Microsoft Office Word</Application>
  <DocSecurity>0</DocSecurity>
  <Lines>92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Minsait</Company>
  <LinksUpToDate>false</LinksUpToDate>
  <CharactersWithSpaces>13074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Colmenares Rueda, Jose David</dc:creator>
  <cp:lastModifiedBy>Colmenares Rueda, Jose David</cp:lastModifiedBy>
  <cp:revision>3</cp:revision>
  <cp:lastPrinted>2018-09-06T10:10:00Z</cp:lastPrinted>
  <dcterms:created xsi:type="dcterms:W3CDTF">2025-10-23T15:24:00Z</dcterms:created>
  <dcterms:modified xsi:type="dcterms:W3CDTF">2025-10-23T21:53:00Z</dcterms:modified>
</cp:coreProperties>
</file>