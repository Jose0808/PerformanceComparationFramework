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8D0F" w14:textId="77777777" w:rsidR="00FB0EC9" w:rsidRPr="004E241F" w:rsidRDefault="00624185" w:rsidP="00A12BB7">
      <w:pPr>
        <w:spacing w:before="0" w:after="0" w:line="216" w:lineRule="auto"/>
        <w:ind w:left="-454" w:right="-284"/>
      </w:pPr>
      <w:bookmarkStart w:id="0" w:name="_Hlk181623018"/>
      <w:bookmarkStart w:id="1" w:name="_Hlk181870756"/>
      <w:r w:rsidRPr="004E241F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06891" wp14:editId="52085F70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0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47F3C" w14:textId="18F4DBCD" w:rsidR="00624185" w:rsidRPr="004E241F" w:rsidRDefault="00C63D3E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Jose Colmenares</w:t>
                            </w:r>
                            <w:r w:rsidR="00624185"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–</w:t>
                            </w:r>
                            <w:r w:rsidR="00624185"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INDRA GROUP</w:t>
                            </w:r>
                          </w:p>
                          <w:p w14:paraId="5FE1F0E5" w14:textId="5CEFA808" w:rsidR="00624185" w:rsidRPr="004E241F" w:rsidRDefault="00C63D3E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jdcolmenares@indracompany.com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906891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" filled="f" stroked="f" strokeweight=".5pt">
                <v:textbox inset="1mm">
                  <w:txbxContent>
                    <w:p w14:paraId="54947F3C" w14:textId="18F4DBCD" w:rsidR="00624185" w:rsidRPr="004E241F" w:rsidRDefault="00C63D3E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Jose Colmenares</w:t>
                      </w:r>
                      <w:r w:rsidR="00624185"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–</w:t>
                      </w:r>
                      <w:r w:rsidR="00624185"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INDRA GROUP</w:t>
                      </w:r>
                    </w:p>
                    <w:p w14:paraId="5FE1F0E5" w14:textId="5CEFA808" w:rsidR="00624185" w:rsidRPr="004E241F" w:rsidRDefault="00C63D3E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jdcolmenares@indracompany.com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 w:rsidRPr="004E241F">
        <w:rPr>
          <w:noProof/>
          <w:sz w:val="18"/>
          <w:szCs w:val="22"/>
        </w:rPr>
        <mc:AlternateContent>
          <mc:Choice Requires="wps">
            <w:drawing>
              <wp:inline distT="0" distB="0" distL="0" distR="0" wp14:anchorId="26422095" wp14:editId="51E8C640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7E812" w14:textId="45AF99B3" w:rsidR="0046704A" w:rsidRPr="004E241F" w:rsidRDefault="00C63D3E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98"/>
                                <w:szCs w:val="98"/>
                              </w:rPr>
                              <w:t xml:space="preserve">Manual </w:t>
                            </w:r>
                            <w:r w:rsidR="00F31C96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98"/>
                                <w:szCs w:val="98"/>
                              </w:rPr>
                              <w:t>técnico</w:t>
                            </w:r>
                            <w:r w:rsidR="0046704A"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98"/>
                                <w:szCs w:val="98"/>
                              </w:rPr>
                              <w:br/>
                            </w:r>
                            <w:r w:rsidRPr="004E241F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 xml:space="preserve">Pruebas </w:t>
                            </w:r>
                            <w:r w:rsidR="00E84C41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 xml:space="preserve">de latencia </w:t>
                            </w:r>
                            <w:r w:rsidRPr="004E241F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>automatizadas</w:t>
                            </w:r>
                          </w:p>
                          <w:p w14:paraId="4CFEBE80" w14:textId="77777777" w:rsidR="0046704A" w:rsidRPr="004E241F" w:rsidRDefault="0046704A" w:rsidP="0046704A">
                            <w:pPr>
                              <w:rPr>
                                <w:shd w:val="clear" w:color="auto" w:fill="FFFFFF" w:themeFill="background1"/>
                              </w:rPr>
                            </w:pPr>
                          </w:p>
                          <w:p w14:paraId="0704F59B" w14:textId="7EB74C08" w:rsidR="00C63D3E" w:rsidRPr="004E241F" w:rsidRDefault="00C63D3E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</w:rPr>
                            </w:pPr>
                            <w:r w:rsidRPr="004E241F">
                              <w:rPr>
                                <w:rFonts w:asciiTheme="minorHAnsi" w:hAnsiTheme="minorHAnsi"/>
                                <w:sz w:val="38"/>
                                <w:szCs w:val="38"/>
                              </w:rPr>
                              <w:t xml:space="preserve">Manual </w:t>
                            </w:r>
                            <w:r w:rsidR="00F31C96" w:rsidRPr="00F31C96">
                              <w:rPr>
                                <w:rFonts w:asciiTheme="minorHAnsi" w:hAnsiTheme="minorHAnsi"/>
                                <w:sz w:val="38"/>
                                <w:szCs w:val="38"/>
                              </w:rPr>
                              <w:t>técnico</w:t>
                            </w:r>
                          </w:p>
                          <w:p w14:paraId="41FAAE49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48FD1124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F877E20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7BFE689D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6A004AD0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8431077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FDB6538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0EC6F3D5" w14:textId="77777777" w:rsidR="00624185" w:rsidRPr="004E241F" w:rsidRDefault="00624185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22095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14:paraId="2327E812" w14:textId="45AF99B3" w:rsidR="0046704A" w:rsidRPr="004E241F" w:rsidRDefault="00C63D3E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98"/>
                          <w:szCs w:val="98"/>
                        </w:rPr>
                        <w:t xml:space="preserve">Manual </w:t>
                      </w:r>
                      <w:r w:rsidR="00F31C96">
                        <w:rPr>
                          <w:rFonts w:asciiTheme="majorHAnsi" w:hAnsiTheme="majorHAnsi" w:cstheme="majorHAnsi"/>
                          <w:color w:val="646459" w:themeColor="accent2"/>
                          <w:sz w:val="98"/>
                          <w:szCs w:val="98"/>
                        </w:rPr>
                        <w:t>técnico</w:t>
                      </w:r>
                      <w:r w:rsidR="0046704A"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98"/>
                          <w:szCs w:val="98"/>
                        </w:rPr>
                        <w:br/>
                      </w:r>
                      <w:r w:rsidRPr="004E241F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 xml:space="preserve">Pruebas </w:t>
                      </w:r>
                      <w:r w:rsidR="00E84C41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 xml:space="preserve">de latencia </w:t>
                      </w:r>
                      <w:r w:rsidRPr="004E241F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>automatizadas</w:t>
                      </w:r>
                    </w:p>
                    <w:p w14:paraId="4CFEBE80" w14:textId="77777777" w:rsidR="0046704A" w:rsidRPr="004E241F" w:rsidRDefault="0046704A" w:rsidP="0046704A">
                      <w:pPr>
                        <w:rPr>
                          <w:shd w:val="clear" w:color="auto" w:fill="FFFFFF" w:themeFill="background1"/>
                        </w:rPr>
                      </w:pPr>
                    </w:p>
                    <w:p w14:paraId="0704F59B" w14:textId="7EB74C08" w:rsidR="00C63D3E" w:rsidRPr="004E241F" w:rsidRDefault="00C63D3E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</w:rPr>
                      </w:pPr>
                      <w:r w:rsidRPr="004E241F">
                        <w:rPr>
                          <w:rFonts w:asciiTheme="minorHAnsi" w:hAnsiTheme="minorHAnsi"/>
                          <w:sz w:val="38"/>
                          <w:szCs w:val="38"/>
                        </w:rPr>
                        <w:t xml:space="preserve">Manual </w:t>
                      </w:r>
                      <w:r w:rsidR="00F31C96" w:rsidRPr="00F31C96">
                        <w:rPr>
                          <w:rFonts w:asciiTheme="minorHAnsi" w:hAnsiTheme="minorHAnsi"/>
                          <w:sz w:val="38"/>
                          <w:szCs w:val="38"/>
                        </w:rPr>
                        <w:t>técnico</w:t>
                      </w:r>
                    </w:p>
                    <w:p w14:paraId="41FAAE49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48FD1124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F877E20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7BFE689D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6A004AD0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8431077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FDB6538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0EC6F3D5" w14:textId="77777777" w:rsidR="00624185" w:rsidRPr="004E241F" w:rsidRDefault="00624185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43BF5390" w14:textId="77777777" w:rsidR="0046704A" w:rsidRPr="004E241F" w:rsidRDefault="0046704A" w:rsidP="00A12BB7">
      <w:pPr>
        <w:spacing w:before="0" w:after="0" w:line="216" w:lineRule="auto"/>
        <w:ind w:left="-454" w:right="-284"/>
      </w:pPr>
    </w:p>
    <w:p w14:paraId="1DF5905C" w14:textId="77777777" w:rsidR="0054527E" w:rsidRPr="004E241F" w:rsidRDefault="0054527E" w:rsidP="0054527E">
      <w:pPr>
        <w:spacing w:before="0" w:after="0" w:line="192" w:lineRule="auto"/>
        <w:ind w:left="-454" w:right="-284"/>
      </w:pPr>
    </w:p>
    <w:p w14:paraId="70AFD31D" w14:textId="77777777" w:rsidR="00710D75" w:rsidRPr="004E241F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sz w:val="22"/>
          <w:szCs w:val="28"/>
        </w:rPr>
      </w:pPr>
    </w:p>
    <w:p w14:paraId="2442FA7F" w14:textId="77777777" w:rsidR="00D16380" w:rsidRPr="004E241F" w:rsidRDefault="00D16380" w:rsidP="00D16380">
      <w:pPr>
        <w:rPr>
          <w:sz w:val="22"/>
          <w:szCs w:val="28"/>
        </w:rPr>
      </w:pPr>
    </w:p>
    <w:p w14:paraId="38909076" w14:textId="77777777" w:rsidR="00D16380" w:rsidRPr="004E241F" w:rsidRDefault="00D16380" w:rsidP="00D16380">
      <w:pPr>
        <w:rPr>
          <w:sz w:val="22"/>
          <w:szCs w:val="28"/>
        </w:rPr>
      </w:pPr>
    </w:p>
    <w:p w14:paraId="1D02CCCC" w14:textId="77777777" w:rsidR="00D16380" w:rsidRPr="004E241F" w:rsidRDefault="00D16380" w:rsidP="00D16380">
      <w:pPr>
        <w:rPr>
          <w:sz w:val="22"/>
          <w:szCs w:val="28"/>
        </w:rPr>
      </w:pPr>
    </w:p>
    <w:p w14:paraId="0F775DFE" w14:textId="77777777" w:rsidR="00D16380" w:rsidRPr="004E241F" w:rsidRDefault="00D16380" w:rsidP="00D16380">
      <w:pPr>
        <w:tabs>
          <w:tab w:val="left" w:pos="5689"/>
        </w:tabs>
        <w:rPr>
          <w:sz w:val="22"/>
          <w:szCs w:val="28"/>
        </w:rPr>
      </w:pPr>
      <w:r w:rsidRPr="004E241F">
        <w:rPr>
          <w:sz w:val="22"/>
          <w:szCs w:val="28"/>
        </w:rPr>
        <w:tab/>
      </w:r>
    </w:p>
    <w:p w14:paraId="715D8F5E" w14:textId="77777777" w:rsidR="00D16380" w:rsidRPr="004E241F" w:rsidRDefault="00D16380" w:rsidP="00D16380">
      <w:pPr>
        <w:tabs>
          <w:tab w:val="left" w:pos="5689"/>
        </w:tabs>
        <w:rPr>
          <w:sz w:val="22"/>
          <w:szCs w:val="28"/>
        </w:rPr>
        <w:sectPr w:rsidR="00D16380" w:rsidRPr="004E241F" w:rsidSect="00D957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  <w:r w:rsidRPr="004E241F">
        <w:rPr>
          <w:sz w:val="22"/>
          <w:szCs w:val="28"/>
        </w:rPr>
        <w:tab/>
      </w:r>
    </w:p>
    <w:bookmarkEnd w:id="1"/>
    <w:p w14:paraId="2D520EE6" w14:textId="77777777" w:rsidR="00544EF6" w:rsidRPr="004E241F" w:rsidRDefault="002A6AB4" w:rsidP="00D4235F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4E241F">
        <w:rPr>
          <w:bCs/>
          <w:sz w:val="40"/>
          <w:szCs w:val="40"/>
        </w:rPr>
        <w:lastRenderedPageBreak/>
        <w:t>Í</w:t>
      </w:r>
      <w:r w:rsidR="009C2582" w:rsidRPr="004E241F">
        <w:rPr>
          <w:bCs/>
          <w:sz w:val="40"/>
          <w:szCs w:val="40"/>
        </w:rPr>
        <w:t>ndice</w:t>
      </w:r>
    </w:p>
    <w:p w14:paraId="3757FC33" w14:textId="6F2A2695" w:rsidR="00E62CD9" w:rsidRDefault="009C2582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TOC \o "1-3" \h \z \u </w:instrText>
      </w:r>
      <w:r w:rsidRPr="004E241F">
        <w:rPr>
          <w:noProof w:val="0"/>
        </w:rPr>
        <w:fldChar w:fldCharType="separate"/>
      </w:r>
      <w:hyperlink w:anchor="_Toc212130230" w:history="1">
        <w:r w:rsidR="00E62CD9" w:rsidRPr="00335750">
          <w:rPr>
            <w:rStyle w:val="Hipervnculo"/>
          </w:rPr>
          <w:t>1</w:t>
        </w:r>
        <w:r w:rsidR="00E62CD9"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="00E62CD9" w:rsidRPr="00335750">
          <w:rPr>
            <w:rStyle w:val="Hipervnculo"/>
          </w:rPr>
          <w:t>Introducción</w:t>
        </w:r>
        <w:r w:rsidR="00E62CD9">
          <w:rPr>
            <w:webHidden/>
          </w:rPr>
          <w:tab/>
        </w:r>
        <w:r w:rsidR="00E62CD9">
          <w:rPr>
            <w:webHidden/>
          </w:rPr>
          <w:fldChar w:fldCharType="begin"/>
        </w:r>
        <w:r w:rsidR="00E62CD9">
          <w:rPr>
            <w:webHidden/>
          </w:rPr>
          <w:instrText xml:space="preserve"> PAGEREF _Toc212130230 \h </w:instrText>
        </w:r>
        <w:r w:rsidR="00E62CD9">
          <w:rPr>
            <w:webHidden/>
          </w:rPr>
        </w:r>
        <w:r w:rsidR="00E62CD9">
          <w:rPr>
            <w:webHidden/>
          </w:rPr>
          <w:fldChar w:fldCharType="separate"/>
        </w:r>
        <w:r w:rsidR="00E62CD9">
          <w:rPr>
            <w:webHidden/>
          </w:rPr>
          <w:t>4</w:t>
        </w:r>
        <w:r w:rsidR="00E62CD9">
          <w:rPr>
            <w:webHidden/>
          </w:rPr>
          <w:fldChar w:fldCharType="end"/>
        </w:r>
      </w:hyperlink>
    </w:p>
    <w:p w14:paraId="4572F131" w14:textId="765BDF50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1" w:history="1">
        <w:r w:rsidRPr="00335750">
          <w:rPr>
            <w:rStyle w:val="Hipervnculo"/>
          </w:rPr>
          <w:t>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Requisitos Previos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9BB546" w14:textId="483F47E6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2" w:history="1">
        <w:r w:rsidRPr="00335750">
          <w:rPr>
            <w:rStyle w:val="Hipervnculo"/>
          </w:rPr>
          <w:t>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Instalación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1861B6B" w14:textId="6DB3A61C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3" w:history="1">
        <w:r w:rsidRPr="00335750">
          <w:rPr>
            <w:rStyle w:val="Hipervnculo"/>
          </w:rPr>
          <w:t>3.1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Descargue la automatización &lt;URL&gt;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0D69B4F" w14:textId="16AD4ABD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4" w:history="1">
        <w:r w:rsidRPr="00335750">
          <w:rPr>
            <w:rStyle w:val="Hipervnculo"/>
          </w:rPr>
          <w:t>3.2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Ubique la descarga preferiblemente en el disco local (C:)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10EB75" w14:textId="038B788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5" w:history="1">
        <w:r w:rsidRPr="00335750">
          <w:rPr>
            <w:rStyle w:val="Hipervnculo"/>
          </w:rPr>
          <w:t>3.3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Descomprima la carpeta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825C578" w14:textId="1691CC1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6" w:history="1">
        <w:r w:rsidRPr="00335750">
          <w:rPr>
            <w:rStyle w:val="Hipervnculo"/>
          </w:rPr>
          <w:t>3.4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Dentro de la carpeta se encuentra el ejecutable “Performance Testing Framework.exe”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153787" w14:textId="5E484E80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7" w:history="1">
        <w:r w:rsidRPr="00335750">
          <w:rPr>
            <w:rStyle w:val="Hipervnculo"/>
          </w:rPr>
          <w:t>3.5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Abra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50012F4" w14:textId="52113839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8" w:history="1">
        <w:r w:rsidRPr="00335750">
          <w:rPr>
            <w:rStyle w:val="Hipervnculo"/>
          </w:rPr>
          <w:t>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Inicio de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EE3FD79" w14:textId="0F4DF97F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9" w:history="1">
        <w:r w:rsidRPr="00335750">
          <w:rPr>
            <w:rStyle w:val="Hipervnculo"/>
          </w:rPr>
          <w:t>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Secciones de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B7FD4D5" w14:textId="08B13ABE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0" w:history="1">
        <w:r w:rsidRPr="00335750">
          <w:rPr>
            <w:rStyle w:val="Hipervnculo"/>
          </w:rPr>
          <w:t>5.1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Dashboard: Pantalla principal del aplicativos, muestra el estado del general del sistema y nos indica si el entorno esta listo para ejecutar las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214F353" w14:textId="08CEAC92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1" w:history="1">
        <w:r w:rsidRPr="00335750">
          <w:rPr>
            <w:rStyle w:val="Hipervnculo"/>
          </w:rPr>
          <w:t>5.2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Editor de Datos: Lista los archivos de datos relacionados con los flujos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8C7B269" w14:textId="6A4B7C3F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2" w:history="1">
        <w:r w:rsidRPr="00335750">
          <w:rPr>
            <w:rStyle w:val="Hipervnculo"/>
          </w:rPr>
          <w:t>5.2.1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Actualización de datos: Al seleccionar un archivo podemos ver el contenido y los datos, se puede modificar el valor editando como cualquier documento de texto, al modificar la información y guardar también se crea automáticamente un archivo de respaldo con la estructura (Nombre_Test.backup.fecha). Se tiene también funcionalidades útiles para la modificación como el validar que la data esté correcta, formatear la estructura del contenido y una sección que indica cuales son los tests que utilizan estos datos. NOTA: se debe tener en cuenta que los datos deben ser previamente validados en las aplicaciones automatizadas y deben estar escritas de la misma manera.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143858" w14:textId="77B450B8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3" w:history="1">
        <w:r w:rsidRPr="00335750">
          <w:rPr>
            <w:rStyle w:val="Hipervnculo"/>
          </w:rPr>
          <w:t>5.3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Editor de variables de Entorno: Lista todos los parámetros generales de configuración para todas las pruebas.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2C24568" w14:textId="482FECE7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4" w:history="1">
        <w:r w:rsidRPr="00335750">
          <w:rPr>
            <w:rStyle w:val="Hipervnculo"/>
          </w:rPr>
          <w:t>5.3.1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Actualización de datos: Podemos seleccionar cualquier input para modificar el campo, al modificar la información y guardar también se crea automáticamente un archivo de respaldo con la estructura (.env.backup.fecha).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1EDA4E3" w14:textId="298F8F6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5" w:history="1">
        <w:r w:rsidRPr="00335750">
          <w:rPr>
            <w:rStyle w:val="Hipervnculo"/>
          </w:rPr>
          <w:t>5.3.2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Parámetros relevantes: A continuación, se explica las variables y su uso en la automatización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4DB66EA" w14:textId="0AD0579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6" w:history="1">
        <w:r w:rsidRPr="00335750">
          <w:rPr>
            <w:rStyle w:val="Hipervnculo"/>
          </w:rPr>
          <w:t>5.3.3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APP1_NAME, APP2_NAME: El nombre del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007FFAA" w14:textId="52A807E5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7" w:history="1">
        <w:r w:rsidRPr="00335750">
          <w:rPr>
            <w:rStyle w:val="Hipervnculo"/>
          </w:rPr>
          <w:t>5.3.4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APP1_BASE_URL, APP2_ BASE_URL: Url de cada uno de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DE802BD" w14:textId="2A74028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8" w:history="1">
        <w:r w:rsidRPr="00335750">
          <w:rPr>
            <w:rStyle w:val="Hipervnculo"/>
          </w:rPr>
          <w:t>5.3.5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APP1_TECHNOLOGY, APP2_TECHNOLOGY: es la url de cada uno de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8BDC84E" w14:textId="373BBC0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9" w:history="1">
        <w:r w:rsidRPr="00335750">
          <w:rPr>
            <w:rStyle w:val="Hipervnculo"/>
          </w:rPr>
          <w:t>5.3.6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APP1_ACCOUNT_TYPE, APP1_USERNAME, APP1_PASSWORD, APP2_ACCOUNT_TYPE, APP2_USERNAME, APP2_PASSWORD  : Credenciales de acceso a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3BA224A" w14:textId="513A2B3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0" w:history="1">
        <w:r w:rsidRPr="00335750">
          <w:rPr>
            <w:rStyle w:val="Hipervnculo"/>
          </w:rPr>
          <w:t>5.4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Modo Interactivo: se ejecutan las pruebas mediante una interfaz visual donde podemos ver y hacer seguimiento mas detallado a las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6C2556F" w14:textId="56DA18FE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1" w:history="1">
        <w:r w:rsidRPr="00335750">
          <w:rPr>
            <w:rStyle w:val="Hipervnculo"/>
          </w:rPr>
          <w:t>5.5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Ejecutar Pruebas: Ejecuta todas las pruebas en segundo plano y muestra los logs generados por la automatización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8547A63" w14:textId="27890C7C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2" w:history="1">
        <w:r w:rsidRPr="00335750">
          <w:rPr>
            <w:rStyle w:val="Hipervnculo"/>
            <w:highlight w:val="yellow"/>
          </w:rPr>
          <w:t>5.6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  <w:highlight w:val="yellow"/>
          </w:rPr>
          <w:t>Planificador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BE7F390" w14:textId="4B9B0130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3" w:history="1">
        <w:r w:rsidRPr="00335750">
          <w:rPr>
            <w:rStyle w:val="Hipervnculo"/>
          </w:rPr>
          <w:t>5.7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Ver Reportes: Permite visualizar los reportes de cada una de las ejecuciones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77E615" w14:textId="795D9BD6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4" w:history="1">
        <w:r w:rsidRPr="00335750">
          <w:rPr>
            <w:rStyle w:val="Hipervnculo"/>
          </w:rPr>
          <w:t>5.7.1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Abrir reporte HTML: Abre una ventana del navegador que nos muestra a detalle cada ejecución, videos imágenes y toda la traza de ejecución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EC27663" w14:textId="365A31C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5" w:history="1">
        <w:r w:rsidRPr="00335750">
          <w:rPr>
            <w:rStyle w:val="Hipervnculo"/>
          </w:rPr>
          <w:t>5.7.2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Abrir carpeta de Reportes: Abre la ruta de la carpeta que contiene los reportes, los reportes se guardan en carpetas especificas por cada test, y dentro de ellas se guarda el documento HTML que al abrirlo nos muestra el reporte de comparación generado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544AE19" w14:textId="268A004D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6" w:history="1">
        <w:r w:rsidRPr="00335750">
          <w:rPr>
            <w:rStyle w:val="Hipervnculo"/>
          </w:rPr>
          <w:t>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6D7D1EC" w14:textId="35701B9B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7" w:history="1">
        <w:r w:rsidRPr="00335750">
          <w:rPr>
            <w:rStyle w:val="Hipervnculo"/>
          </w:rPr>
          <w:t>6.1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 General: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09D003C" w14:textId="30BDD31B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8" w:history="1">
        <w:r w:rsidRPr="00335750">
          <w:rPr>
            <w:rStyle w:val="Hipervnculo"/>
          </w:rPr>
          <w:t>6.2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 de Comparación: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21ECBCC" w14:textId="485236E6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9" w:history="1">
        <w:r w:rsidRPr="00335750">
          <w:rPr>
            <w:rStyle w:val="Hipervnculo"/>
          </w:rPr>
          <w:t>6.2.1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Nombre de la prueba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27D2E52" w14:textId="480CECB9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0" w:history="1">
        <w:r w:rsidRPr="00335750">
          <w:rPr>
            <w:rStyle w:val="Hipervnculo"/>
          </w:rPr>
          <w:t>6.2.2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Fecha de generación del reporte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766D822" w14:textId="2E305A5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1" w:history="1">
        <w:r w:rsidRPr="00335750">
          <w:rPr>
            <w:rStyle w:val="Hipervnculo"/>
          </w:rPr>
          <w:t>6.2.3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Nombre de las aplicaciones y el tiempo que tardo en ejecutar el flujo completo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F7E49BF" w14:textId="6BC7983C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2" w:history="1">
        <w:r w:rsidRPr="00335750">
          <w:rPr>
            <w:rStyle w:val="Hipervnculo"/>
          </w:rPr>
          <w:t>6.2.4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Tarjetas de información general: Datos para tener en cuenta y diferencia de tiempo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AE00379" w14:textId="145121EE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3" w:history="1">
        <w:r w:rsidRPr="00335750">
          <w:rPr>
            <w:rStyle w:val="Hipervnculo"/>
          </w:rPr>
          <w:t>6.2.5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Comparación visual: Compara visualmente por pasos de los tiempos que tomo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EF1FFB1" w14:textId="20C324D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4" w:history="1">
        <w:r w:rsidRPr="00335750">
          <w:rPr>
            <w:rStyle w:val="Hipervnculo"/>
          </w:rPr>
          <w:t>6.2.6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Detalle por pasos: Compara por cada uno de los pasos ejecutados, el tiempo que tomo cada uno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4EAEEC2" w14:textId="30E162AD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5" w:history="1">
        <w:r w:rsidRPr="00335750">
          <w:rPr>
            <w:rStyle w:val="Hipervnculo"/>
          </w:rPr>
          <w:t>6.2.7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Pasos: Al hacer clic podemos expandir y contraer, al expandir nos muestra los sub-pasos que se realizaron con el tiempo que tomo en cada uno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3D670EE" w14:textId="1C3C2545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6" w:history="1">
        <w:r w:rsidRPr="00335750">
          <w:rPr>
            <w:rStyle w:val="Hipervnculo"/>
          </w:rPr>
          <w:t>6.2.8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Sub-pasos: Al hacer clic podemos expandir y contraer, al expandir nos muestra los console logs, errores en consola, y network request con la cantidad encontrada de cada uno de ellos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4B715E1" w14:textId="0D58003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7" w:history="1">
        <w:r w:rsidRPr="00335750">
          <w:rPr>
            <w:rStyle w:val="Hipervnculo"/>
          </w:rPr>
          <w:t>6.2.9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Console Logs: Al hacer clic podemos expandir y contraer, al expandir nos muestra los textos generados por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ECF3427" w14:textId="08B5FE2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8" w:history="1">
        <w:r w:rsidRPr="00335750">
          <w:rPr>
            <w:rStyle w:val="Hipervnculo"/>
          </w:rPr>
          <w:t>6.2.10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Errores de Consola: Al hacer clic podemos expandir y contraer, al expandir nos muestra los errores en consola por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E1086B9" w14:textId="7C8EBF87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9" w:history="1">
        <w:r w:rsidRPr="00335750">
          <w:rPr>
            <w:rStyle w:val="Hipervnculo"/>
          </w:rPr>
          <w:t>6.2.11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Network Requests: Al hacer clic podemos expandir y contraer, al expandir nos muestra los request o peticiones de red que genera cada app con el tiempo de respuesta, código de respuesta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2BAAFFE" w14:textId="1B0D36C9" w:rsidR="00544EF6" w:rsidRPr="004E241F" w:rsidRDefault="009C2582" w:rsidP="00D4235F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4E241F">
        <w:fldChar w:fldCharType="end"/>
      </w:r>
      <w:r w:rsidRPr="004E241F">
        <w:rPr>
          <w:bCs/>
          <w:sz w:val="40"/>
          <w:szCs w:val="40"/>
        </w:rPr>
        <w:t xml:space="preserve">Índice de ilustraciones </w:t>
      </w:r>
    </w:p>
    <w:p w14:paraId="6D40862B" w14:textId="0A970145" w:rsidR="00E62CD9" w:rsidRDefault="009C2582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r w:rsidRPr="004E241F">
        <w:fldChar w:fldCharType="begin"/>
      </w:r>
      <w:r w:rsidRPr="004E241F">
        <w:instrText xml:space="preserve"> TOC \h \z \c "Ilustración" </w:instrText>
      </w:r>
      <w:r w:rsidRPr="004E241F">
        <w:fldChar w:fldCharType="separate"/>
      </w:r>
      <w:hyperlink w:anchor="_Toc212130284" w:history="1">
        <w:r w:rsidR="00E62CD9" w:rsidRPr="00AB3FE3">
          <w:rPr>
            <w:rStyle w:val="Hipervnculo"/>
            <w:noProof/>
          </w:rPr>
          <w:t>Ilustración 2. Pantalla de inicio</w:t>
        </w:r>
        <w:r w:rsidR="00E62CD9">
          <w:rPr>
            <w:noProof/>
            <w:webHidden/>
          </w:rPr>
          <w:tab/>
        </w:r>
        <w:r w:rsidR="00E62CD9">
          <w:rPr>
            <w:noProof/>
            <w:webHidden/>
          </w:rPr>
          <w:fldChar w:fldCharType="begin"/>
        </w:r>
        <w:r w:rsidR="00E62CD9">
          <w:rPr>
            <w:noProof/>
            <w:webHidden/>
          </w:rPr>
          <w:instrText xml:space="preserve"> PAGEREF _Toc212130284 \h </w:instrText>
        </w:r>
        <w:r w:rsidR="00E62CD9">
          <w:rPr>
            <w:noProof/>
            <w:webHidden/>
          </w:rPr>
        </w:r>
        <w:r w:rsidR="00E62CD9">
          <w:rPr>
            <w:noProof/>
            <w:webHidden/>
          </w:rPr>
          <w:fldChar w:fldCharType="separate"/>
        </w:r>
        <w:r w:rsidR="00E62CD9">
          <w:rPr>
            <w:noProof/>
            <w:webHidden/>
          </w:rPr>
          <w:t>7</w:t>
        </w:r>
        <w:r w:rsidR="00E62CD9">
          <w:rPr>
            <w:noProof/>
            <w:webHidden/>
          </w:rPr>
          <w:fldChar w:fldCharType="end"/>
        </w:r>
      </w:hyperlink>
    </w:p>
    <w:p w14:paraId="5F6823A5" w14:textId="68579C07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5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2C4CE1" w14:textId="04128849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6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8E28B4" w14:textId="4FE9F08C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7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BC80D8" w14:textId="013FD346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8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378795" w14:textId="6DA7B742" w:rsidR="00544EF6" w:rsidRPr="004E241F" w:rsidRDefault="009C2582" w:rsidP="00874DC8">
      <w:pPr>
        <w:tabs>
          <w:tab w:val="left" w:pos="2637"/>
        </w:tabs>
        <w:spacing w:before="480" w:after="240"/>
        <w:jc w:val="left"/>
      </w:pPr>
      <w:r w:rsidRPr="004E241F">
        <w:fldChar w:fldCharType="end"/>
      </w:r>
      <w:r w:rsidR="00874DC8" w:rsidRPr="004E241F">
        <w:t xml:space="preserve"> </w:t>
      </w:r>
    </w:p>
    <w:p w14:paraId="2659178D" w14:textId="77777777" w:rsidR="00544EF6" w:rsidRPr="004E241F" w:rsidRDefault="009C2582" w:rsidP="00544EF6">
      <w:r w:rsidRPr="004E241F">
        <w:br w:type="page"/>
      </w:r>
    </w:p>
    <w:p w14:paraId="42E94D72" w14:textId="1C7F3296" w:rsidR="00544EF6" w:rsidRPr="004E241F" w:rsidRDefault="00C63D3E" w:rsidP="001347A8">
      <w:pPr>
        <w:pStyle w:val="Ttulo1"/>
        <w:rPr>
          <w:noProof w:val="0"/>
        </w:rPr>
      </w:pPr>
      <w:bookmarkStart w:id="2" w:name="_Toc212130230"/>
      <w:r w:rsidRPr="004E241F">
        <w:rPr>
          <w:noProof w:val="0"/>
        </w:rPr>
        <w:lastRenderedPageBreak/>
        <w:t>Introducción</w:t>
      </w:r>
      <w:bookmarkEnd w:id="2"/>
    </w:p>
    <w:p w14:paraId="3F7D7D0F" w14:textId="10AD600E" w:rsidR="00C63D3E" w:rsidRPr="004E241F" w:rsidRDefault="00C63D3E" w:rsidP="00C63D3E">
      <w:r w:rsidRPr="004E241F">
        <w:t>Este sistema permite ejecutar flujos para pruebas de latencia de manera automática desde una aplicación de escritorio.</w:t>
      </w:r>
    </w:p>
    <w:p w14:paraId="72334253" w14:textId="594C7C53" w:rsidR="00CD0B64" w:rsidRPr="004E241F" w:rsidRDefault="00C63D3E" w:rsidP="00C63D3E">
      <w:r w:rsidRPr="004E241F">
        <w:t>El objetivo es medir el tiempo de respuesta entre 2 aplicaciones, generando reportes claros y repetibles para análisis de rendimiento.</w:t>
      </w:r>
    </w:p>
    <w:p w14:paraId="33845394" w14:textId="3306547D" w:rsidR="00544EF6" w:rsidRPr="004E241F" w:rsidRDefault="00C63D3E" w:rsidP="001347A8">
      <w:pPr>
        <w:pStyle w:val="Ttulo1"/>
        <w:rPr>
          <w:noProof w:val="0"/>
        </w:rPr>
      </w:pPr>
      <w:bookmarkStart w:id="3" w:name="_Toc212130231"/>
      <w:r w:rsidRPr="004E241F">
        <w:rPr>
          <w:noProof w:val="0"/>
        </w:rPr>
        <w:lastRenderedPageBreak/>
        <w:t>Requisitos Previos</w:t>
      </w:r>
      <w:bookmarkEnd w:id="3"/>
    </w:p>
    <w:p w14:paraId="76871E1E" w14:textId="3840E356" w:rsidR="00544EF6" w:rsidRPr="004E241F" w:rsidRDefault="00C63D3E" w:rsidP="005F40E1">
      <w:r w:rsidRPr="004E241F">
        <w:t xml:space="preserve">Para la correcta </w:t>
      </w:r>
      <w:r w:rsidR="00874DC8" w:rsidRPr="004E241F">
        <w:t>ejecución</w:t>
      </w:r>
      <w:r w:rsidRPr="004E241F">
        <w:t xml:space="preserve"> de la </w:t>
      </w:r>
      <w:r w:rsidR="004E241F" w:rsidRPr="004E241F">
        <w:t>automatización</w:t>
      </w:r>
      <w:r w:rsidRPr="004E241F">
        <w:t xml:space="preserve"> necesitamos contar con los siguientes requisitos</w:t>
      </w:r>
      <w:r w:rsidR="009C2582" w:rsidRPr="004E241F">
        <w:t xml:space="preserve"> </w:t>
      </w:r>
      <w:r w:rsidR="00874DC8" w:rsidRPr="004E241F">
        <w:t>mínimos</w:t>
      </w:r>
      <w:r w:rsidRPr="004E241F">
        <w:t>:</w:t>
      </w:r>
    </w:p>
    <w:p w14:paraId="389B5E6F" w14:textId="76807E1B" w:rsidR="00A74084" w:rsidRPr="004E241F" w:rsidRDefault="00C63D3E" w:rsidP="00340E3A">
      <w:pPr>
        <w:pStyle w:val="Listaconvietas"/>
        <w:rPr>
          <w:noProof w:val="0"/>
        </w:rPr>
      </w:pPr>
      <w:r w:rsidRPr="004E241F">
        <w:rPr>
          <w:noProof w:val="0"/>
        </w:rPr>
        <w:t>Sistema Operativo: Windows 10/11</w:t>
      </w:r>
      <w:r w:rsidR="00A74084" w:rsidRPr="004E241F">
        <w:rPr>
          <w:noProof w:val="0"/>
        </w:rPr>
        <w:t xml:space="preserve"> </w:t>
      </w:r>
    </w:p>
    <w:p w14:paraId="2345FD09" w14:textId="5DB35974" w:rsidR="004E241F" w:rsidRPr="004E241F" w:rsidRDefault="004E241F" w:rsidP="00340E3A">
      <w:pPr>
        <w:pStyle w:val="Listaconvietas"/>
        <w:rPr>
          <w:noProof w:val="0"/>
        </w:rPr>
      </w:pPr>
      <w:r w:rsidRPr="004E241F">
        <w:rPr>
          <w:noProof w:val="0"/>
        </w:rPr>
        <w:t>Conexión a Internet</w:t>
      </w:r>
    </w:p>
    <w:p w14:paraId="55F9A1E3" w14:textId="391D4D41" w:rsidR="004E241F" w:rsidRPr="004E241F" w:rsidRDefault="004E241F" w:rsidP="00340E3A">
      <w:pPr>
        <w:pStyle w:val="Listaconvietas"/>
        <w:rPr>
          <w:noProof w:val="0"/>
        </w:rPr>
      </w:pPr>
      <w:r w:rsidRPr="004E241F">
        <w:rPr>
          <w:noProof w:val="0"/>
        </w:rPr>
        <w:t>Acceso a los aplicativos a comparar</w:t>
      </w:r>
    </w:p>
    <w:p w14:paraId="36C32467" w14:textId="5352479A" w:rsidR="004E241F" w:rsidRPr="004E241F" w:rsidRDefault="004E241F" w:rsidP="00340E3A">
      <w:pPr>
        <w:pStyle w:val="Listaconvietas"/>
        <w:rPr>
          <w:noProof w:val="0"/>
        </w:rPr>
      </w:pPr>
      <w:r w:rsidRPr="004E241F">
        <w:rPr>
          <w:noProof w:val="0"/>
        </w:rPr>
        <w:t>NodeJS instalado</w:t>
      </w:r>
    </w:p>
    <w:p w14:paraId="72A93044" w14:textId="64158860" w:rsidR="004E241F" w:rsidRPr="004E241F" w:rsidRDefault="004E241F" w:rsidP="004E241F">
      <w:pPr>
        <w:pStyle w:val="Listaconvietas"/>
        <w:rPr>
          <w:noProof w:val="0"/>
        </w:rPr>
      </w:pPr>
      <w:r w:rsidRPr="004E241F">
        <w:rPr>
          <w:noProof w:val="0"/>
        </w:rPr>
        <w:t>Tener acceso al instalador de la automatización</w:t>
      </w:r>
    </w:p>
    <w:p w14:paraId="7202899D" w14:textId="77777777" w:rsidR="004E241F" w:rsidRPr="004E241F" w:rsidRDefault="004E241F" w:rsidP="004E241F">
      <w:pPr>
        <w:pStyle w:val="Listaconvietas"/>
        <w:numPr>
          <w:ilvl w:val="0"/>
          <w:numId w:val="0"/>
        </w:numPr>
        <w:ind w:left="278" w:hanging="278"/>
        <w:rPr>
          <w:noProof w:val="0"/>
        </w:rPr>
      </w:pPr>
    </w:p>
    <w:p w14:paraId="09C8CCD9" w14:textId="30C6AC00" w:rsidR="004E241F" w:rsidRPr="004E241F" w:rsidRDefault="004E241F" w:rsidP="004E241F">
      <w:pPr>
        <w:pStyle w:val="Ttulo1"/>
        <w:rPr>
          <w:noProof w:val="0"/>
        </w:rPr>
      </w:pPr>
      <w:bookmarkStart w:id="4" w:name="_Toc212130232"/>
      <w:r w:rsidRPr="004E241F">
        <w:rPr>
          <w:noProof w:val="0"/>
        </w:rPr>
        <w:lastRenderedPageBreak/>
        <w:t>Instalación</w:t>
      </w:r>
      <w:bookmarkEnd w:id="4"/>
    </w:p>
    <w:p w14:paraId="286BD447" w14:textId="14C1F4AA" w:rsidR="004E241F" w:rsidRPr="004E241F" w:rsidRDefault="004E241F" w:rsidP="004E241F">
      <w:r w:rsidRPr="004E241F">
        <w:t>Para la instalación de la automatización debe seguir los siguientes pasos</w:t>
      </w:r>
      <w:r>
        <w:t>:</w:t>
      </w:r>
    </w:p>
    <w:p w14:paraId="401C7520" w14:textId="469D1F2E" w:rsidR="004E241F" w:rsidRPr="004E241F" w:rsidRDefault="004E241F" w:rsidP="004E241F">
      <w:pPr>
        <w:pStyle w:val="Ttulo2"/>
        <w:rPr>
          <w:noProof w:val="0"/>
        </w:rPr>
      </w:pPr>
      <w:bookmarkStart w:id="5" w:name="_Toc212130233"/>
      <w:r w:rsidRPr="004E241F">
        <w:rPr>
          <w:noProof w:val="0"/>
        </w:rPr>
        <w:t>Descargue la automatización &lt;URL&gt;</w:t>
      </w:r>
      <w:bookmarkEnd w:id="5"/>
    </w:p>
    <w:p w14:paraId="2878DE08" w14:textId="5517195E" w:rsidR="004E241F" w:rsidRPr="004E241F" w:rsidRDefault="004E241F" w:rsidP="004E241F">
      <w:pPr>
        <w:pStyle w:val="Ttulo2"/>
        <w:rPr>
          <w:noProof w:val="0"/>
        </w:rPr>
      </w:pPr>
      <w:bookmarkStart w:id="6" w:name="_Toc212130234"/>
      <w:r w:rsidRPr="004E241F">
        <w:rPr>
          <w:noProof w:val="0"/>
        </w:rPr>
        <w:t>Ubique la descarga preferiblemente en el disco local (C:)</w:t>
      </w:r>
      <w:bookmarkEnd w:id="6"/>
    </w:p>
    <w:p w14:paraId="3148588B" w14:textId="406426A0" w:rsidR="004E241F" w:rsidRPr="004E241F" w:rsidRDefault="004E241F" w:rsidP="004E241F">
      <w:pPr>
        <w:pStyle w:val="Ttulo2"/>
        <w:rPr>
          <w:noProof w:val="0"/>
        </w:rPr>
      </w:pPr>
      <w:bookmarkStart w:id="7" w:name="_Toc212130235"/>
      <w:r w:rsidRPr="004E241F">
        <w:rPr>
          <w:noProof w:val="0"/>
        </w:rPr>
        <w:t>Descomprima la carpeta</w:t>
      </w:r>
      <w:bookmarkEnd w:id="7"/>
    </w:p>
    <w:p w14:paraId="3F79AB48" w14:textId="5EF60421" w:rsidR="004E241F" w:rsidRPr="004E241F" w:rsidRDefault="004E241F" w:rsidP="004E241F">
      <w:pPr>
        <w:pStyle w:val="Ttulo2"/>
        <w:rPr>
          <w:noProof w:val="0"/>
        </w:rPr>
      </w:pPr>
      <w:bookmarkStart w:id="8" w:name="_Toc212130236"/>
      <w:r w:rsidRPr="004E241F">
        <w:rPr>
          <w:noProof w:val="0"/>
        </w:rPr>
        <w:t>Dentro de la carpeta se encuentra el ejecutable “Performance Testing Framework.exe”</w:t>
      </w:r>
      <w:bookmarkEnd w:id="8"/>
    </w:p>
    <w:p w14:paraId="2C5E247F" w14:textId="77777777" w:rsidR="00874DC8" w:rsidRPr="004E241F" w:rsidRDefault="004E241F" w:rsidP="00874DC8">
      <w:pPr>
        <w:jc w:val="center"/>
      </w:pPr>
      <w:r w:rsidRPr="004E241F">
        <w:rPr>
          <w:noProof/>
        </w:rPr>
        <w:drawing>
          <wp:inline distT="0" distB="0" distL="0" distR="0" wp14:anchorId="430D3BC6" wp14:editId="6DBAF418">
            <wp:extent cx="2787793" cy="247663"/>
            <wp:effectExtent l="0" t="0" r="0" b="0"/>
            <wp:docPr id="85766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0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7538" w14:textId="0B3269C8" w:rsidR="004E241F" w:rsidRPr="004E241F" w:rsidRDefault="00874DC8" w:rsidP="00874DC8">
      <w:pPr>
        <w:pStyle w:val="Descripcin"/>
        <w:rPr>
          <w:noProof w:val="0"/>
        </w:rPr>
      </w:pPr>
      <w:r w:rsidRPr="004E241F">
        <w:rPr>
          <w:noProof w:val="0"/>
        </w:rPr>
        <w:t xml:space="preserve">Ilustración </w:t>
      </w:r>
      <w:r>
        <w:rPr>
          <w:noProof w:val="0"/>
        </w:rPr>
        <w:t>1</w:t>
      </w:r>
      <w:r w:rsidRPr="004E241F">
        <w:rPr>
          <w:noProof w:val="0"/>
        </w:rPr>
        <w:t xml:space="preserve">. </w:t>
      </w:r>
      <w:r w:rsidR="00E62CD9" w:rsidRPr="00E62CD9">
        <w:rPr>
          <w:noProof w:val="0"/>
        </w:rPr>
        <w:t>Performance Testing Framework.exe</w:t>
      </w:r>
    </w:p>
    <w:p w14:paraId="0798E0B2" w14:textId="65924401" w:rsidR="00544EF6" w:rsidRPr="004E241F" w:rsidRDefault="004E241F" w:rsidP="00102584">
      <w:pPr>
        <w:pStyle w:val="Ttulo2"/>
        <w:rPr>
          <w:noProof w:val="0"/>
        </w:rPr>
      </w:pPr>
      <w:bookmarkStart w:id="9" w:name="_Toc212130237"/>
      <w:r w:rsidRPr="004E241F">
        <w:rPr>
          <w:noProof w:val="0"/>
        </w:rPr>
        <w:t>Abra la aplicación</w:t>
      </w:r>
      <w:bookmarkEnd w:id="9"/>
    </w:p>
    <w:p w14:paraId="71BFA41C" w14:textId="77777777" w:rsidR="004E241F" w:rsidRPr="004E241F" w:rsidRDefault="004E241F" w:rsidP="004E241F"/>
    <w:p w14:paraId="47AE743D" w14:textId="77777777" w:rsidR="004E241F" w:rsidRPr="004E241F" w:rsidRDefault="004E241F" w:rsidP="004E241F"/>
    <w:p w14:paraId="1798DCD2" w14:textId="3F9E9DCE" w:rsidR="004E241F" w:rsidRDefault="004E241F">
      <w:pPr>
        <w:pStyle w:val="Ttulo1"/>
        <w:rPr>
          <w:noProof w:val="0"/>
        </w:rPr>
      </w:pPr>
      <w:bookmarkStart w:id="10" w:name="_Toc212130238"/>
      <w:r w:rsidRPr="004E241F">
        <w:rPr>
          <w:noProof w:val="0"/>
        </w:rPr>
        <w:lastRenderedPageBreak/>
        <w:t>Inicio de la Aplicación</w:t>
      </w:r>
      <w:bookmarkEnd w:id="10"/>
    </w:p>
    <w:p w14:paraId="7614E5C6" w14:textId="00B49BC4" w:rsidR="006B0280" w:rsidRDefault="006B0280" w:rsidP="006B0280">
      <w:r>
        <w:t>Al iniciar la aplicación se mostrará el estado general de la aplicación con un menú ubicado en la parte izquierda de la pantalla, como lo muestra la siguiente imagen:</w:t>
      </w:r>
    </w:p>
    <w:p w14:paraId="432E88FD" w14:textId="77777777" w:rsidR="00874DC8" w:rsidRPr="004E241F" w:rsidRDefault="006B0280" w:rsidP="00874DC8">
      <w:pPr>
        <w:jc w:val="center"/>
      </w:pPr>
      <w:r>
        <w:rPr>
          <w:noProof/>
        </w:rPr>
        <w:drawing>
          <wp:inline distT="0" distB="0" distL="0" distR="0" wp14:anchorId="66C1FC33" wp14:editId="3DCD1D56">
            <wp:extent cx="6134100" cy="3257550"/>
            <wp:effectExtent l="0" t="0" r="0" b="0"/>
            <wp:docPr id="189080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3950" name=""/>
                    <pic:cNvPicPr/>
                  </pic:nvPicPr>
                  <pic:blipFill rotWithShape="1">
                    <a:blip r:embed="rId15"/>
                    <a:srcRect l="816" r="693" b="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A2860" w14:textId="75273CAB" w:rsidR="00874DC8" w:rsidRPr="00874DC8" w:rsidRDefault="00874DC8" w:rsidP="00874DC8">
      <w:pPr>
        <w:pStyle w:val="Descripcin"/>
        <w:rPr>
          <w:noProof w:val="0"/>
        </w:rPr>
      </w:pPr>
      <w:bookmarkStart w:id="11" w:name="_Toc212130284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 xml:space="preserve">. </w:t>
      </w:r>
      <w:r w:rsidR="00E62CD9">
        <w:rPr>
          <w:noProof w:val="0"/>
        </w:rPr>
        <w:t>Pantalla de inicio</w:t>
      </w:r>
      <w:bookmarkEnd w:id="11"/>
    </w:p>
    <w:p w14:paraId="6C769C65" w14:textId="16FBDC3F" w:rsidR="00726704" w:rsidRDefault="00726704" w:rsidP="00726704"/>
    <w:p w14:paraId="0FCAD27E" w14:textId="77777777" w:rsidR="00726704" w:rsidRDefault="00726704" w:rsidP="00726704"/>
    <w:p w14:paraId="65E1D4D0" w14:textId="77777777" w:rsidR="00726704" w:rsidRDefault="00726704" w:rsidP="00726704"/>
    <w:p w14:paraId="66FEE256" w14:textId="54BA89C7" w:rsidR="00726704" w:rsidRPr="00726704" w:rsidRDefault="00726704">
      <w:pPr>
        <w:pStyle w:val="Ttulo1"/>
      </w:pPr>
      <w:bookmarkStart w:id="12" w:name="_Toc212130239"/>
      <w:r>
        <w:rPr>
          <w:noProof w:val="0"/>
        </w:rPr>
        <w:lastRenderedPageBreak/>
        <w:t>Secciones</w:t>
      </w:r>
      <w:r w:rsidRPr="004E241F">
        <w:rPr>
          <w:noProof w:val="0"/>
        </w:rPr>
        <w:t xml:space="preserve"> de la Aplicación</w:t>
      </w:r>
      <w:bookmarkEnd w:id="12"/>
    </w:p>
    <w:p w14:paraId="1F4A7E51" w14:textId="2CEB4610" w:rsidR="004E241F" w:rsidRDefault="006B0280" w:rsidP="004E241F">
      <w:pPr>
        <w:pStyle w:val="Ttulo2"/>
        <w:rPr>
          <w:noProof w:val="0"/>
        </w:rPr>
      </w:pPr>
      <w:bookmarkStart w:id="13" w:name="_Toc212130240"/>
      <w:r>
        <w:rPr>
          <w:noProof w:val="0"/>
        </w:rPr>
        <w:t>Dashboard: Pantalla principal</w:t>
      </w:r>
      <w:r w:rsidR="00726704">
        <w:rPr>
          <w:noProof w:val="0"/>
        </w:rPr>
        <w:t xml:space="preserve"> del aplicativos,</w:t>
      </w:r>
      <w:r>
        <w:rPr>
          <w:noProof w:val="0"/>
        </w:rPr>
        <w:t xml:space="preserve"> muestra el estado del </w:t>
      </w:r>
      <w:r w:rsidR="00726704">
        <w:rPr>
          <w:noProof w:val="0"/>
        </w:rPr>
        <w:t xml:space="preserve">general del </w:t>
      </w:r>
      <w:r>
        <w:rPr>
          <w:noProof w:val="0"/>
        </w:rPr>
        <w:t>sistema</w:t>
      </w:r>
      <w:r w:rsidR="00726704">
        <w:rPr>
          <w:noProof w:val="0"/>
        </w:rPr>
        <w:t xml:space="preserve"> y nos indica si el entorno esta listo para ejecutar las pruebas</w:t>
      </w:r>
      <w:bookmarkEnd w:id="13"/>
    </w:p>
    <w:p w14:paraId="679A44E6" w14:textId="393B2D54" w:rsidR="00E62CD9" w:rsidRPr="004E241F" w:rsidRDefault="00726704" w:rsidP="00E62CD9">
      <w:pPr>
        <w:pStyle w:val="Descripcin"/>
        <w:rPr>
          <w:noProof w:val="0"/>
        </w:rPr>
      </w:pPr>
      <w:r>
        <w:drawing>
          <wp:inline distT="0" distB="0" distL="0" distR="0" wp14:anchorId="197EDF1A" wp14:editId="0E0F2C8F">
            <wp:extent cx="6228080" cy="3304540"/>
            <wp:effectExtent l="0" t="0" r="1270" b="0"/>
            <wp:docPr id="18237649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497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3</w:t>
      </w:r>
      <w:r w:rsidR="00E62CD9" w:rsidRPr="004E241F">
        <w:rPr>
          <w:noProof w:val="0"/>
        </w:rPr>
        <w:t xml:space="preserve">. </w:t>
      </w:r>
      <w:r w:rsidR="00E62CD9">
        <w:rPr>
          <w:noProof w:val="0"/>
        </w:rPr>
        <w:t>Dashboard</w:t>
      </w:r>
    </w:p>
    <w:p w14:paraId="680FEF98" w14:textId="679505BA" w:rsidR="00E62CD9" w:rsidRDefault="00E62CD9" w:rsidP="00E62CD9">
      <w:pPr>
        <w:pStyle w:val="Ttulo2"/>
        <w:rPr>
          <w:noProof w:val="0"/>
        </w:rPr>
      </w:pPr>
      <w:bookmarkStart w:id="14" w:name="_Toc212130241"/>
      <w:r w:rsidRPr="00E62CD9">
        <w:rPr>
          <w:noProof w:val="0"/>
        </w:rPr>
        <w:t>Editor de Datos: Lista los archivos de datos relacionados con los flujos de pruebas</w:t>
      </w:r>
      <w:bookmarkEnd w:id="14"/>
    </w:p>
    <w:p w14:paraId="2E46D0A0" w14:textId="4C0D4546" w:rsidR="00E62CD9" w:rsidRPr="004E241F" w:rsidRDefault="00726704" w:rsidP="00E62CD9">
      <w:pPr>
        <w:pStyle w:val="Descripcin"/>
        <w:rPr>
          <w:noProof w:val="0"/>
        </w:rPr>
      </w:pPr>
      <w:r>
        <w:drawing>
          <wp:inline distT="0" distB="0" distL="0" distR="0" wp14:anchorId="74FB2F92" wp14:editId="688C7D16">
            <wp:extent cx="6228080" cy="3503295"/>
            <wp:effectExtent l="0" t="0" r="1270" b="1905"/>
            <wp:docPr id="12737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4</w:t>
      </w:r>
      <w:r w:rsidR="00E62CD9" w:rsidRPr="004E241F">
        <w:rPr>
          <w:noProof w:val="0"/>
        </w:rPr>
        <w:t xml:space="preserve">. </w:t>
      </w:r>
      <w:r w:rsidR="00E62CD9">
        <w:rPr>
          <w:noProof w:val="0"/>
        </w:rPr>
        <w:t>Editor de datos</w:t>
      </w:r>
    </w:p>
    <w:p w14:paraId="63A87A64" w14:textId="6DBE4D2F" w:rsidR="00726704" w:rsidRDefault="00726704" w:rsidP="00726704"/>
    <w:p w14:paraId="1E662F8A" w14:textId="2DF08BA0" w:rsidR="00726704" w:rsidRDefault="00BE3A12" w:rsidP="00F45ED2">
      <w:pPr>
        <w:pStyle w:val="Ttulo3"/>
        <w:rPr>
          <w:noProof w:val="0"/>
        </w:rPr>
      </w:pPr>
      <w:bookmarkStart w:id="15" w:name="_Toc212130242"/>
      <w:r>
        <w:rPr>
          <w:noProof w:val="0"/>
        </w:rPr>
        <w:t>Actualización</w:t>
      </w:r>
      <w:r w:rsidR="00726704">
        <w:rPr>
          <w:noProof w:val="0"/>
        </w:rPr>
        <w:t xml:space="preserve"> de datos: Al seleccionar un archivo podemos ver el contenido y los datos</w:t>
      </w:r>
      <w:r w:rsidR="00F45ED2">
        <w:rPr>
          <w:noProof w:val="0"/>
        </w:rPr>
        <w:t>,</w:t>
      </w:r>
      <w:r w:rsidR="00F45ED2">
        <w:rPr>
          <w:noProof w:val="0"/>
        </w:rPr>
        <w:br/>
      </w:r>
      <w:r>
        <w:rPr>
          <w:noProof w:val="0"/>
        </w:rPr>
        <w:t xml:space="preserve">se puede modificar el valor editando como cualquier documento de texto, </w:t>
      </w:r>
      <w:r w:rsidR="00F45ED2">
        <w:rPr>
          <w:noProof w:val="0"/>
        </w:rPr>
        <w:t xml:space="preserve">al modificar la información y guardar </w:t>
      </w:r>
      <w:r>
        <w:rPr>
          <w:noProof w:val="0"/>
        </w:rPr>
        <w:t xml:space="preserve">también </w:t>
      </w:r>
      <w:r w:rsidR="00F45ED2">
        <w:rPr>
          <w:noProof w:val="0"/>
        </w:rPr>
        <w:t xml:space="preserve">se crea automáticamente un archivo de respaldo </w:t>
      </w:r>
      <w:r>
        <w:rPr>
          <w:noProof w:val="0"/>
        </w:rPr>
        <w:t>con la estructura (Nombre_Test.backup.fecha)</w:t>
      </w:r>
      <w:r w:rsidR="00F45ED2">
        <w:rPr>
          <w:noProof w:val="0"/>
        </w:rPr>
        <w:t>.</w:t>
      </w:r>
      <w:r>
        <w:rPr>
          <w:noProof w:val="0"/>
        </w:rPr>
        <w:br/>
        <w:t>Se tiene también funcionalidades útiles para la modificación como el validar que la data esté correcta, formatear la estructura del contenido y una sección que indica cuales son los tests que utilizan estos datos.</w:t>
      </w:r>
      <w:r w:rsidR="00F45ED2">
        <w:rPr>
          <w:noProof w:val="0"/>
        </w:rPr>
        <w:br/>
        <w:t xml:space="preserve">NOTA: </w:t>
      </w:r>
      <w:r w:rsidR="00AB55B5">
        <w:rPr>
          <w:noProof w:val="0"/>
        </w:rPr>
        <w:t xml:space="preserve">se debe tener en cuenta que los datos deben ser previamente validados en las aplicaciones automatizadas y deben estar escritas </w:t>
      </w:r>
      <w:r w:rsidR="00F45ED2">
        <w:rPr>
          <w:noProof w:val="0"/>
        </w:rPr>
        <w:t>de la misma manera</w:t>
      </w:r>
      <w:r w:rsidR="00AB55B5">
        <w:rPr>
          <w:noProof w:val="0"/>
        </w:rPr>
        <w:t>.</w:t>
      </w:r>
      <w:bookmarkEnd w:id="15"/>
    </w:p>
    <w:p w14:paraId="0B0E3BF3" w14:textId="056C658F" w:rsidR="00E62CD9" w:rsidRDefault="004D3273" w:rsidP="00E62CD9">
      <w:pPr>
        <w:pStyle w:val="Descripcin"/>
        <w:rPr>
          <w:noProof w:val="0"/>
        </w:rPr>
      </w:pPr>
      <w:r>
        <w:drawing>
          <wp:inline distT="0" distB="0" distL="0" distR="0" wp14:anchorId="1F2A9B13" wp14:editId="5982F6AD">
            <wp:extent cx="6228080" cy="3315970"/>
            <wp:effectExtent l="0" t="0" r="1270" b="0"/>
            <wp:docPr id="1277177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7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5</w:t>
      </w:r>
      <w:r w:rsidR="00E62CD9" w:rsidRPr="004E241F">
        <w:rPr>
          <w:noProof w:val="0"/>
        </w:rPr>
        <w:t xml:space="preserve">. </w:t>
      </w:r>
      <w:r w:rsidR="00E62CD9">
        <w:rPr>
          <w:noProof w:val="0"/>
        </w:rPr>
        <w:t>Edición de datos</w:t>
      </w:r>
    </w:p>
    <w:p w14:paraId="671F5093" w14:textId="77777777" w:rsidR="00E62CD9" w:rsidRDefault="00F45ED2" w:rsidP="00E62CD9">
      <w:pPr>
        <w:pStyle w:val="Descripcin"/>
      </w:pPr>
      <w:r>
        <w:drawing>
          <wp:inline distT="0" distB="0" distL="0" distR="0" wp14:anchorId="6DBCD4E7" wp14:editId="4F4D4B1B">
            <wp:extent cx="2832099" cy="412750"/>
            <wp:effectExtent l="0" t="0" r="6985" b="6350"/>
            <wp:docPr id="19122366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6656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9"/>
                    <a:srcRect t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246" cy="412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</w:p>
    <w:p w14:paraId="6469D204" w14:textId="3EE4ED0E" w:rsidR="00E62CD9" w:rsidRDefault="00E62CD9" w:rsidP="00E62CD9">
      <w:pPr>
        <w:pStyle w:val="Descripcin"/>
        <w:rPr>
          <w:noProof w:val="0"/>
        </w:rPr>
      </w:pPr>
      <w:r w:rsidRPr="004E241F">
        <w:rPr>
          <w:noProof w:val="0"/>
        </w:rPr>
        <w:t xml:space="preserve">Ilustración </w:t>
      </w:r>
      <w:r>
        <w:rPr>
          <w:noProof w:val="0"/>
        </w:rPr>
        <w:t>6</w:t>
      </w:r>
      <w:r w:rsidRPr="004E241F">
        <w:rPr>
          <w:noProof w:val="0"/>
        </w:rPr>
        <w:t xml:space="preserve">. </w:t>
      </w:r>
      <w:r>
        <w:rPr>
          <w:noProof w:val="0"/>
        </w:rPr>
        <w:t>Ejemplo archivos editados</w:t>
      </w:r>
    </w:p>
    <w:p w14:paraId="0B15EDDA" w14:textId="77777777" w:rsidR="00E62CD9" w:rsidRPr="00726704" w:rsidRDefault="00E62CD9" w:rsidP="00726704"/>
    <w:p w14:paraId="1D47C6AA" w14:textId="65FACBBB" w:rsidR="004E241F" w:rsidRPr="004E241F" w:rsidRDefault="0043643C" w:rsidP="004E241F">
      <w:pPr>
        <w:pStyle w:val="Ttulo2"/>
        <w:rPr>
          <w:noProof w:val="0"/>
        </w:rPr>
      </w:pPr>
      <w:bookmarkStart w:id="16" w:name="_Toc212130243"/>
      <w:r>
        <w:rPr>
          <w:noProof w:val="0"/>
        </w:rPr>
        <w:lastRenderedPageBreak/>
        <w:t>Editor de variables de Entorno</w:t>
      </w:r>
      <w:r w:rsidR="00BC097E">
        <w:rPr>
          <w:noProof w:val="0"/>
        </w:rPr>
        <w:t xml:space="preserve">: Lista </w:t>
      </w:r>
      <w:r w:rsidR="00D44E73">
        <w:rPr>
          <w:noProof w:val="0"/>
        </w:rPr>
        <w:t>todos los parámetros generales</w:t>
      </w:r>
      <w:r w:rsidR="00BC097E">
        <w:rPr>
          <w:noProof w:val="0"/>
        </w:rPr>
        <w:t xml:space="preserve"> de configuración para </w:t>
      </w:r>
      <w:r w:rsidR="00D44E73">
        <w:rPr>
          <w:noProof w:val="0"/>
        </w:rPr>
        <w:t>todas las pruebas</w:t>
      </w:r>
      <w:r w:rsidR="00BC097E">
        <w:rPr>
          <w:noProof w:val="0"/>
        </w:rPr>
        <w:t>.</w:t>
      </w:r>
      <w:bookmarkEnd w:id="16"/>
    </w:p>
    <w:p w14:paraId="03E231B0" w14:textId="73F16786" w:rsidR="004E241F" w:rsidRDefault="0043643C" w:rsidP="004E241F">
      <w:r>
        <w:rPr>
          <w:noProof/>
        </w:rPr>
        <w:drawing>
          <wp:inline distT="0" distB="0" distL="0" distR="0" wp14:anchorId="0F1D7432" wp14:editId="46D589BE">
            <wp:extent cx="6228080" cy="3308985"/>
            <wp:effectExtent l="0" t="0" r="1270" b="5715"/>
            <wp:docPr id="107022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F056" w14:textId="15C14F6A" w:rsidR="00BC097E" w:rsidRDefault="00BC097E" w:rsidP="00BC097E">
      <w:pPr>
        <w:pStyle w:val="Ttulo3"/>
        <w:rPr>
          <w:noProof w:val="0"/>
        </w:rPr>
      </w:pPr>
      <w:bookmarkStart w:id="17" w:name="_Toc212130244"/>
      <w:r>
        <w:rPr>
          <w:noProof w:val="0"/>
        </w:rPr>
        <w:t>Actualización de datos: Podemos seleccionar cualquier input para modificar el campo, al modificar la información y guardar también se crea automáticamente un archivo de respaldo con la estructura (.env.backup.fecha).</w:t>
      </w:r>
      <w:bookmarkEnd w:id="17"/>
    </w:p>
    <w:p w14:paraId="34512908" w14:textId="77777777" w:rsidR="00BC097E" w:rsidRDefault="00BC097E" w:rsidP="00BC097E"/>
    <w:p w14:paraId="1AA43BEF" w14:textId="2DDFD85F" w:rsidR="00BC097E" w:rsidRDefault="00BC097E" w:rsidP="00BC097E">
      <w:pPr>
        <w:pStyle w:val="Ttulo3"/>
        <w:rPr>
          <w:noProof w:val="0"/>
        </w:rPr>
      </w:pPr>
      <w:bookmarkStart w:id="18" w:name="_Toc212130245"/>
      <w:r>
        <w:rPr>
          <w:noProof w:val="0"/>
        </w:rPr>
        <w:lastRenderedPageBreak/>
        <w:t xml:space="preserve">Parámetros relevantes: A </w:t>
      </w:r>
      <w:r w:rsidR="00A746EC">
        <w:rPr>
          <w:noProof w:val="0"/>
        </w:rPr>
        <w:t>continuación,</w:t>
      </w:r>
      <w:r>
        <w:rPr>
          <w:noProof w:val="0"/>
        </w:rPr>
        <w:t xml:space="preserve"> se explica las variables y su uso </w:t>
      </w:r>
      <w:r w:rsidR="00D44E73">
        <w:rPr>
          <w:noProof w:val="0"/>
        </w:rPr>
        <w:t>en</w:t>
      </w:r>
      <w:r>
        <w:rPr>
          <w:noProof w:val="0"/>
        </w:rPr>
        <w:t xml:space="preserve"> la automatización</w:t>
      </w:r>
      <w:bookmarkEnd w:id="18"/>
    </w:p>
    <w:p w14:paraId="14EBFE8F" w14:textId="748DDAF7" w:rsidR="00BC097E" w:rsidRPr="004E241F" w:rsidRDefault="00BC097E" w:rsidP="00BC097E">
      <w:pPr>
        <w:pStyle w:val="Ttulo3"/>
        <w:rPr>
          <w:noProof w:val="0"/>
        </w:rPr>
      </w:pPr>
      <w:bookmarkStart w:id="19" w:name="_Toc212130246"/>
      <w:r>
        <w:rPr>
          <w:noProof w:val="0"/>
        </w:rPr>
        <w:t>APP1_NAME, APP</w:t>
      </w:r>
      <w:r w:rsidR="00A746EC">
        <w:rPr>
          <w:noProof w:val="0"/>
        </w:rPr>
        <w:t>2</w:t>
      </w:r>
      <w:r>
        <w:rPr>
          <w:noProof w:val="0"/>
        </w:rPr>
        <w:t>_NAME: El nombre del aplicativo</w:t>
      </w:r>
      <w:bookmarkEnd w:id="19"/>
    </w:p>
    <w:p w14:paraId="36738E5C" w14:textId="6891D13E" w:rsidR="00BC097E" w:rsidRDefault="00D44E73" w:rsidP="00BC097E">
      <w:r>
        <w:rPr>
          <w:noProof/>
        </w:rPr>
        <w:drawing>
          <wp:inline distT="0" distB="0" distL="0" distR="0" wp14:anchorId="3D152E49" wp14:editId="04D084AB">
            <wp:extent cx="6228080" cy="4111625"/>
            <wp:effectExtent l="0" t="0" r="1270" b="3175"/>
            <wp:docPr id="14067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1720" w14:textId="079EBE33" w:rsidR="00BC097E" w:rsidRDefault="00BC097E" w:rsidP="00BC097E">
      <w:pPr>
        <w:pStyle w:val="Ttulo3"/>
        <w:rPr>
          <w:noProof w:val="0"/>
        </w:rPr>
      </w:pPr>
      <w:bookmarkStart w:id="20" w:name="_Toc212130247"/>
      <w:r>
        <w:rPr>
          <w:noProof w:val="0"/>
        </w:rPr>
        <w:t>APP1_BASE_URL, APP</w:t>
      </w:r>
      <w:r w:rsidR="00A746EC">
        <w:rPr>
          <w:noProof w:val="0"/>
        </w:rPr>
        <w:t>2</w:t>
      </w:r>
      <w:r>
        <w:rPr>
          <w:noProof w:val="0"/>
        </w:rPr>
        <w:t>_</w:t>
      </w:r>
      <w:r w:rsidRPr="00BC097E">
        <w:rPr>
          <w:noProof w:val="0"/>
        </w:rPr>
        <w:t xml:space="preserve"> </w:t>
      </w:r>
      <w:r>
        <w:rPr>
          <w:noProof w:val="0"/>
        </w:rPr>
        <w:t xml:space="preserve">BASE_URL: </w:t>
      </w:r>
      <w:r w:rsidR="00A746EC">
        <w:rPr>
          <w:noProof w:val="0"/>
        </w:rPr>
        <w:t>U</w:t>
      </w:r>
      <w:r>
        <w:rPr>
          <w:noProof w:val="0"/>
        </w:rPr>
        <w:t>rl de cada uno de los aplicativos</w:t>
      </w:r>
      <w:bookmarkEnd w:id="20"/>
    </w:p>
    <w:p w14:paraId="65B7E60D" w14:textId="29F7A2A4" w:rsidR="00A746EC" w:rsidRPr="00A746EC" w:rsidRDefault="00A746EC" w:rsidP="00A746EC">
      <w:r>
        <w:t>NOTA: para modificar no cambiar la ruta de acceso, solo cambiar el dominio</w:t>
      </w:r>
    </w:p>
    <w:p w14:paraId="75BFC25D" w14:textId="3E69BC2D" w:rsidR="00A746EC" w:rsidRDefault="00D44E73" w:rsidP="00A746EC">
      <w:r>
        <w:rPr>
          <w:noProof/>
        </w:rPr>
        <w:lastRenderedPageBreak/>
        <w:drawing>
          <wp:inline distT="0" distB="0" distL="0" distR="0" wp14:anchorId="0A977DF3" wp14:editId="1088CB0B">
            <wp:extent cx="6228080" cy="4074795"/>
            <wp:effectExtent l="0" t="0" r="1270" b="1905"/>
            <wp:docPr id="3619961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6120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5E5F" w14:textId="77777777" w:rsidR="00A746EC" w:rsidRPr="00BC097E" w:rsidRDefault="00A746EC" w:rsidP="00A746EC">
      <w:pPr>
        <w:pStyle w:val="Ttulo3"/>
      </w:pPr>
      <w:bookmarkStart w:id="21" w:name="_Toc212130248"/>
      <w:r w:rsidRPr="00A746EC">
        <w:rPr>
          <w:noProof w:val="0"/>
        </w:rPr>
        <w:lastRenderedPageBreak/>
        <w:t>APP1_TECHNOLOGY</w:t>
      </w:r>
      <w:r>
        <w:rPr>
          <w:noProof w:val="0"/>
        </w:rPr>
        <w:t xml:space="preserve">, </w:t>
      </w:r>
      <w:r w:rsidRPr="00A746EC">
        <w:rPr>
          <w:noProof w:val="0"/>
        </w:rPr>
        <w:t>APP</w:t>
      </w:r>
      <w:r>
        <w:rPr>
          <w:noProof w:val="0"/>
        </w:rPr>
        <w:t>2</w:t>
      </w:r>
      <w:r w:rsidRPr="00A746EC">
        <w:rPr>
          <w:noProof w:val="0"/>
        </w:rPr>
        <w:t>_TECHNOLOGY</w:t>
      </w:r>
      <w:r>
        <w:rPr>
          <w:noProof w:val="0"/>
        </w:rPr>
        <w:t>: es la url de cada uno de los aplicativos</w:t>
      </w:r>
      <w:bookmarkEnd w:id="21"/>
    </w:p>
    <w:p w14:paraId="0FB19C94" w14:textId="6FDE22B5" w:rsidR="00A746EC" w:rsidRDefault="00D44E73" w:rsidP="00A746EC">
      <w:r>
        <w:rPr>
          <w:noProof/>
        </w:rPr>
        <w:drawing>
          <wp:inline distT="0" distB="0" distL="0" distR="0" wp14:anchorId="37E6789C" wp14:editId="619ACC50">
            <wp:extent cx="6228080" cy="4357370"/>
            <wp:effectExtent l="0" t="0" r="1270" b="5080"/>
            <wp:docPr id="19613673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73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88E" w14:textId="77777777" w:rsidR="00D44E73" w:rsidRPr="00BC097E" w:rsidRDefault="00D44E73" w:rsidP="00D44E73">
      <w:pPr>
        <w:pStyle w:val="Ttulo3"/>
      </w:pPr>
      <w:bookmarkStart w:id="22" w:name="_Toc212130249"/>
      <w:r w:rsidRPr="00A746EC">
        <w:rPr>
          <w:noProof w:val="0"/>
        </w:rPr>
        <w:t>APP1_ACCOUNT_TYPE</w:t>
      </w:r>
      <w:r>
        <w:rPr>
          <w:noProof w:val="0"/>
        </w:rPr>
        <w:t xml:space="preserve">, </w:t>
      </w:r>
      <w:r w:rsidRPr="00A746EC">
        <w:rPr>
          <w:noProof w:val="0"/>
        </w:rPr>
        <w:t>APP1_USERNAME</w:t>
      </w:r>
      <w:r>
        <w:rPr>
          <w:noProof w:val="0"/>
        </w:rPr>
        <w:t xml:space="preserve">, </w:t>
      </w:r>
      <w:r w:rsidRPr="00A746EC">
        <w:rPr>
          <w:noProof w:val="0"/>
        </w:rPr>
        <w:t>APP1_PASSWORD</w:t>
      </w:r>
      <w:r>
        <w:rPr>
          <w:noProof w:val="0"/>
        </w:rPr>
        <w:t xml:space="preserve">, </w:t>
      </w:r>
      <w:r w:rsidRPr="00A746EC">
        <w:rPr>
          <w:noProof w:val="0"/>
        </w:rPr>
        <w:t>APP</w:t>
      </w:r>
      <w:r>
        <w:rPr>
          <w:noProof w:val="0"/>
        </w:rPr>
        <w:t>2</w:t>
      </w:r>
      <w:r w:rsidRPr="00A746EC">
        <w:rPr>
          <w:noProof w:val="0"/>
        </w:rPr>
        <w:t>_ACCOUNT_TYPE, APP</w:t>
      </w:r>
      <w:r>
        <w:rPr>
          <w:noProof w:val="0"/>
        </w:rPr>
        <w:t>2</w:t>
      </w:r>
      <w:r w:rsidRPr="00A746EC">
        <w:rPr>
          <w:noProof w:val="0"/>
        </w:rPr>
        <w:t>_USERNAME, APP</w:t>
      </w:r>
      <w:r>
        <w:rPr>
          <w:noProof w:val="0"/>
        </w:rPr>
        <w:t>2</w:t>
      </w:r>
      <w:r w:rsidRPr="00A746EC">
        <w:rPr>
          <w:noProof w:val="0"/>
        </w:rPr>
        <w:t>_PASSWORD</w:t>
      </w:r>
      <w:r>
        <w:rPr>
          <w:noProof w:val="0"/>
        </w:rPr>
        <w:t xml:space="preserve">  : Credenciales de acceso a los aplicativos</w:t>
      </w:r>
      <w:bookmarkEnd w:id="22"/>
    </w:p>
    <w:p w14:paraId="3461E9C1" w14:textId="6166BD1E" w:rsidR="00BC097E" w:rsidRPr="00BC097E" w:rsidRDefault="00D44E73" w:rsidP="00BC097E">
      <w:r>
        <w:rPr>
          <w:noProof/>
        </w:rPr>
        <w:drawing>
          <wp:inline distT="0" distB="0" distL="0" distR="0" wp14:anchorId="6111B602" wp14:editId="0D93F5A9">
            <wp:extent cx="6228080" cy="3509645"/>
            <wp:effectExtent l="0" t="0" r="1270" b="0"/>
            <wp:docPr id="11498511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11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AE57" w14:textId="00813D22" w:rsidR="00BE3A12" w:rsidRDefault="00D44E73" w:rsidP="00BE3A12">
      <w:pPr>
        <w:pStyle w:val="Ttulo2"/>
        <w:rPr>
          <w:noProof w:val="0"/>
        </w:rPr>
      </w:pPr>
      <w:bookmarkStart w:id="23" w:name="_Toc212130250"/>
      <w:r>
        <w:rPr>
          <w:noProof w:val="0"/>
        </w:rPr>
        <w:lastRenderedPageBreak/>
        <w:t>Modo Interactivo: se ejecutan las pruebas mediante una interfaz visual donde podemos ver y hacer seguimiento mas detallado a las pruebas</w:t>
      </w:r>
      <w:bookmarkEnd w:id="23"/>
    </w:p>
    <w:p w14:paraId="16DA7AF8" w14:textId="323B2C33" w:rsidR="00D44E73" w:rsidRDefault="00D44E73" w:rsidP="00D44E73">
      <w:r>
        <w:rPr>
          <w:noProof/>
        </w:rPr>
        <w:drawing>
          <wp:inline distT="0" distB="0" distL="0" distR="0" wp14:anchorId="231B7785" wp14:editId="0FD8EA76">
            <wp:extent cx="6228080" cy="3308985"/>
            <wp:effectExtent l="0" t="0" r="1270" b="5715"/>
            <wp:docPr id="5953885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85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4085" w14:textId="6521535F" w:rsidR="00813FC1" w:rsidRDefault="00813FC1" w:rsidP="00D44E73">
      <w:r>
        <w:rPr>
          <w:noProof/>
        </w:rPr>
        <w:drawing>
          <wp:inline distT="0" distB="0" distL="0" distR="0" wp14:anchorId="4A884046" wp14:editId="74E58428">
            <wp:extent cx="6228080" cy="3312160"/>
            <wp:effectExtent l="0" t="0" r="1270" b="2540"/>
            <wp:docPr id="5376061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6179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93D5" w14:textId="77777777" w:rsidR="00D44E73" w:rsidRDefault="00D44E73" w:rsidP="00D44E73"/>
    <w:p w14:paraId="666704C6" w14:textId="77777777" w:rsidR="00D44E73" w:rsidRPr="00D44E73" w:rsidRDefault="00D44E73" w:rsidP="00D44E73"/>
    <w:p w14:paraId="767F5FFA" w14:textId="4E7A1F10" w:rsidR="00BE3A12" w:rsidRDefault="00813FC1" w:rsidP="00BE3A12">
      <w:pPr>
        <w:pStyle w:val="Ttulo2"/>
        <w:rPr>
          <w:noProof w:val="0"/>
        </w:rPr>
      </w:pPr>
      <w:bookmarkStart w:id="24" w:name="_Toc212130251"/>
      <w:r>
        <w:rPr>
          <w:noProof w:val="0"/>
        </w:rPr>
        <w:lastRenderedPageBreak/>
        <w:t>Ejecutar Pruebas: Ejecuta todas las pruebas en segundo plano y muestra los logs generados por la automatización</w:t>
      </w:r>
      <w:bookmarkEnd w:id="24"/>
    </w:p>
    <w:p w14:paraId="357E8FD7" w14:textId="4A406B11" w:rsidR="00813FC1" w:rsidRPr="00813FC1" w:rsidRDefault="00813FC1" w:rsidP="00813FC1">
      <w:r>
        <w:rPr>
          <w:noProof/>
        </w:rPr>
        <w:drawing>
          <wp:inline distT="0" distB="0" distL="0" distR="0" wp14:anchorId="245854AD" wp14:editId="0F819F7E">
            <wp:extent cx="6228080" cy="3309620"/>
            <wp:effectExtent l="0" t="0" r="1270" b="5080"/>
            <wp:docPr id="29341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6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4768" w14:textId="0E4027BE" w:rsidR="00BE3A12" w:rsidRPr="001136A7" w:rsidRDefault="00813FC1" w:rsidP="00BE3A12">
      <w:pPr>
        <w:pStyle w:val="Ttulo2"/>
        <w:rPr>
          <w:noProof w:val="0"/>
          <w:highlight w:val="yellow"/>
        </w:rPr>
      </w:pPr>
      <w:bookmarkStart w:id="25" w:name="_Toc212130252"/>
      <w:r w:rsidRPr="001136A7">
        <w:rPr>
          <w:noProof w:val="0"/>
          <w:highlight w:val="yellow"/>
        </w:rPr>
        <w:t>Planificador</w:t>
      </w:r>
      <w:bookmarkEnd w:id="25"/>
    </w:p>
    <w:p w14:paraId="3A98C8C0" w14:textId="22F8F390" w:rsidR="00813FC1" w:rsidRPr="00813FC1" w:rsidRDefault="00813FC1" w:rsidP="00813FC1">
      <w:r>
        <w:rPr>
          <w:highlight w:val="yellow"/>
        </w:rPr>
        <w:t>=======================</w:t>
      </w:r>
      <w:r w:rsidR="00E22FB5">
        <w:rPr>
          <w:highlight w:val="yellow"/>
        </w:rPr>
        <w:t>================</w:t>
      </w:r>
      <w:r>
        <w:rPr>
          <w:highlight w:val="yellow"/>
        </w:rPr>
        <w:t xml:space="preserve"> FALTA AGREGAR </w:t>
      </w:r>
      <w:r w:rsidRPr="00813FC1">
        <w:rPr>
          <w:highlight w:val="yellow"/>
        </w:rPr>
        <w:t>========================================</w:t>
      </w:r>
    </w:p>
    <w:p w14:paraId="5E41C074" w14:textId="485F4672" w:rsidR="00BE3A12" w:rsidRDefault="00813FC1" w:rsidP="00BE3A12">
      <w:pPr>
        <w:pStyle w:val="Ttulo2"/>
        <w:rPr>
          <w:noProof w:val="0"/>
        </w:rPr>
      </w:pPr>
      <w:bookmarkStart w:id="26" w:name="_Toc212130253"/>
      <w:r>
        <w:rPr>
          <w:noProof w:val="0"/>
        </w:rPr>
        <w:t>Ver Reportes:</w:t>
      </w:r>
      <w:r w:rsidR="00E22FB5">
        <w:rPr>
          <w:noProof w:val="0"/>
        </w:rPr>
        <w:t xml:space="preserve"> </w:t>
      </w:r>
      <w:r>
        <w:rPr>
          <w:noProof w:val="0"/>
        </w:rPr>
        <w:t>Permite visualizar los reportes de cada una de las ejecuciones</w:t>
      </w:r>
      <w:bookmarkEnd w:id="26"/>
    </w:p>
    <w:p w14:paraId="05F3ED0C" w14:textId="78AA7802" w:rsidR="00813FC1" w:rsidRDefault="00813FC1" w:rsidP="00813FC1">
      <w:r>
        <w:rPr>
          <w:noProof/>
        </w:rPr>
        <w:drawing>
          <wp:inline distT="0" distB="0" distL="0" distR="0" wp14:anchorId="3ECAED3F" wp14:editId="7364CA04">
            <wp:extent cx="6228080" cy="3305810"/>
            <wp:effectExtent l="0" t="0" r="1270" b="8890"/>
            <wp:docPr id="11501832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32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173F" w14:textId="1030069E" w:rsidR="001136A7" w:rsidRPr="001136A7" w:rsidRDefault="00813FC1" w:rsidP="001136A7">
      <w:pPr>
        <w:pStyle w:val="Ttulo3"/>
        <w:rPr>
          <w:noProof w:val="0"/>
        </w:rPr>
      </w:pPr>
      <w:bookmarkStart w:id="27" w:name="_Toc212130254"/>
      <w:r>
        <w:rPr>
          <w:noProof w:val="0"/>
        </w:rPr>
        <w:lastRenderedPageBreak/>
        <w:t xml:space="preserve">Abrir reporte HTML: Abre una ventana del navegador que nos muestra a detalle cada </w:t>
      </w:r>
      <w:r w:rsidR="001136A7">
        <w:rPr>
          <w:noProof w:val="0"/>
        </w:rPr>
        <w:t>ejecución, videos imágenes y toda la traza de ejecución</w:t>
      </w:r>
      <w:bookmarkEnd w:id="27"/>
    </w:p>
    <w:p w14:paraId="6C70F3F4" w14:textId="75C17C3B" w:rsidR="001136A7" w:rsidRPr="001136A7" w:rsidRDefault="001136A7" w:rsidP="001136A7">
      <w:r>
        <w:rPr>
          <w:noProof/>
        </w:rPr>
        <w:drawing>
          <wp:inline distT="0" distB="0" distL="0" distR="0" wp14:anchorId="1AC7E570" wp14:editId="2CCB6812">
            <wp:extent cx="6228080" cy="3292475"/>
            <wp:effectExtent l="0" t="0" r="1270" b="3175"/>
            <wp:docPr id="6869782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735E" w14:textId="40114498" w:rsidR="001136A7" w:rsidRDefault="001136A7">
      <w:pPr>
        <w:pStyle w:val="Ttulo3"/>
        <w:rPr>
          <w:noProof w:val="0"/>
        </w:rPr>
      </w:pPr>
      <w:bookmarkStart w:id="28" w:name="_Toc212130255"/>
      <w:r>
        <w:rPr>
          <w:noProof w:val="0"/>
        </w:rPr>
        <w:t>Abrir carpeta de Reportes: Abre la ruta de la carpeta que contiene los reportes, los reportes se guardan en carpetas especificas por cada test, y dentro de ellas se guarda el documento HTML que al abrirlo nos muestra el reporte de comparación generado</w:t>
      </w:r>
      <w:bookmarkEnd w:id="28"/>
    </w:p>
    <w:p w14:paraId="78F6C930" w14:textId="4D0F7243" w:rsidR="001136A7" w:rsidRPr="001136A7" w:rsidRDefault="001136A7" w:rsidP="001136A7">
      <w:r>
        <w:rPr>
          <w:noProof/>
        </w:rPr>
        <w:drawing>
          <wp:inline distT="0" distB="0" distL="0" distR="0" wp14:anchorId="649F47CF" wp14:editId="4D92B760">
            <wp:extent cx="2749691" cy="228612"/>
            <wp:effectExtent l="0" t="0" r="0" b="0"/>
            <wp:docPr id="122999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9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8582" w14:textId="0DF8965B" w:rsidR="00813FC1" w:rsidRDefault="001136A7" w:rsidP="00813FC1">
      <w:r>
        <w:rPr>
          <w:noProof/>
        </w:rPr>
        <w:drawing>
          <wp:inline distT="0" distB="0" distL="0" distR="0" wp14:anchorId="14ACD5BC" wp14:editId="50741D74">
            <wp:extent cx="1860646" cy="1866996"/>
            <wp:effectExtent l="0" t="0" r="6350" b="0"/>
            <wp:docPr id="12904265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6598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A718" w14:textId="7A9E4146" w:rsidR="001136A7" w:rsidRDefault="001136A7" w:rsidP="00813FC1">
      <w:r>
        <w:rPr>
          <w:noProof/>
        </w:rPr>
        <w:drawing>
          <wp:inline distT="0" distB="0" distL="0" distR="0" wp14:anchorId="243B23ED" wp14:editId="0BDDFA91">
            <wp:extent cx="3295819" cy="215911"/>
            <wp:effectExtent l="0" t="0" r="0" b="0"/>
            <wp:docPr id="1329797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7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1F3" w14:textId="5EF0F6C6" w:rsidR="001136A7" w:rsidRDefault="001136A7" w:rsidP="00813F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5A5F03" wp14:editId="4C51E01C">
            <wp:extent cx="2108308" cy="527077"/>
            <wp:effectExtent l="0" t="0" r="6350" b="6350"/>
            <wp:docPr id="33408654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6542" name="Imagen 1" descr="Logotip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6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DA6E53" wp14:editId="0695AE48">
            <wp:extent cx="6228080" cy="3317240"/>
            <wp:effectExtent l="0" t="0" r="1270" b="0"/>
            <wp:docPr id="6813073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7322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B973" w14:textId="77777777" w:rsidR="001136A7" w:rsidRDefault="001136A7" w:rsidP="00813FC1">
      <w:pPr>
        <w:rPr>
          <w:noProof/>
        </w:rPr>
      </w:pPr>
    </w:p>
    <w:p w14:paraId="45064F5E" w14:textId="77777777" w:rsidR="001136A7" w:rsidRDefault="001136A7" w:rsidP="00813FC1">
      <w:pPr>
        <w:rPr>
          <w:noProof/>
        </w:rPr>
      </w:pPr>
    </w:p>
    <w:p w14:paraId="1A799D98" w14:textId="1C793D5F" w:rsidR="001136A7" w:rsidRDefault="001136A7" w:rsidP="001136A7">
      <w:pPr>
        <w:pStyle w:val="Ttulo1"/>
        <w:rPr>
          <w:noProof w:val="0"/>
        </w:rPr>
      </w:pPr>
      <w:bookmarkStart w:id="29" w:name="_Toc212130256"/>
      <w:r>
        <w:rPr>
          <w:noProof w:val="0"/>
        </w:rPr>
        <w:lastRenderedPageBreak/>
        <w:t>Reportes</w:t>
      </w:r>
      <w:bookmarkEnd w:id="29"/>
    </w:p>
    <w:p w14:paraId="7C0DE1A5" w14:textId="70072C15" w:rsidR="001136A7" w:rsidRDefault="001136A7" w:rsidP="001136A7">
      <w:pPr>
        <w:pStyle w:val="Ttulo2"/>
        <w:rPr>
          <w:noProof w:val="0"/>
        </w:rPr>
      </w:pPr>
      <w:bookmarkStart w:id="30" w:name="_Toc212130257"/>
      <w:r>
        <w:rPr>
          <w:noProof w:val="0"/>
        </w:rPr>
        <w:t>Reporte General:</w:t>
      </w:r>
      <w:bookmarkEnd w:id="30"/>
    </w:p>
    <w:p w14:paraId="45CC369C" w14:textId="0F8CE817" w:rsidR="00467E42" w:rsidRPr="00467E42" w:rsidRDefault="00467E42" w:rsidP="00467E42">
      <w:r>
        <w:rPr>
          <w:noProof/>
        </w:rPr>
        <w:drawing>
          <wp:inline distT="0" distB="0" distL="0" distR="0" wp14:anchorId="2BB07B9F" wp14:editId="0E22CD10">
            <wp:extent cx="6228080" cy="3292475"/>
            <wp:effectExtent l="0" t="0" r="1270" b="3175"/>
            <wp:docPr id="10476379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4CA" w14:textId="260384B7" w:rsidR="001136A7" w:rsidRDefault="001136A7" w:rsidP="001136A7">
      <w:pPr>
        <w:pStyle w:val="Ttulo2"/>
        <w:rPr>
          <w:noProof w:val="0"/>
        </w:rPr>
      </w:pPr>
      <w:bookmarkStart w:id="31" w:name="_Toc212130258"/>
      <w:r>
        <w:rPr>
          <w:noProof w:val="0"/>
        </w:rPr>
        <w:t>Reporte de Comparación:</w:t>
      </w:r>
      <w:bookmarkEnd w:id="31"/>
    </w:p>
    <w:p w14:paraId="414BF819" w14:textId="18EFF91D" w:rsidR="001136A7" w:rsidRDefault="00467E42" w:rsidP="00813FC1">
      <w:r>
        <w:rPr>
          <w:noProof/>
        </w:rPr>
        <w:drawing>
          <wp:inline distT="0" distB="0" distL="0" distR="0" wp14:anchorId="49349F22" wp14:editId="3907BD39">
            <wp:extent cx="6228080" cy="2625090"/>
            <wp:effectExtent l="0" t="0" r="1270" b="3810"/>
            <wp:docPr id="7053876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7613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3E4E" w14:textId="717BD34A" w:rsidR="00467E42" w:rsidRDefault="00467E42" w:rsidP="00467E42">
      <w:pPr>
        <w:pStyle w:val="Ttulo3"/>
        <w:rPr>
          <w:noProof w:val="0"/>
        </w:rPr>
      </w:pPr>
      <w:bookmarkStart w:id="32" w:name="_Toc212130259"/>
      <w:r>
        <w:rPr>
          <w:noProof w:val="0"/>
        </w:rPr>
        <w:lastRenderedPageBreak/>
        <w:t>Nombre de la prueba</w:t>
      </w:r>
      <w:bookmarkEnd w:id="32"/>
    </w:p>
    <w:p w14:paraId="098F9573" w14:textId="48EB6DCA" w:rsidR="00467E42" w:rsidRDefault="00467E42" w:rsidP="00467E42">
      <w:pPr>
        <w:pStyle w:val="Ttulo3"/>
        <w:rPr>
          <w:noProof w:val="0"/>
        </w:rPr>
      </w:pPr>
      <w:bookmarkStart w:id="33" w:name="_Toc212130260"/>
      <w:r>
        <w:rPr>
          <w:noProof w:val="0"/>
        </w:rPr>
        <w:t>Fecha de generación del reporte</w:t>
      </w:r>
      <w:bookmarkEnd w:id="33"/>
    </w:p>
    <w:p w14:paraId="62423043" w14:textId="45131DAD" w:rsidR="00467E42" w:rsidRDefault="00467E42" w:rsidP="00467E42">
      <w:pPr>
        <w:pStyle w:val="Ttulo3"/>
        <w:rPr>
          <w:noProof w:val="0"/>
        </w:rPr>
      </w:pPr>
      <w:bookmarkStart w:id="34" w:name="_Toc212130261"/>
      <w:r>
        <w:rPr>
          <w:noProof w:val="0"/>
        </w:rPr>
        <w:t>Nombre de las aplicaciones y el tiempo que tardo en ejecutar el flujo completo</w:t>
      </w:r>
      <w:bookmarkEnd w:id="34"/>
    </w:p>
    <w:p w14:paraId="3373B6FA" w14:textId="63FBDBE0" w:rsidR="00467E42" w:rsidRPr="00467E42" w:rsidRDefault="00C9384B" w:rsidP="00467E42">
      <w:r>
        <w:rPr>
          <w:noProof/>
        </w:rPr>
        <w:drawing>
          <wp:inline distT="0" distB="0" distL="0" distR="0" wp14:anchorId="502F1C88" wp14:editId="3EA11C57">
            <wp:extent cx="6228080" cy="2882900"/>
            <wp:effectExtent l="0" t="0" r="1270" b="0"/>
            <wp:docPr id="77382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29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FE40" w14:textId="79BD549A" w:rsidR="00467E42" w:rsidRDefault="0091622F" w:rsidP="00467E42">
      <w:pPr>
        <w:pStyle w:val="Ttulo3"/>
        <w:rPr>
          <w:noProof w:val="0"/>
        </w:rPr>
      </w:pPr>
      <w:bookmarkStart w:id="35" w:name="_Toc212130262"/>
      <w:r>
        <w:rPr>
          <w:noProof w:val="0"/>
        </w:rPr>
        <w:lastRenderedPageBreak/>
        <w:t xml:space="preserve">Tarjetas de información general: </w:t>
      </w:r>
      <w:r w:rsidR="00C9384B">
        <w:rPr>
          <w:noProof w:val="0"/>
        </w:rPr>
        <w:t xml:space="preserve">Datos </w:t>
      </w:r>
      <w:r>
        <w:rPr>
          <w:noProof w:val="0"/>
        </w:rPr>
        <w:t>para</w:t>
      </w:r>
      <w:r w:rsidR="00C9384B">
        <w:rPr>
          <w:noProof w:val="0"/>
        </w:rPr>
        <w:t xml:space="preserve"> tener en cuenta y diferencia de tiempo</w:t>
      </w:r>
      <w:bookmarkEnd w:id="35"/>
    </w:p>
    <w:p w14:paraId="00DBC134" w14:textId="5BDA30C6" w:rsidR="00467E42" w:rsidRPr="00467E42" w:rsidRDefault="00C9384B" w:rsidP="00467E42">
      <w:r>
        <w:rPr>
          <w:noProof/>
        </w:rPr>
        <w:drawing>
          <wp:inline distT="0" distB="0" distL="0" distR="0" wp14:anchorId="18E6D95E" wp14:editId="4CB18A2C">
            <wp:extent cx="6228080" cy="2909570"/>
            <wp:effectExtent l="0" t="0" r="1270" b="5080"/>
            <wp:docPr id="160037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573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84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8FEA0F" wp14:editId="0BD34B8C">
            <wp:extent cx="6228080" cy="1803400"/>
            <wp:effectExtent l="0" t="0" r="1270" b="6350"/>
            <wp:docPr id="816932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2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B87" w14:textId="52ECA475" w:rsidR="00C9384B" w:rsidRDefault="00C9384B" w:rsidP="00C9384B">
      <w:pPr>
        <w:pStyle w:val="Ttulo3"/>
        <w:rPr>
          <w:noProof w:val="0"/>
        </w:rPr>
      </w:pPr>
      <w:bookmarkStart w:id="36" w:name="_Toc212130263"/>
      <w:r>
        <w:rPr>
          <w:noProof w:val="0"/>
        </w:rPr>
        <w:t>Comparación visual</w:t>
      </w:r>
      <w:r w:rsidR="0091622F">
        <w:rPr>
          <w:noProof w:val="0"/>
        </w:rPr>
        <w:t>: Compara visualmente</w:t>
      </w:r>
      <w:r>
        <w:rPr>
          <w:noProof w:val="0"/>
        </w:rPr>
        <w:t xml:space="preserve"> por pasos de los tiempos que tomo cada aplicativo</w:t>
      </w:r>
      <w:bookmarkEnd w:id="36"/>
    </w:p>
    <w:p w14:paraId="6E41F594" w14:textId="4ED1F86C" w:rsidR="00467E42" w:rsidRDefault="00C9384B" w:rsidP="00467E42">
      <w:r>
        <w:rPr>
          <w:noProof/>
        </w:rPr>
        <w:drawing>
          <wp:inline distT="0" distB="0" distL="0" distR="0" wp14:anchorId="683413F5" wp14:editId="0CE050B3">
            <wp:extent cx="6228080" cy="2925445"/>
            <wp:effectExtent l="0" t="0" r="1270" b="8255"/>
            <wp:docPr id="5937327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2720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14A" w14:textId="2D03A135" w:rsidR="00C9384B" w:rsidRDefault="0091622F" w:rsidP="00C9384B">
      <w:pPr>
        <w:pStyle w:val="Ttulo3"/>
        <w:rPr>
          <w:noProof w:val="0"/>
        </w:rPr>
      </w:pPr>
      <w:bookmarkStart w:id="37" w:name="_Toc212130264"/>
      <w:r>
        <w:rPr>
          <w:noProof w:val="0"/>
        </w:rPr>
        <w:lastRenderedPageBreak/>
        <w:t xml:space="preserve">Detalle por pasos: </w:t>
      </w:r>
      <w:r w:rsidR="00C9384B">
        <w:rPr>
          <w:noProof w:val="0"/>
        </w:rPr>
        <w:t>Compara por cada uno de los pasos ejecutados, el tiempo que tomo cada uno</w:t>
      </w:r>
      <w:bookmarkEnd w:id="37"/>
    </w:p>
    <w:p w14:paraId="521FFC14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6377F657" wp14:editId="1330E08E">
            <wp:extent cx="6228080" cy="2936875"/>
            <wp:effectExtent l="0" t="0" r="1270" b="0"/>
            <wp:docPr id="134283196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196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50E1" w14:textId="04879438" w:rsidR="00C9384B" w:rsidRPr="00467E42" w:rsidRDefault="00874DC8" w:rsidP="00874DC8">
      <w:pPr>
        <w:pStyle w:val="Descripcin"/>
        <w:rPr>
          <w:noProof w:val="0"/>
        </w:rPr>
      </w:pPr>
      <w:bookmarkStart w:id="38" w:name="_Toc212130285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38"/>
    </w:p>
    <w:p w14:paraId="34D3F9F2" w14:textId="31AE2708" w:rsidR="00C9384B" w:rsidRPr="00467E42" w:rsidRDefault="0091622F" w:rsidP="00C9384B">
      <w:pPr>
        <w:pStyle w:val="Ttulo3"/>
        <w:rPr>
          <w:noProof w:val="0"/>
        </w:rPr>
      </w:pPr>
      <w:bookmarkStart w:id="39" w:name="_Toc212130265"/>
      <w:r>
        <w:rPr>
          <w:noProof w:val="0"/>
        </w:rPr>
        <w:t>Pasos: A</w:t>
      </w:r>
      <w:r w:rsidR="00C9384B">
        <w:rPr>
          <w:noProof w:val="0"/>
        </w:rPr>
        <w:t>l hacer clic podemos expandir y contraer, al expandir nos muestra los sub-pasos que se realizaron con el tiempo que tomo en cada uno</w:t>
      </w:r>
      <w:bookmarkEnd w:id="39"/>
    </w:p>
    <w:p w14:paraId="2E4E2EFB" w14:textId="685C290C" w:rsidR="00C9384B" w:rsidRPr="00467E42" w:rsidRDefault="0091622F" w:rsidP="00C9384B">
      <w:pPr>
        <w:pStyle w:val="Ttulo3"/>
        <w:rPr>
          <w:noProof w:val="0"/>
        </w:rPr>
      </w:pPr>
      <w:bookmarkStart w:id="40" w:name="_Toc212130266"/>
      <w:r>
        <w:rPr>
          <w:noProof w:val="0"/>
        </w:rPr>
        <w:t>Sub-pasos: A</w:t>
      </w:r>
      <w:r w:rsidR="00C9384B">
        <w:rPr>
          <w:noProof w:val="0"/>
        </w:rPr>
        <w:t xml:space="preserve">l hacer clic podemos expandir y contraer, al expandir nos muestra los </w:t>
      </w:r>
      <w:r>
        <w:rPr>
          <w:noProof w:val="0"/>
        </w:rPr>
        <w:t>console logs, errores en consola, y network request con la cantidad encontrada de cada uno de ellos</w:t>
      </w:r>
      <w:bookmarkEnd w:id="40"/>
    </w:p>
    <w:p w14:paraId="086D0E75" w14:textId="7A7A5C55" w:rsidR="00C9384B" w:rsidRDefault="0091622F" w:rsidP="00C9384B">
      <w:pPr>
        <w:pStyle w:val="Ttulo3"/>
        <w:rPr>
          <w:noProof w:val="0"/>
        </w:rPr>
      </w:pPr>
      <w:bookmarkStart w:id="41" w:name="_Toc212130267"/>
      <w:r>
        <w:rPr>
          <w:noProof w:val="0"/>
        </w:rPr>
        <w:t>Console Logs: Al hacer clic podemos expandir y contraer, al expandir nos muestra los textos generados por cada aplicativo</w:t>
      </w:r>
      <w:bookmarkEnd w:id="41"/>
    </w:p>
    <w:p w14:paraId="604DD334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6B64749C" wp14:editId="23F8F840">
            <wp:extent cx="6228080" cy="2921000"/>
            <wp:effectExtent l="0" t="0" r="1270" b="0"/>
            <wp:docPr id="8856187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87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355" w14:textId="77777777" w:rsidR="00874DC8" w:rsidRPr="004E241F" w:rsidRDefault="00874DC8" w:rsidP="00874DC8">
      <w:pPr>
        <w:pStyle w:val="Descripcin"/>
        <w:rPr>
          <w:noProof w:val="0"/>
        </w:rPr>
      </w:pPr>
      <w:bookmarkStart w:id="42" w:name="_Toc212130286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2"/>
    </w:p>
    <w:p w14:paraId="43946B75" w14:textId="0205AB84" w:rsidR="0091622F" w:rsidRPr="00467E42" w:rsidRDefault="0091622F" w:rsidP="0091622F"/>
    <w:p w14:paraId="562D3948" w14:textId="422B2873" w:rsidR="0091622F" w:rsidRDefault="0091622F" w:rsidP="0091622F">
      <w:pPr>
        <w:pStyle w:val="Ttulo3"/>
        <w:rPr>
          <w:noProof w:val="0"/>
        </w:rPr>
      </w:pPr>
      <w:bookmarkStart w:id="43" w:name="_Toc212130268"/>
      <w:r>
        <w:rPr>
          <w:noProof w:val="0"/>
        </w:rPr>
        <w:lastRenderedPageBreak/>
        <w:t>Errores de Consola: Al hacer clic podemos expandir y contraer, al expandir nos muestra los errores en consola por cada aplicativo</w:t>
      </w:r>
      <w:bookmarkEnd w:id="43"/>
    </w:p>
    <w:p w14:paraId="64A3D343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3A522D88" wp14:editId="2200238F">
            <wp:extent cx="6228080" cy="2933065"/>
            <wp:effectExtent l="0" t="0" r="1270" b="635"/>
            <wp:docPr id="6507113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1376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CB01" w14:textId="3CFE2A57" w:rsidR="0091622F" w:rsidRPr="0091622F" w:rsidRDefault="00874DC8" w:rsidP="00874DC8">
      <w:pPr>
        <w:pStyle w:val="Descripcin"/>
        <w:rPr>
          <w:noProof w:val="0"/>
        </w:rPr>
      </w:pPr>
      <w:bookmarkStart w:id="44" w:name="_Toc212130287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4"/>
    </w:p>
    <w:p w14:paraId="79CADF8C" w14:textId="110CE828" w:rsidR="00874DC8" w:rsidRDefault="0091622F" w:rsidP="00874DC8">
      <w:pPr>
        <w:pStyle w:val="Ttulo3"/>
        <w:rPr>
          <w:noProof w:val="0"/>
        </w:rPr>
      </w:pPr>
      <w:bookmarkStart w:id="45" w:name="_Toc212130269"/>
      <w:r>
        <w:rPr>
          <w:noProof w:val="0"/>
        </w:rPr>
        <w:t>Network Requests: Al hacer clic podemos expandir y contraer, al expandir nos muestra los request o peticiones de red que genera cada app con el tiempo de respuesta, código de respuesta</w:t>
      </w:r>
      <w:bookmarkEnd w:id="45"/>
    </w:p>
    <w:p w14:paraId="7DAB249E" w14:textId="77777777" w:rsidR="00874DC8" w:rsidRPr="004E241F" w:rsidRDefault="00874DC8" w:rsidP="00874DC8">
      <w:pPr>
        <w:jc w:val="center"/>
      </w:pPr>
      <w:r>
        <w:rPr>
          <w:noProof/>
        </w:rPr>
        <w:drawing>
          <wp:inline distT="0" distB="0" distL="0" distR="0" wp14:anchorId="6FF3B4C9" wp14:editId="7144EBCC">
            <wp:extent cx="6228080" cy="2928620"/>
            <wp:effectExtent l="0" t="0" r="1270" b="5080"/>
            <wp:docPr id="198582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4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D89A" w14:textId="21F7A5A0" w:rsidR="00874DC8" w:rsidRPr="00874DC8" w:rsidRDefault="00874DC8" w:rsidP="00874DC8">
      <w:pPr>
        <w:pStyle w:val="Descripcin"/>
        <w:rPr>
          <w:noProof w:val="0"/>
        </w:rPr>
      </w:pPr>
      <w:bookmarkStart w:id="46" w:name="_Toc212130288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6"/>
    </w:p>
    <w:p w14:paraId="76EF0374" w14:textId="4E3B8ABC" w:rsidR="00874DC8" w:rsidRDefault="00874DC8" w:rsidP="00874DC8">
      <w:pPr>
        <w:pStyle w:val="Ttulo4"/>
        <w:rPr>
          <w:noProof w:val="0"/>
        </w:rPr>
      </w:pPr>
      <w:r>
        <w:rPr>
          <w:noProof w:val="0"/>
        </w:rPr>
        <w:t>Ordenar Peticiones: Permite seleccionar el orden de las peticiones de red (General de cualquier app, por aplicación o por defecto es decir en orden de petición)</w:t>
      </w:r>
    </w:p>
    <w:p w14:paraId="02716831" w14:textId="4E7DFDBD" w:rsidR="00874DC8" w:rsidRDefault="00874DC8" w:rsidP="00874DC8">
      <w:pPr>
        <w:pStyle w:val="Ttulo4"/>
        <w:rPr>
          <w:noProof w:val="0"/>
        </w:rPr>
      </w:pPr>
      <w:r>
        <w:rPr>
          <w:noProof w:val="0"/>
        </w:rPr>
        <w:t>CURL: Permite copiar el CURL de la petición para poder compartirlo o probarlo en alguna herramienta de solicitudes HTTP</w:t>
      </w:r>
    </w:p>
    <w:p w14:paraId="689B2B95" w14:textId="77777777" w:rsidR="00874DC8" w:rsidRPr="00874DC8" w:rsidRDefault="00874DC8" w:rsidP="00874DC8"/>
    <w:p w14:paraId="1A66EE26" w14:textId="77777777" w:rsidR="00874DC8" w:rsidRPr="00874DC8" w:rsidRDefault="00874DC8" w:rsidP="00874DC8"/>
    <w:p w14:paraId="149FEE99" w14:textId="15261FF5" w:rsidR="00874DC8" w:rsidRPr="00874DC8" w:rsidRDefault="00874DC8" w:rsidP="00874DC8"/>
    <w:p w14:paraId="41A064A3" w14:textId="77777777" w:rsidR="00467E42" w:rsidRPr="00813FC1" w:rsidRDefault="00467E42" w:rsidP="00813FC1"/>
    <w:p w14:paraId="3C8F80F9" w14:textId="77777777" w:rsidR="00BE3A12" w:rsidRPr="004E241F" w:rsidRDefault="00BE3A12" w:rsidP="004E241F"/>
    <w:p w14:paraId="4BB3B9C5" w14:textId="77777777" w:rsidR="0062397A" w:rsidRPr="004E241F" w:rsidRDefault="0062397A" w:rsidP="003644ED">
      <w:pPr>
        <w:spacing w:before="0" w:after="0" w:line="168" w:lineRule="auto"/>
        <w:sectPr w:rsidR="0062397A" w:rsidRPr="004E241F" w:rsidSect="00CD0B64">
          <w:headerReference w:type="default" r:id="rId44"/>
          <w:footerReference w:type="default" r:id="rId45"/>
          <w:pgSz w:w="11906" w:h="16838" w:code="9"/>
          <w:pgMar w:top="1928" w:right="851" w:bottom="1134" w:left="1247" w:header="567" w:footer="595" w:gutter="0"/>
          <w:cols w:space="708"/>
          <w:docGrid w:linePitch="360"/>
        </w:sectPr>
      </w:pPr>
    </w:p>
    <w:p w14:paraId="48EA906F" w14:textId="77777777" w:rsidR="00516ACD" w:rsidRPr="004E241F" w:rsidRDefault="00C33262" w:rsidP="00A12BB7">
      <w:pPr>
        <w:spacing w:before="0" w:after="0" w:line="216" w:lineRule="auto"/>
        <w:ind w:left="-454" w:right="-284"/>
        <w:jc w:val="left"/>
        <w:rPr>
          <w:color w:val="FFFFFF" w:themeColor="background1"/>
        </w:rPr>
      </w:pPr>
      <w:r w:rsidRPr="004E241F">
        <w:rPr>
          <w:noProof/>
          <w:sz w:val="18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287313" wp14:editId="06D345AC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10655" cy="7332980"/>
                <wp:effectExtent l="0" t="0" r="0" b="1270"/>
                <wp:wrapSquare wrapText="bothSides"/>
                <wp:docPr id="638509122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655" cy="7332980"/>
                        </a:xfrm>
                        <a:prstGeom prst="rect">
                          <a:avLst/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AB0FF" w14:textId="77777777" w:rsidR="00C33262" w:rsidRPr="004E241F" w:rsidRDefault="00C33262" w:rsidP="00C3326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</w:rPr>
                              <w:t>Tech for</w:t>
                            </w:r>
                          </w:p>
                          <w:p w14:paraId="2F250C18" w14:textId="77777777" w:rsidR="00C33262" w:rsidRPr="004E241F" w:rsidRDefault="00D16380" w:rsidP="00C33262">
                            <w:pPr>
                              <w:spacing w:before="0" w:after="480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</w:rPr>
                              <w:t>the future</w:t>
                            </w:r>
                          </w:p>
                          <w:p w14:paraId="3B4DB169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Generamos</w:t>
                            </w:r>
                          </w:p>
                          <w:p w14:paraId="2E9BE7EE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confianza para</w:t>
                            </w:r>
                          </w:p>
                          <w:p w14:paraId="2E1D66AF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proteger e impulsar</w:t>
                            </w:r>
                          </w:p>
                          <w:p w14:paraId="38F91D85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tanto el presente,</w:t>
                            </w:r>
                          </w:p>
                          <w:p w14:paraId="47EE37E8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287313" id="_x0000_s1028" style="position:absolute;left:0;text-align:left;margin-left:461.45pt;margin-top:8.8pt;width:512.65pt;height:577.4pt;z-index:-251654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" filled="f" stroked="f" strokeweight=".7pt">
                <v:textbox inset="8mm,6mm,7mm">
                  <w:txbxContent>
                    <w:p w14:paraId="62BAB0FF" w14:textId="77777777" w:rsidR="00C33262" w:rsidRPr="004E241F" w:rsidRDefault="00C33262" w:rsidP="00C33262">
                      <w:pPr>
                        <w:spacing w:after="0"/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</w:rPr>
                        <w:t>Tech for</w:t>
                      </w:r>
                    </w:p>
                    <w:p w14:paraId="2F250C18" w14:textId="77777777" w:rsidR="00C33262" w:rsidRPr="004E241F" w:rsidRDefault="00D16380" w:rsidP="00C33262">
                      <w:pPr>
                        <w:spacing w:before="0" w:after="480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</w:rPr>
                        <w:t>the future</w:t>
                      </w:r>
                    </w:p>
                    <w:p w14:paraId="3B4DB169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Generamos</w:t>
                      </w:r>
                    </w:p>
                    <w:p w14:paraId="2E9BE7EE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confianza para</w:t>
                      </w:r>
                    </w:p>
                    <w:p w14:paraId="2E1D66AF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proteger e impulsar</w:t>
                      </w:r>
                    </w:p>
                    <w:p w14:paraId="38F91D85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tanto el presente,</w:t>
                      </w:r>
                    </w:p>
                    <w:p w14:paraId="47EE37E8" w14:textId="77777777" w:rsidR="00C33262" w:rsidRPr="004E241F" w:rsidRDefault="00C33262" w:rsidP="00C33262">
                      <w:pPr>
                        <w:spacing w:before="0" w:after="0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</w:rPr>
                        <w:t>como el futuro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B017E" w:rsidRPr="004E241F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47993" wp14:editId="7C58EF0A">
                <wp:simplePos x="0" y="0"/>
                <wp:positionH relativeFrom="column">
                  <wp:posOffset>-250963</wp:posOffset>
                </wp:positionH>
                <wp:positionV relativeFrom="paragraph">
                  <wp:posOffset>-2033574</wp:posOffset>
                </wp:positionV>
                <wp:extent cx="6299835" cy="1771540"/>
                <wp:effectExtent l="0" t="0" r="0" b="0"/>
                <wp:wrapNone/>
                <wp:docPr id="1776092729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1771540"/>
                        </a:xfrm>
                        <a:prstGeom prst="snip2DiagRect">
                          <a:avLst>
                            <a:gd name="adj1" fmla="val 3531"/>
                            <a:gd name="adj2" fmla="val 394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36820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Avda. de Bruselas, 35</w:t>
                            </w:r>
                          </w:p>
                          <w:p w14:paraId="59BE7D0C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28108 Alcobendas</w:t>
                            </w:r>
                          </w:p>
                          <w:p w14:paraId="7BD02513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Madrid, Spain</w:t>
                            </w:r>
                          </w:p>
                          <w:p w14:paraId="7B2B436F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T +34 91 627 10 00</w:t>
                            </w:r>
                          </w:p>
                          <w:p w14:paraId="45C6EB24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info@minsait.com</w:t>
                            </w:r>
                          </w:p>
                          <w:p w14:paraId="7B379A9E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</w:p>
                          <w:p w14:paraId="1F3397BC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7993" id="_x0000_s1029" style="position:absolute;left:0;text-align:left;margin-left:-19.75pt;margin-top:-160.1pt;width:496.05pt;height:13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99835,1771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" adj="-11796480,,5400" path="m62553,l6229912,r69923,69923l6299835,1708987r-62553,62553l69923,1771540,,1701617,,62553,62553,xe" filled="f" stroked="f" strokeweight=".7pt">
                <v:stroke joinstyle="miter"/>
                <v:formulas/>
                <v:path arrowok="t" o:connecttype="custom" o:connectlocs="62553,0;6229912,0;6299835,69923;6299835,1708987;6237282,1771540;69923,1771540;0,1701617;0,62553;62553,0" o:connectangles="0,0,0,0,0,0,0,0,0" textboxrect="0,0,6299835,1771540"/>
                <v:textbox inset="8mm,6mm,7mm">
                  <w:txbxContent>
                    <w:p w14:paraId="6C036820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Avda. de Bruselas, 35</w:t>
                      </w:r>
                    </w:p>
                    <w:p w14:paraId="59BE7D0C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28108 Alcobendas</w:t>
                      </w:r>
                    </w:p>
                    <w:p w14:paraId="7BD02513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Madrid, Spain</w:t>
                      </w:r>
                    </w:p>
                    <w:p w14:paraId="7B2B436F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T +34 91 627 10 00</w:t>
                      </w:r>
                    </w:p>
                    <w:p w14:paraId="45C6EB24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info@minsait.com</w:t>
                      </w:r>
                    </w:p>
                    <w:p w14:paraId="7B379A9E" w14:textId="77777777" w:rsidR="002B017E" w:rsidRPr="004E241F" w:rsidRDefault="002B017E" w:rsidP="002B017E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</w:p>
                    <w:p w14:paraId="1F3397BC" w14:textId="77777777" w:rsidR="002B017E" w:rsidRPr="004E241F" w:rsidRDefault="002B017E" w:rsidP="002B017E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414" w:rsidRPr="004E241F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74F89" wp14:editId="3113332E">
                <wp:simplePos x="0" y="0"/>
                <wp:positionH relativeFrom="page">
                  <wp:align>center</wp:align>
                </wp:positionH>
                <wp:positionV relativeFrom="paragraph">
                  <wp:posOffset>-9818217</wp:posOffset>
                </wp:positionV>
                <wp:extent cx="6695440" cy="7793990"/>
                <wp:effectExtent l="0" t="0" r="0" b="0"/>
                <wp:wrapNone/>
                <wp:docPr id="745610563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93990"/>
                        </a:xfrm>
                        <a:prstGeom prst="snip2DiagRect">
                          <a:avLst>
                            <a:gd name="adj1" fmla="val 1180"/>
                            <a:gd name="adj2" fmla="val 1155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BE002" w14:textId="77777777" w:rsidR="00875414" w:rsidRPr="004E241F" w:rsidRDefault="00875414" w:rsidP="00875414">
                            <w:pPr>
                              <w:spacing w:after="0"/>
                              <w:jc w:val="left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 for</w:t>
                            </w:r>
                          </w:p>
                          <w:p w14:paraId="0D0D981A" w14:textId="77777777" w:rsidR="00875414" w:rsidRPr="004E241F" w:rsidRDefault="0039747B" w:rsidP="00875414">
                            <w:pPr>
                              <w:spacing w:before="0" w:after="480"/>
                              <w:jc w:val="left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color w:val="AAAA9F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</w:p>
                          <w:p w14:paraId="5D90DC15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19580C24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61D673E1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7B285E6B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56BB2D59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74F89" id="_x0000_s1030" style="position:absolute;left:0;text-align:left;margin-left:0;margin-top:-773.1pt;width:527.2pt;height:613.7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695440,779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" adj="-11796480,,5400" path="m79006,l6618108,r77332,77332l6695440,7714984r-79006,79006l77332,7793990,,7716658,,79006,79006,xe" filled="f" stroked="f" strokeweight=".7pt">
                <v:stroke joinstyle="miter"/>
                <v:formulas/>
                <v:path arrowok="t" o:connecttype="custom" o:connectlocs="79006,0;6618108,0;6695440,77332;6695440,7714984;6616434,7793990;77332,7793990;0,7716658;0,79006;79006,0" o:connectangles="0,0,0,0,0,0,0,0,0" textboxrect="0,0,6695440,7793990"/>
                <v:textbox inset="8mm,6mm,7mm">
                  <w:txbxContent>
                    <w:p w14:paraId="4D3BE002" w14:textId="77777777" w:rsidR="00875414" w:rsidRPr="004E241F" w:rsidRDefault="00875414" w:rsidP="00875414">
                      <w:pPr>
                        <w:spacing w:after="0"/>
                        <w:jc w:val="left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  <w:t>Tech for</w:t>
                      </w:r>
                    </w:p>
                    <w:p w14:paraId="0D0D981A" w14:textId="77777777" w:rsidR="00875414" w:rsidRPr="004E241F" w:rsidRDefault="0039747B" w:rsidP="00875414">
                      <w:pPr>
                        <w:spacing w:before="0" w:after="480"/>
                        <w:jc w:val="left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color w:val="AAAA9F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</w:p>
                    <w:p w14:paraId="5D90DC15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19580C24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61D673E1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7B285E6B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56BB2D59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B3D24E" w14:textId="77777777" w:rsidR="00875414" w:rsidRPr="004E241F" w:rsidRDefault="00875414" w:rsidP="00C33262">
      <w:pPr>
        <w:spacing w:before="0" w:after="0" w:line="216" w:lineRule="auto"/>
        <w:ind w:left="142" w:right="-284"/>
        <w:jc w:val="left"/>
        <w:rPr>
          <w:color w:val="FFFFFF" w:themeColor="background1"/>
        </w:rPr>
      </w:pPr>
    </w:p>
    <w:p w14:paraId="3297EE53" w14:textId="77777777" w:rsidR="000F3350" w:rsidRPr="004E241F" w:rsidRDefault="000F3350" w:rsidP="000F3350"/>
    <w:p w14:paraId="099EC6E3" w14:textId="77777777" w:rsidR="000F3350" w:rsidRPr="004E241F" w:rsidRDefault="000F3350" w:rsidP="000F3350"/>
    <w:p w14:paraId="2B40B90D" w14:textId="77777777" w:rsidR="000F3350" w:rsidRPr="004E241F" w:rsidRDefault="000F3350" w:rsidP="000F3350"/>
    <w:p w14:paraId="6D07DF3E" w14:textId="77777777" w:rsidR="000F3350" w:rsidRPr="004E241F" w:rsidRDefault="000F3350" w:rsidP="000F3350"/>
    <w:p w14:paraId="620C3E37" w14:textId="77777777" w:rsidR="000F3350" w:rsidRPr="004E241F" w:rsidRDefault="000F3350" w:rsidP="000F3350"/>
    <w:p w14:paraId="0ABBA504" w14:textId="77777777" w:rsidR="000F3350" w:rsidRPr="004E241F" w:rsidRDefault="000F3350" w:rsidP="000F3350"/>
    <w:p w14:paraId="5BB6468B" w14:textId="77777777" w:rsidR="000F3350" w:rsidRPr="004E241F" w:rsidRDefault="000F3350" w:rsidP="000F3350"/>
    <w:p w14:paraId="7ABD3642" w14:textId="77777777" w:rsidR="000F3350" w:rsidRPr="004E241F" w:rsidRDefault="000F3350" w:rsidP="000F3350"/>
    <w:p w14:paraId="47D7742B" w14:textId="77777777" w:rsidR="000F3350" w:rsidRPr="000F3350" w:rsidRDefault="00D16380" w:rsidP="00505FB1">
      <w:pPr>
        <w:tabs>
          <w:tab w:val="left" w:pos="4142"/>
          <w:tab w:val="right" w:pos="9921"/>
        </w:tabs>
      </w:pPr>
      <w:r w:rsidRPr="004E241F">
        <w:tab/>
      </w:r>
      <w:r w:rsidR="00505FB1" w:rsidRPr="004E241F">
        <w:tab/>
      </w:r>
    </w:p>
    <w:sectPr w:rsidR="000F3350" w:rsidRPr="000F3350" w:rsidSect="0062397A">
      <w:headerReference w:type="default" r:id="rId46"/>
      <w:footerReference w:type="default" r:id="rId47"/>
      <w:headerReference w:type="first" r:id="rId48"/>
      <w:footerReference w:type="first" r:id="rId49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437E" w14:textId="77777777" w:rsidR="0015497C" w:rsidRPr="004E241F" w:rsidRDefault="0015497C" w:rsidP="00544EF6">
      <w:pPr>
        <w:spacing w:before="0"/>
      </w:pPr>
      <w:r w:rsidRPr="004E241F">
        <w:separator/>
      </w:r>
    </w:p>
  </w:endnote>
  <w:endnote w:type="continuationSeparator" w:id="0">
    <w:p w14:paraId="3BA08FA8" w14:textId="77777777" w:rsidR="0015497C" w:rsidRPr="004E241F" w:rsidRDefault="0015497C" w:rsidP="00544EF6">
      <w:pPr>
        <w:spacing w:before="0"/>
      </w:pPr>
      <w:r w:rsidRPr="004E24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mbria"/>
    <w:panose1 w:val="00000000000000000000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4E74" w14:textId="77777777" w:rsidR="002E2AE1" w:rsidRPr="004E241F" w:rsidRDefault="002E2A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093B" w14:textId="77777777" w:rsidR="009F57FE" w:rsidRPr="004E241F" w:rsidRDefault="0007255D" w:rsidP="00D94007">
    <w:pPr>
      <w:pStyle w:val="Piedepgina"/>
      <w:tabs>
        <w:tab w:val="clear" w:pos="4252"/>
        <w:tab w:val="clear" w:pos="8504"/>
        <w:tab w:val="right" w:pos="9639"/>
      </w:tabs>
      <w:spacing w:before="0"/>
      <w:jc w:val="left"/>
    </w:pPr>
    <w:r w:rsidRPr="004E241F"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33933EA" wp14:editId="548979CA">
              <wp:simplePos x="0" y="0"/>
              <wp:positionH relativeFrom="column">
                <wp:posOffset>4383405</wp:posOffset>
              </wp:positionH>
              <wp:positionV relativeFrom="paragraph">
                <wp:posOffset>-952813</wp:posOffset>
              </wp:positionV>
              <wp:extent cx="1782141" cy="381574"/>
              <wp:effectExtent l="0" t="0" r="8890" b="0"/>
              <wp:wrapNone/>
              <wp:docPr id="89102832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2141" cy="381574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311816871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4593597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91660650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0229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F10019" id="Group 11" o:spid="_x0000_s1026" style="position:absolute;margin-left:345.15pt;margin-top:-75pt;width:140.35pt;height:30.05pt;z-index:251693056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5000" w14:textId="77777777" w:rsidR="00FE4E37" w:rsidRPr="004E241F" w:rsidRDefault="00FE4E37" w:rsidP="00544EF6">
    <w:pPr>
      <w:pStyle w:val="Encabezado"/>
      <w:jc w:val="left"/>
      <w:rPr>
        <w:sz w:val="16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999669"/>
      <w:docPartObj>
        <w:docPartGallery w:val="Page Numbers (Bottom of Page)"/>
        <w:docPartUnique/>
      </w:docPartObj>
    </w:sdtPr>
    <w:sdtContent>
      <w:p w14:paraId="11A45C8B" w14:textId="77777777" w:rsidR="00431B11" w:rsidRPr="004E241F" w:rsidRDefault="007C7363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4E241F">
          <w:rPr>
            <w:noProof/>
            <w:szCs w:val="16"/>
          </w:rPr>
          <mc:AlternateContent>
            <mc:Choice Requires="wpg">
              <w:drawing>
                <wp:anchor distT="0" distB="0" distL="114300" distR="114300" simplePos="0" relativeHeight="251691008" behindDoc="0" locked="0" layoutInCell="1" allowOverlap="1" wp14:anchorId="391215CC" wp14:editId="05DAFDAB">
                  <wp:simplePos x="0" y="0"/>
                  <wp:positionH relativeFrom="column">
                    <wp:posOffset>1640</wp:posOffset>
                  </wp:positionH>
                  <wp:positionV relativeFrom="paragraph">
                    <wp:posOffset>188595</wp:posOffset>
                  </wp:positionV>
                  <wp:extent cx="1038330" cy="222385"/>
                  <wp:effectExtent l="0" t="0" r="9525" b="6350"/>
                  <wp:wrapNone/>
                  <wp:docPr id="2" name="Group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0CA2B2-0BA6-C8B0-7204-28D0D761D16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1038330" cy="222385"/>
                            <a:chOff x="0" y="0"/>
                            <a:chExt cx="5970" cy="1283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896442757" name="Freeform 13">
                            <a:extLst>
                              <a:ext uri="{FF2B5EF4-FFF2-40B4-BE49-F238E27FC236}">
                                <a16:creationId xmlns:a16="http://schemas.microsoft.com/office/drawing/2014/main" id="{DFDFC59D-59B2-DFD0-FF52-5CE5F6987A9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406"/>
                              <a:ext cx="1317" cy="299"/>
                            </a:xfrm>
                            <a:custGeom>
                              <a:avLst/>
                              <a:gdLst>
                                <a:gd name="T0" fmla="*/ 0 w 1324"/>
                                <a:gd name="T1" fmla="*/ 291 h 301"/>
                                <a:gd name="T2" fmla="*/ 39 w 1324"/>
                                <a:gd name="T3" fmla="*/ 301 h 301"/>
                                <a:gd name="T4" fmla="*/ 662 w 1324"/>
                                <a:gd name="T5" fmla="*/ 146 h 301"/>
                                <a:gd name="T6" fmla="*/ 1285 w 1324"/>
                                <a:gd name="T7" fmla="*/ 301 h 301"/>
                                <a:gd name="T8" fmla="*/ 1324 w 1324"/>
                                <a:gd name="T9" fmla="*/ 291 h 301"/>
                                <a:gd name="T10" fmla="*/ 662 w 1324"/>
                                <a:gd name="T11" fmla="*/ 0 h 301"/>
                                <a:gd name="T12" fmla="*/ 0 w 1324"/>
                                <a:gd name="T13" fmla="*/ 291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0" y="291"/>
                                  </a:moveTo>
                                  <a:cubicBezTo>
                                    <a:pt x="39" y="301"/>
                                    <a:pt x="39" y="301"/>
                                    <a:pt x="39" y="301"/>
                                  </a:cubicBezTo>
                                  <a:cubicBezTo>
                                    <a:pt x="39" y="301"/>
                                    <a:pt x="516" y="156"/>
                                    <a:pt x="662" y="146"/>
                                  </a:cubicBezTo>
                                  <a:cubicBezTo>
                                    <a:pt x="807" y="156"/>
                                    <a:pt x="1285" y="301"/>
                                    <a:pt x="1285" y="301"/>
                                  </a:cubicBezTo>
                                  <a:cubicBezTo>
                                    <a:pt x="1324" y="291"/>
                                    <a:pt x="1324" y="291"/>
                                    <a:pt x="1324" y="291"/>
                                  </a:cubicBezTo>
                                  <a:cubicBezTo>
                                    <a:pt x="1324" y="291"/>
                                    <a:pt x="909" y="5"/>
                                    <a:pt x="662" y="0"/>
                                  </a:cubicBezTo>
                                  <a:cubicBezTo>
                                    <a:pt x="415" y="5"/>
                                    <a:pt x="0" y="291"/>
                                    <a:pt x="0" y="29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6865809" name="Freeform 14">
                            <a:extLst>
                              <a:ext uri="{FF2B5EF4-FFF2-40B4-BE49-F238E27FC236}">
                                <a16:creationId xmlns:a16="http://schemas.microsoft.com/office/drawing/2014/main" id="{089ED91A-BFDA-CA56-53F1-1861BAAC026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317" cy="299"/>
                            </a:xfrm>
                            <a:custGeom>
                              <a:avLst/>
                              <a:gdLst>
                                <a:gd name="T0" fmla="*/ 1324 w 1324"/>
                                <a:gd name="T1" fmla="*/ 10 h 301"/>
                                <a:gd name="T2" fmla="*/ 1285 w 1324"/>
                                <a:gd name="T3" fmla="*/ 0 h 301"/>
                                <a:gd name="T4" fmla="*/ 662 w 1324"/>
                                <a:gd name="T5" fmla="*/ 155 h 301"/>
                                <a:gd name="T6" fmla="*/ 39 w 1324"/>
                                <a:gd name="T7" fmla="*/ 0 h 301"/>
                                <a:gd name="T8" fmla="*/ 0 w 1324"/>
                                <a:gd name="T9" fmla="*/ 10 h 301"/>
                                <a:gd name="T10" fmla="*/ 662 w 1324"/>
                                <a:gd name="T11" fmla="*/ 301 h 301"/>
                                <a:gd name="T12" fmla="*/ 1324 w 1324"/>
                                <a:gd name="T13" fmla="*/ 10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1324" y="10"/>
                                  </a:moveTo>
                                  <a:cubicBezTo>
                                    <a:pt x="1285" y="0"/>
                                    <a:pt x="1285" y="0"/>
                                    <a:pt x="1285" y="0"/>
                                  </a:cubicBezTo>
                                  <a:cubicBezTo>
                                    <a:pt x="1285" y="0"/>
                                    <a:pt x="807" y="145"/>
                                    <a:pt x="662" y="155"/>
                                  </a:cubicBezTo>
                                  <a:cubicBezTo>
                                    <a:pt x="516" y="145"/>
                                    <a:pt x="39" y="0"/>
                                    <a:pt x="39" y="0"/>
                                  </a:cubicBezTo>
                                  <a:cubicBezTo>
                                    <a:pt x="0" y="10"/>
                                    <a:pt x="0" y="10"/>
                                    <a:pt x="0" y="10"/>
                                  </a:cubicBezTo>
                                  <a:cubicBezTo>
                                    <a:pt x="0" y="10"/>
                                    <a:pt x="415" y="296"/>
                                    <a:pt x="662" y="301"/>
                                  </a:cubicBezTo>
                                  <a:cubicBezTo>
                                    <a:pt x="909" y="296"/>
                                    <a:pt x="1324" y="10"/>
                                    <a:pt x="1324" y="1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0293866" name="Freeform 15">
                            <a:extLst>
                              <a:ext uri="{FF2B5EF4-FFF2-40B4-BE49-F238E27FC236}">
                                <a16:creationId xmlns:a16="http://schemas.microsoft.com/office/drawing/2014/main" id="{77E030A0-8B02-8909-7469-97BF1FF1A9A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62" y="29"/>
                              <a:ext cx="4308" cy="636"/>
                            </a:xfrm>
                            <a:custGeom>
                              <a:avLst/>
                              <a:gdLst>
                                <a:gd name="T0" fmla="*/ 170 w 4331"/>
                                <a:gd name="T1" fmla="*/ 0 h 640"/>
                                <a:gd name="T2" fmla="*/ 0 w 4331"/>
                                <a:gd name="T3" fmla="*/ 640 h 640"/>
                                <a:gd name="T4" fmla="*/ 371 w 4331"/>
                                <a:gd name="T5" fmla="*/ 0 h 640"/>
                                <a:gd name="T6" fmla="*/ 1008 w 4331"/>
                                <a:gd name="T7" fmla="*/ 498 h 640"/>
                                <a:gd name="T8" fmla="*/ 1045 w 4331"/>
                                <a:gd name="T9" fmla="*/ 0 h 640"/>
                                <a:gd name="T10" fmla="*/ 1215 w 4331"/>
                                <a:gd name="T11" fmla="*/ 640 h 640"/>
                                <a:gd name="T12" fmla="*/ 578 w 4331"/>
                                <a:gd name="T13" fmla="*/ 143 h 640"/>
                                <a:gd name="T14" fmla="*/ 541 w 4331"/>
                                <a:gd name="T15" fmla="*/ 640 h 640"/>
                                <a:gd name="T16" fmla="*/ 371 w 4331"/>
                                <a:gd name="T17" fmla="*/ 0 h 640"/>
                                <a:gd name="T18" fmla="*/ 1909 w 4331"/>
                                <a:gd name="T19" fmla="*/ 0 h 640"/>
                                <a:gd name="T20" fmla="*/ 1909 w 4331"/>
                                <a:gd name="T21" fmla="*/ 640 h 640"/>
                                <a:gd name="T22" fmla="*/ 1416 w 4331"/>
                                <a:gd name="T23" fmla="*/ 0 h 640"/>
                                <a:gd name="T24" fmla="*/ 1909 w 4331"/>
                                <a:gd name="T25" fmla="*/ 143 h 640"/>
                                <a:gd name="T26" fmla="*/ 1586 w 4331"/>
                                <a:gd name="T27" fmla="*/ 498 h 640"/>
                                <a:gd name="T28" fmla="*/ 2086 w 4331"/>
                                <a:gd name="T29" fmla="*/ 320 h 640"/>
                                <a:gd name="T30" fmla="*/ 2952 w 4331"/>
                                <a:gd name="T31" fmla="*/ 0 h 640"/>
                                <a:gd name="T32" fmla="*/ 3079 w 4331"/>
                                <a:gd name="T33" fmla="*/ 441 h 640"/>
                                <a:gd name="T34" fmla="*/ 3236 w 4331"/>
                                <a:gd name="T35" fmla="*/ 637 h 640"/>
                                <a:gd name="T36" fmla="*/ 3041 w 4331"/>
                                <a:gd name="T37" fmla="*/ 640 h 640"/>
                                <a:gd name="T38" fmla="*/ 2568 w 4331"/>
                                <a:gd name="T39" fmla="*/ 459 h 640"/>
                                <a:gd name="T40" fmla="*/ 2398 w 4331"/>
                                <a:gd name="T41" fmla="*/ 640 h 640"/>
                                <a:gd name="T42" fmla="*/ 3058 w 4331"/>
                                <a:gd name="T43" fmla="*/ 230 h 640"/>
                                <a:gd name="T44" fmla="*/ 2568 w 4331"/>
                                <a:gd name="T45" fmla="*/ 143 h 640"/>
                                <a:gd name="T46" fmla="*/ 2952 w 4331"/>
                                <a:gd name="T47" fmla="*/ 317 h 640"/>
                                <a:gd name="T48" fmla="*/ 3328 w 4331"/>
                                <a:gd name="T49" fmla="*/ 637 h 640"/>
                                <a:gd name="T50" fmla="*/ 3950 w 4331"/>
                                <a:gd name="T51" fmla="*/ 0 h 640"/>
                                <a:gd name="T52" fmla="*/ 4331 w 4331"/>
                                <a:gd name="T53" fmla="*/ 640 h 640"/>
                                <a:gd name="T54" fmla="*/ 4074 w 4331"/>
                                <a:gd name="T55" fmla="*/ 522 h 640"/>
                                <a:gd name="T56" fmla="*/ 3517 w 4331"/>
                                <a:gd name="T57" fmla="*/ 640 h 640"/>
                                <a:gd name="T58" fmla="*/ 3328 w 4331"/>
                                <a:gd name="T59" fmla="*/ 637 h 640"/>
                                <a:gd name="T60" fmla="*/ 3857 w 4331"/>
                                <a:gd name="T61" fmla="*/ 143 h 640"/>
                                <a:gd name="T62" fmla="*/ 3667 w 4331"/>
                                <a:gd name="T63" fmla="*/ 379 h 6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331" h="640">
                                  <a:moveTo>
                                    <a:pt x="0" y="0"/>
                                  </a:moveTo>
                                  <a:cubicBezTo>
                                    <a:pt x="170" y="0"/>
                                    <a:pt x="170" y="0"/>
                                    <a:pt x="170" y="0"/>
                                  </a:cubicBezTo>
                                  <a:cubicBezTo>
                                    <a:pt x="170" y="640"/>
                                    <a:pt x="170" y="640"/>
                                    <a:pt x="170" y="640"/>
                                  </a:cubicBezTo>
                                  <a:cubicBezTo>
                                    <a:pt x="0" y="640"/>
                                    <a:pt x="0" y="640"/>
                                    <a:pt x="0" y="640"/>
                                  </a:cubicBez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371" y="0"/>
                                  </a:moveTo>
                                  <a:cubicBezTo>
                                    <a:pt x="675" y="0"/>
                                    <a:pt x="675" y="0"/>
                                    <a:pt x="675" y="0"/>
                                  </a:cubicBezTo>
                                  <a:cubicBezTo>
                                    <a:pt x="1008" y="498"/>
                                    <a:pt x="1008" y="498"/>
                                    <a:pt x="1008" y="498"/>
                                  </a:cubicBezTo>
                                  <a:cubicBezTo>
                                    <a:pt x="1045" y="498"/>
                                    <a:pt x="1045" y="498"/>
                                    <a:pt x="1045" y="498"/>
                                  </a:cubicBezTo>
                                  <a:cubicBezTo>
                                    <a:pt x="1045" y="0"/>
                                    <a:pt x="1045" y="0"/>
                                    <a:pt x="1045" y="0"/>
                                  </a:cubicBezTo>
                                  <a:cubicBezTo>
                                    <a:pt x="1215" y="0"/>
                                    <a:pt x="1215" y="0"/>
                                    <a:pt x="1215" y="0"/>
                                  </a:cubicBezTo>
                                  <a:cubicBezTo>
                                    <a:pt x="1215" y="640"/>
                                    <a:pt x="1215" y="640"/>
                                    <a:pt x="1215" y="640"/>
                                  </a:cubicBezTo>
                                  <a:cubicBezTo>
                                    <a:pt x="910" y="640"/>
                                    <a:pt x="910" y="640"/>
                                    <a:pt x="910" y="640"/>
                                  </a:cubicBezTo>
                                  <a:cubicBezTo>
                                    <a:pt x="578" y="143"/>
                                    <a:pt x="578" y="143"/>
                                    <a:pt x="578" y="143"/>
                                  </a:cubicBezTo>
                                  <a:cubicBezTo>
                                    <a:pt x="541" y="143"/>
                                    <a:pt x="541" y="143"/>
                                    <a:pt x="541" y="143"/>
                                  </a:cubicBezTo>
                                  <a:cubicBezTo>
                                    <a:pt x="541" y="640"/>
                                    <a:pt x="541" y="640"/>
                                    <a:pt x="541" y="640"/>
                                  </a:cubicBezTo>
                                  <a:cubicBezTo>
                                    <a:pt x="371" y="640"/>
                                    <a:pt x="371" y="640"/>
                                    <a:pt x="371" y="640"/>
                                  </a:cubicBezTo>
                                  <a:lnTo>
                                    <a:pt x="371" y="0"/>
                                  </a:lnTo>
                                  <a:close/>
                                  <a:moveTo>
                                    <a:pt x="1416" y="0"/>
                                  </a:moveTo>
                                  <a:cubicBezTo>
                                    <a:pt x="1909" y="0"/>
                                    <a:pt x="1909" y="0"/>
                                    <a:pt x="1909" y="0"/>
                                  </a:cubicBezTo>
                                  <a:cubicBezTo>
                                    <a:pt x="2127" y="0"/>
                                    <a:pt x="2261" y="122"/>
                                    <a:pt x="2261" y="320"/>
                                  </a:cubicBezTo>
                                  <a:cubicBezTo>
                                    <a:pt x="2261" y="519"/>
                                    <a:pt x="2127" y="640"/>
                                    <a:pt x="1909" y="640"/>
                                  </a:cubicBezTo>
                                  <a:cubicBezTo>
                                    <a:pt x="1416" y="640"/>
                                    <a:pt x="1416" y="640"/>
                                    <a:pt x="1416" y="640"/>
                                  </a:cubicBezTo>
                                  <a:lnTo>
                                    <a:pt x="1416" y="0"/>
                                  </a:lnTo>
                                  <a:close/>
                                  <a:moveTo>
                                    <a:pt x="2086" y="320"/>
                                  </a:moveTo>
                                  <a:cubicBezTo>
                                    <a:pt x="2086" y="205"/>
                                    <a:pt x="2024" y="143"/>
                                    <a:pt x="1909" y="143"/>
                                  </a:cubicBezTo>
                                  <a:cubicBezTo>
                                    <a:pt x="1586" y="143"/>
                                    <a:pt x="1586" y="143"/>
                                    <a:pt x="1586" y="143"/>
                                  </a:cubicBezTo>
                                  <a:cubicBezTo>
                                    <a:pt x="1586" y="498"/>
                                    <a:pt x="1586" y="498"/>
                                    <a:pt x="1586" y="498"/>
                                  </a:cubicBezTo>
                                  <a:cubicBezTo>
                                    <a:pt x="1909" y="498"/>
                                    <a:pt x="1909" y="498"/>
                                    <a:pt x="1909" y="498"/>
                                  </a:cubicBezTo>
                                  <a:cubicBezTo>
                                    <a:pt x="2024" y="498"/>
                                    <a:pt x="2086" y="436"/>
                                    <a:pt x="2086" y="320"/>
                                  </a:cubicBezTo>
                                  <a:close/>
                                  <a:moveTo>
                                    <a:pt x="2398" y="0"/>
                                  </a:moveTo>
                                  <a:cubicBezTo>
                                    <a:pt x="2952" y="0"/>
                                    <a:pt x="2952" y="0"/>
                                    <a:pt x="2952" y="0"/>
                                  </a:cubicBezTo>
                                  <a:cubicBezTo>
                                    <a:pt x="3128" y="0"/>
                                    <a:pt x="3233" y="85"/>
                                    <a:pt x="3233" y="230"/>
                                  </a:cubicBezTo>
                                  <a:cubicBezTo>
                                    <a:pt x="3233" y="335"/>
                                    <a:pt x="3177" y="409"/>
                                    <a:pt x="3079" y="441"/>
                                  </a:cubicBezTo>
                                  <a:cubicBezTo>
                                    <a:pt x="3079" y="456"/>
                                    <a:pt x="3079" y="456"/>
                                    <a:pt x="3079" y="456"/>
                                  </a:cubicBezTo>
                                  <a:cubicBezTo>
                                    <a:pt x="3236" y="637"/>
                                    <a:pt x="3236" y="637"/>
                                    <a:pt x="3236" y="637"/>
                                  </a:cubicBezTo>
                                  <a:cubicBezTo>
                                    <a:pt x="3236" y="640"/>
                                    <a:pt x="3236" y="640"/>
                                    <a:pt x="3236" y="640"/>
                                  </a:cubicBezTo>
                                  <a:cubicBezTo>
                                    <a:pt x="3041" y="640"/>
                                    <a:pt x="3041" y="640"/>
                                    <a:pt x="3041" y="640"/>
                                  </a:cubicBezTo>
                                  <a:cubicBezTo>
                                    <a:pt x="2887" y="459"/>
                                    <a:pt x="2887" y="459"/>
                                    <a:pt x="2887" y="459"/>
                                  </a:cubicBezTo>
                                  <a:cubicBezTo>
                                    <a:pt x="2568" y="459"/>
                                    <a:pt x="2568" y="459"/>
                                    <a:pt x="2568" y="459"/>
                                  </a:cubicBezTo>
                                  <a:cubicBezTo>
                                    <a:pt x="2568" y="640"/>
                                    <a:pt x="2568" y="640"/>
                                    <a:pt x="2568" y="640"/>
                                  </a:cubicBezTo>
                                  <a:cubicBezTo>
                                    <a:pt x="2398" y="640"/>
                                    <a:pt x="2398" y="640"/>
                                    <a:pt x="2398" y="640"/>
                                  </a:cubicBezTo>
                                  <a:lnTo>
                                    <a:pt x="2398" y="0"/>
                                  </a:lnTo>
                                  <a:close/>
                                  <a:moveTo>
                                    <a:pt x="3058" y="230"/>
                                  </a:moveTo>
                                  <a:cubicBezTo>
                                    <a:pt x="3058" y="174"/>
                                    <a:pt x="3020" y="143"/>
                                    <a:pt x="2952" y="143"/>
                                  </a:cubicBezTo>
                                  <a:cubicBezTo>
                                    <a:pt x="2568" y="143"/>
                                    <a:pt x="2568" y="143"/>
                                    <a:pt x="2568" y="143"/>
                                  </a:cubicBezTo>
                                  <a:cubicBezTo>
                                    <a:pt x="2568" y="317"/>
                                    <a:pt x="2568" y="317"/>
                                    <a:pt x="2568" y="317"/>
                                  </a:cubicBezTo>
                                  <a:cubicBezTo>
                                    <a:pt x="2952" y="317"/>
                                    <a:pt x="2952" y="317"/>
                                    <a:pt x="2952" y="317"/>
                                  </a:cubicBezTo>
                                  <a:cubicBezTo>
                                    <a:pt x="3020" y="317"/>
                                    <a:pt x="3058" y="286"/>
                                    <a:pt x="3058" y="230"/>
                                  </a:cubicBezTo>
                                  <a:close/>
                                  <a:moveTo>
                                    <a:pt x="3328" y="637"/>
                                  </a:moveTo>
                                  <a:cubicBezTo>
                                    <a:pt x="3709" y="0"/>
                                    <a:pt x="3709" y="0"/>
                                    <a:pt x="3709" y="0"/>
                                  </a:cubicBezTo>
                                  <a:cubicBezTo>
                                    <a:pt x="3950" y="0"/>
                                    <a:pt x="3950" y="0"/>
                                    <a:pt x="3950" y="0"/>
                                  </a:cubicBezTo>
                                  <a:cubicBezTo>
                                    <a:pt x="4331" y="637"/>
                                    <a:pt x="4331" y="637"/>
                                    <a:pt x="4331" y="637"/>
                                  </a:cubicBezTo>
                                  <a:cubicBezTo>
                                    <a:pt x="4331" y="640"/>
                                    <a:pt x="4331" y="640"/>
                                    <a:pt x="4331" y="640"/>
                                  </a:cubicBezTo>
                                  <a:cubicBezTo>
                                    <a:pt x="4142" y="640"/>
                                    <a:pt x="4142" y="640"/>
                                    <a:pt x="4142" y="640"/>
                                  </a:cubicBezTo>
                                  <a:cubicBezTo>
                                    <a:pt x="4074" y="522"/>
                                    <a:pt x="4074" y="522"/>
                                    <a:pt x="4074" y="522"/>
                                  </a:cubicBezTo>
                                  <a:cubicBezTo>
                                    <a:pt x="3585" y="522"/>
                                    <a:pt x="3585" y="522"/>
                                    <a:pt x="3585" y="522"/>
                                  </a:cubicBezTo>
                                  <a:cubicBezTo>
                                    <a:pt x="3517" y="640"/>
                                    <a:pt x="3517" y="640"/>
                                    <a:pt x="3517" y="640"/>
                                  </a:cubicBezTo>
                                  <a:cubicBezTo>
                                    <a:pt x="3328" y="640"/>
                                    <a:pt x="3328" y="640"/>
                                    <a:pt x="3328" y="640"/>
                                  </a:cubicBezTo>
                                  <a:lnTo>
                                    <a:pt x="3328" y="637"/>
                                  </a:lnTo>
                                  <a:close/>
                                  <a:moveTo>
                                    <a:pt x="3992" y="379"/>
                                  </a:moveTo>
                                  <a:cubicBezTo>
                                    <a:pt x="3857" y="143"/>
                                    <a:pt x="3857" y="143"/>
                                    <a:pt x="3857" y="143"/>
                                  </a:cubicBezTo>
                                  <a:cubicBezTo>
                                    <a:pt x="3802" y="143"/>
                                    <a:pt x="3802" y="143"/>
                                    <a:pt x="3802" y="143"/>
                                  </a:cubicBezTo>
                                  <a:cubicBezTo>
                                    <a:pt x="3667" y="379"/>
                                    <a:pt x="3667" y="379"/>
                                    <a:pt x="3667" y="379"/>
                                  </a:cubicBezTo>
                                  <a:lnTo>
                                    <a:pt x="3992" y="37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29252858" name="Freeform 16">
                            <a:extLst>
                              <a:ext uri="{FF2B5EF4-FFF2-40B4-BE49-F238E27FC236}">
                                <a16:creationId xmlns:a16="http://schemas.microsoft.com/office/drawing/2014/main" id="{261F997F-9E69-798C-127D-893A04CA633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24" y="837"/>
                              <a:ext cx="2884" cy="446"/>
                            </a:xfrm>
                            <a:custGeom>
                              <a:avLst/>
                              <a:gdLst>
                                <a:gd name="T0" fmla="*/ 234 w 2899"/>
                                <a:gd name="T1" fmla="*/ 12 h 449"/>
                                <a:gd name="T2" fmla="*/ 521 w 2899"/>
                                <a:gd name="T3" fmla="*/ 88 h 449"/>
                                <a:gd name="T4" fmla="*/ 92 w 2899"/>
                                <a:gd name="T5" fmla="*/ 224 h 449"/>
                                <a:gd name="T6" fmla="*/ 433 w 2899"/>
                                <a:gd name="T7" fmla="*/ 361 h 449"/>
                                <a:gd name="T8" fmla="*/ 521 w 2899"/>
                                <a:gd name="T9" fmla="*/ 204 h 449"/>
                                <a:gd name="T10" fmla="*/ 234 w 2899"/>
                                <a:gd name="T11" fmla="*/ 437 h 449"/>
                                <a:gd name="T12" fmla="*/ 944 w 2899"/>
                                <a:gd name="T13" fmla="*/ 317 h 449"/>
                                <a:gd name="T14" fmla="*/ 735 w 2899"/>
                                <a:gd name="T15" fmla="*/ 437 h 449"/>
                                <a:gd name="T16" fmla="*/ 646 w 2899"/>
                                <a:gd name="T17" fmla="*/ 12 h 449"/>
                                <a:gd name="T18" fmla="*/ 1139 w 2899"/>
                                <a:gd name="T19" fmla="*/ 164 h 449"/>
                                <a:gd name="T20" fmla="*/ 1043 w 2899"/>
                                <a:gd name="T21" fmla="*/ 314 h 449"/>
                                <a:gd name="T22" fmla="*/ 1147 w 2899"/>
                                <a:gd name="T23" fmla="*/ 437 h 449"/>
                                <a:gd name="T24" fmla="*/ 944 w 2899"/>
                                <a:gd name="T25" fmla="*/ 317 h 449"/>
                                <a:gd name="T26" fmla="*/ 958 w 2899"/>
                                <a:gd name="T27" fmla="*/ 88 h 449"/>
                                <a:gd name="T28" fmla="*/ 735 w 2899"/>
                                <a:gd name="T29" fmla="*/ 240 h 449"/>
                                <a:gd name="T30" fmla="*/ 1047 w 2899"/>
                                <a:gd name="T31" fmla="*/ 164 h 449"/>
                                <a:gd name="T32" fmla="*/ 1429 w 2899"/>
                                <a:gd name="T33" fmla="*/ 0 h 449"/>
                                <a:gd name="T34" fmla="*/ 1759 w 2899"/>
                                <a:gd name="T35" fmla="*/ 224 h 449"/>
                                <a:gd name="T36" fmla="*/ 1429 w 2899"/>
                                <a:gd name="T37" fmla="*/ 449 h 449"/>
                                <a:gd name="T38" fmla="*/ 1667 w 2899"/>
                                <a:gd name="T39" fmla="*/ 224 h 449"/>
                                <a:gd name="T40" fmla="*/ 1429 w 2899"/>
                                <a:gd name="T41" fmla="*/ 76 h 449"/>
                                <a:gd name="T42" fmla="*/ 1429 w 2899"/>
                                <a:gd name="T43" fmla="*/ 373 h 449"/>
                                <a:gd name="T44" fmla="*/ 1667 w 2899"/>
                                <a:gd name="T45" fmla="*/ 224 h 449"/>
                                <a:gd name="T46" fmla="*/ 1833 w 2899"/>
                                <a:gd name="T47" fmla="*/ 12 h 449"/>
                                <a:gd name="T48" fmla="*/ 1925 w 2899"/>
                                <a:gd name="T49" fmla="*/ 237 h 449"/>
                                <a:gd name="T50" fmla="*/ 2109 w 2899"/>
                                <a:gd name="T51" fmla="*/ 373 h 449"/>
                                <a:gd name="T52" fmla="*/ 2251 w 2899"/>
                                <a:gd name="T53" fmla="*/ 12 h 449"/>
                                <a:gd name="T54" fmla="*/ 2343 w 2899"/>
                                <a:gd name="T55" fmla="*/ 237 h 449"/>
                                <a:gd name="T56" fmla="*/ 2067 w 2899"/>
                                <a:gd name="T57" fmla="*/ 449 h 449"/>
                                <a:gd name="T58" fmla="*/ 2436 w 2899"/>
                                <a:gd name="T59" fmla="*/ 12 h 449"/>
                                <a:gd name="T60" fmla="*/ 2899 w 2899"/>
                                <a:gd name="T61" fmla="*/ 164 h 449"/>
                                <a:gd name="T62" fmla="*/ 2525 w 2899"/>
                                <a:gd name="T63" fmla="*/ 317 h 449"/>
                                <a:gd name="T64" fmla="*/ 2436 w 2899"/>
                                <a:gd name="T65" fmla="*/ 437 h 449"/>
                                <a:gd name="T66" fmla="*/ 2808 w 2899"/>
                                <a:gd name="T67" fmla="*/ 164 h 449"/>
                                <a:gd name="T68" fmla="*/ 2525 w 2899"/>
                                <a:gd name="T69" fmla="*/ 88 h 449"/>
                                <a:gd name="T70" fmla="*/ 2719 w 2899"/>
                                <a:gd name="T71" fmla="*/ 240 h 4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899" h="449">
                                  <a:moveTo>
                                    <a:pt x="0" y="224"/>
                                  </a:moveTo>
                                  <a:cubicBezTo>
                                    <a:pt x="0" y="96"/>
                                    <a:pt x="93" y="12"/>
                                    <a:pt x="234" y="12"/>
                                  </a:cubicBezTo>
                                  <a:cubicBezTo>
                                    <a:pt x="521" y="12"/>
                                    <a:pt x="521" y="12"/>
                                    <a:pt x="521" y="12"/>
                                  </a:cubicBezTo>
                                  <a:cubicBezTo>
                                    <a:pt x="521" y="88"/>
                                    <a:pt x="521" y="88"/>
                                    <a:pt x="521" y="88"/>
                                  </a:cubicBezTo>
                                  <a:cubicBezTo>
                                    <a:pt x="234" y="88"/>
                                    <a:pt x="234" y="88"/>
                                    <a:pt x="234" y="88"/>
                                  </a:cubicBezTo>
                                  <a:cubicBezTo>
                                    <a:pt x="141" y="88"/>
                                    <a:pt x="92" y="135"/>
                                    <a:pt x="92" y="224"/>
                                  </a:cubicBezTo>
                                  <a:cubicBezTo>
                                    <a:pt x="92" y="314"/>
                                    <a:pt x="141" y="361"/>
                                    <a:pt x="234" y="361"/>
                                  </a:cubicBezTo>
                                  <a:cubicBezTo>
                                    <a:pt x="433" y="361"/>
                                    <a:pt x="433" y="361"/>
                                    <a:pt x="433" y="361"/>
                                  </a:cubicBezTo>
                                  <a:cubicBezTo>
                                    <a:pt x="433" y="204"/>
                                    <a:pt x="433" y="204"/>
                                    <a:pt x="433" y="204"/>
                                  </a:cubicBezTo>
                                  <a:cubicBezTo>
                                    <a:pt x="521" y="204"/>
                                    <a:pt x="521" y="204"/>
                                    <a:pt x="521" y="204"/>
                                  </a:cubicBezTo>
                                  <a:cubicBezTo>
                                    <a:pt x="521" y="437"/>
                                    <a:pt x="521" y="437"/>
                                    <a:pt x="521" y="437"/>
                                  </a:cubicBezTo>
                                  <a:cubicBezTo>
                                    <a:pt x="234" y="437"/>
                                    <a:pt x="234" y="437"/>
                                    <a:pt x="234" y="437"/>
                                  </a:cubicBezTo>
                                  <a:cubicBezTo>
                                    <a:pt x="93" y="437"/>
                                    <a:pt x="0" y="353"/>
                                    <a:pt x="0" y="224"/>
                                  </a:cubicBezTo>
                                  <a:close/>
                                  <a:moveTo>
                                    <a:pt x="944" y="317"/>
                                  </a:moveTo>
                                  <a:cubicBezTo>
                                    <a:pt x="735" y="317"/>
                                    <a:pt x="735" y="317"/>
                                    <a:pt x="735" y="317"/>
                                  </a:cubicBezTo>
                                  <a:cubicBezTo>
                                    <a:pt x="735" y="437"/>
                                    <a:pt x="735" y="437"/>
                                    <a:pt x="735" y="437"/>
                                  </a:cubicBezTo>
                                  <a:cubicBezTo>
                                    <a:pt x="646" y="437"/>
                                    <a:pt x="646" y="437"/>
                                    <a:pt x="646" y="437"/>
                                  </a:cubicBezTo>
                                  <a:cubicBezTo>
                                    <a:pt x="646" y="12"/>
                                    <a:pt x="646" y="12"/>
                                    <a:pt x="646" y="12"/>
                                  </a:cubicBezTo>
                                  <a:cubicBezTo>
                                    <a:pt x="958" y="12"/>
                                    <a:pt x="958" y="12"/>
                                    <a:pt x="958" y="12"/>
                                  </a:cubicBezTo>
                                  <a:cubicBezTo>
                                    <a:pt x="1068" y="12"/>
                                    <a:pt x="1139" y="71"/>
                                    <a:pt x="1139" y="164"/>
                                  </a:cubicBezTo>
                                  <a:cubicBezTo>
                                    <a:pt x="1139" y="230"/>
                                    <a:pt x="1103" y="280"/>
                                    <a:pt x="1043" y="303"/>
                                  </a:cubicBezTo>
                                  <a:cubicBezTo>
                                    <a:pt x="1043" y="314"/>
                                    <a:pt x="1043" y="314"/>
                                    <a:pt x="1043" y="314"/>
                                  </a:cubicBezTo>
                                  <a:cubicBezTo>
                                    <a:pt x="1147" y="435"/>
                                    <a:pt x="1147" y="435"/>
                                    <a:pt x="1147" y="435"/>
                                  </a:cubicBezTo>
                                  <a:cubicBezTo>
                                    <a:pt x="1147" y="437"/>
                                    <a:pt x="1147" y="437"/>
                                    <a:pt x="1147" y="437"/>
                                  </a:cubicBezTo>
                                  <a:cubicBezTo>
                                    <a:pt x="1046" y="437"/>
                                    <a:pt x="1046" y="437"/>
                                    <a:pt x="1046" y="437"/>
                                  </a:cubicBezTo>
                                  <a:lnTo>
                                    <a:pt x="944" y="317"/>
                                  </a:lnTo>
                                  <a:close/>
                                  <a:moveTo>
                                    <a:pt x="1047" y="164"/>
                                  </a:moveTo>
                                  <a:cubicBezTo>
                                    <a:pt x="1047" y="114"/>
                                    <a:pt x="1017" y="88"/>
                                    <a:pt x="958" y="88"/>
                                  </a:cubicBezTo>
                                  <a:cubicBezTo>
                                    <a:pt x="735" y="88"/>
                                    <a:pt x="735" y="88"/>
                                    <a:pt x="735" y="88"/>
                                  </a:cubicBezTo>
                                  <a:cubicBezTo>
                                    <a:pt x="735" y="240"/>
                                    <a:pt x="735" y="240"/>
                                    <a:pt x="735" y="240"/>
                                  </a:cubicBezTo>
                                  <a:cubicBezTo>
                                    <a:pt x="958" y="240"/>
                                    <a:pt x="958" y="240"/>
                                    <a:pt x="958" y="240"/>
                                  </a:cubicBezTo>
                                  <a:cubicBezTo>
                                    <a:pt x="1017" y="240"/>
                                    <a:pt x="1047" y="215"/>
                                    <a:pt x="1047" y="164"/>
                                  </a:cubicBezTo>
                                  <a:close/>
                                  <a:moveTo>
                                    <a:pt x="1195" y="224"/>
                                  </a:moveTo>
                                  <a:cubicBezTo>
                                    <a:pt x="1195" y="88"/>
                                    <a:pt x="1287" y="0"/>
                                    <a:pt x="1429" y="0"/>
                                  </a:cubicBezTo>
                                  <a:cubicBezTo>
                                    <a:pt x="1525" y="0"/>
                                    <a:pt x="1525" y="0"/>
                                    <a:pt x="1525" y="0"/>
                                  </a:cubicBezTo>
                                  <a:cubicBezTo>
                                    <a:pt x="1667" y="0"/>
                                    <a:pt x="1759" y="88"/>
                                    <a:pt x="1759" y="224"/>
                                  </a:cubicBezTo>
                                  <a:cubicBezTo>
                                    <a:pt x="1759" y="361"/>
                                    <a:pt x="1667" y="449"/>
                                    <a:pt x="1525" y="449"/>
                                  </a:cubicBezTo>
                                  <a:cubicBezTo>
                                    <a:pt x="1429" y="449"/>
                                    <a:pt x="1429" y="449"/>
                                    <a:pt x="1429" y="449"/>
                                  </a:cubicBezTo>
                                  <a:cubicBezTo>
                                    <a:pt x="1287" y="449"/>
                                    <a:pt x="1195" y="361"/>
                                    <a:pt x="1195" y="224"/>
                                  </a:cubicBezTo>
                                  <a:close/>
                                  <a:moveTo>
                                    <a:pt x="1667" y="224"/>
                                  </a:moveTo>
                                  <a:cubicBezTo>
                                    <a:pt x="1667" y="127"/>
                                    <a:pt x="1619" y="76"/>
                                    <a:pt x="1525" y="76"/>
                                  </a:cubicBezTo>
                                  <a:cubicBezTo>
                                    <a:pt x="1429" y="76"/>
                                    <a:pt x="1429" y="76"/>
                                    <a:pt x="1429" y="76"/>
                                  </a:cubicBezTo>
                                  <a:cubicBezTo>
                                    <a:pt x="1335" y="76"/>
                                    <a:pt x="1286" y="127"/>
                                    <a:pt x="1286" y="224"/>
                                  </a:cubicBezTo>
                                  <a:cubicBezTo>
                                    <a:pt x="1286" y="322"/>
                                    <a:pt x="1335" y="373"/>
                                    <a:pt x="1429" y="373"/>
                                  </a:cubicBezTo>
                                  <a:cubicBezTo>
                                    <a:pt x="1525" y="373"/>
                                    <a:pt x="1525" y="373"/>
                                    <a:pt x="1525" y="373"/>
                                  </a:cubicBezTo>
                                  <a:cubicBezTo>
                                    <a:pt x="1619" y="373"/>
                                    <a:pt x="1667" y="322"/>
                                    <a:pt x="1667" y="224"/>
                                  </a:cubicBezTo>
                                  <a:close/>
                                  <a:moveTo>
                                    <a:pt x="1833" y="237"/>
                                  </a:moveTo>
                                  <a:cubicBezTo>
                                    <a:pt x="1833" y="12"/>
                                    <a:pt x="1833" y="12"/>
                                    <a:pt x="1833" y="12"/>
                                  </a:cubicBezTo>
                                  <a:cubicBezTo>
                                    <a:pt x="1925" y="12"/>
                                    <a:pt x="1925" y="12"/>
                                    <a:pt x="1925" y="12"/>
                                  </a:cubicBezTo>
                                  <a:cubicBezTo>
                                    <a:pt x="1925" y="237"/>
                                    <a:pt x="1925" y="237"/>
                                    <a:pt x="1925" y="237"/>
                                  </a:cubicBezTo>
                                  <a:cubicBezTo>
                                    <a:pt x="1925" y="334"/>
                                    <a:pt x="1973" y="373"/>
                                    <a:pt x="2067" y="373"/>
                                  </a:cubicBezTo>
                                  <a:cubicBezTo>
                                    <a:pt x="2109" y="373"/>
                                    <a:pt x="2109" y="373"/>
                                    <a:pt x="2109" y="373"/>
                                  </a:cubicBezTo>
                                  <a:cubicBezTo>
                                    <a:pt x="2202" y="373"/>
                                    <a:pt x="2251" y="334"/>
                                    <a:pt x="2251" y="237"/>
                                  </a:cubicBezTo>
                                  <a:cubicBezTo>
                                    <a:pt x="2251" y="12"/>
                                    <a:pt x="2251" y="12"/>
                                    <a:pt x="2251" y="12"/>
                                  </a:cubicBezTo>
                                  <a:cubicBezTo>
                                    <a:pt x="2343" y="12"/>
                                    <a:pt x="2343" y="12"/>
                                    <a:pt x="2343" y="12"/>
                                  </a:cubicBezTo>
                                  <a:cubicBezTo>
                                    <a:pt x="2343" y="237"/>
                                    <a:pt x="2343" y="237"/>
                                    <a:pt x="2343" y="237"/>
                                  </a:cubicBezTo>
                                  <a:cubicBezTo>
                                    <a:pt x="2343" y="373"/>
                                    <a:pt x="2250" y="449"/>
                                    <a:pt x="2109" y="449"/>
                                  </a:cubicBezTo>
                                  <a:cubicBezTo>
                                    <a:pt x="2067" y="449"/>
                                    <a:pt x="2067" y="449"/>
                                    <a:pt x="2067" y="449"/>
                                  </a:cubicBezTo>
                                  <a:cubicBezTo>
                                    <a:pt x="1925" y="449"/>
                                    <a:pt x="1833" y="373"/>
                                    <a:pt x="1833" y="237"/>
                                  </a:cubicBezTo>
                                  <a:close/>
                                  <a:moveTo>
                                    <a:pt x="2436" y="12"/>
                                  </a:moveTo>
                                  <a:cubicBezTo>
                                    <a:pt x="2719" y="12"/>
                                    <a:pt x="2719" y="12"/>
                                    <a:pt x="2719" y="12"/>
                                  </a:cubicBezTo>
                                  <a:cubicBezTo>
                                    <a:pt x="2829" y="12"/>
                                    <a:pt x="2899" y="71"/>
                                    <a:pt x="2899" y="164"/>
                                  </a:cubicBezTo>
                                  <a:cubicBezTo>
                                    <a:pt x="2899" y="257"/>
                                    <a:pt x="2829" y="317"/>
                                    <a:pt x="2719" y="317"/>
                                  </a:cubicBezTo>
                                  <a:cubicBezTo>
                                    <a:pt x="2525" y="317"/>
                                    <a:pt x="2525" y="317"/>
                                    <a:pt x="2525" y="317"/>
                                  </a:cubicBezTo>
                                  <a:cubicBezTo>
                                    <a:pt x="2525" y="437"/>
                                    <a:pt x="2525" y="437"/>
                                    <a:pt x="2525" y="437"/>
                                  </a:cubicBezTo>
                                  <a:cubicBezTo>
                                    <a:pt x="2436" y="437"/>
                                    <a:pt x="2436" y="437"/>
                                    <a:pt x="2436" y="437"/>
                                  </a:cubicBezTo>
                                  <a:lnTo>
                                    <a:pt x="2436" y="12"/>
                                  </a:lnTo>
                                  <a:close/>
                                  <a:moveTo>
                                    <a:pt x="2808" y="164"/>
                                  </a:moveTo>
                                  <a:cubicBezTo>
                                    <a:pt x="2808" y="114"/>
                                    <a:pt x="2778" y="88"/>
                                    <a:pt x="2719" y="88"/>
                                  </a:cubicBezTo>
                                  <a:cubicBezTo>
                                    <a:pt x="2525" y="88"/>
                                    <a:pt x="2525" y="88"/>
                                    <a:pt x="2525" y="88"/>
                                  </a:cubicBezTo>
                                  <a:cubicBezTo>
                                    <a:pt x="2525" y="240"/>
                                    <a:pt x="2525" y="240"/>
                                    <a:pt x="2525" y="240"/>
                                  </a:cubicBezTo>
                                  <a:cubicBezTo>
                                    <a:pt x="2719" y="240"/>
                                    <a:pt x="2719" y="240"/>
                                    <a:pt x="2719" y="240"/>
                                  </a:cubicBezTo>
                                  <a:cubicBezTo>
                                    <a:pt x="2778" y="240"/>
                                    <a:pt x="2808" y="215"/>
                                    <a:pt x="2808" y="1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8146DF5" id="Group 11" o:spid="_x0000_s1026" style="position:absolute;margin-left:.15pt;margin-top:14.85pt;width:81.75pt;height:17.5pt;z-index:251691008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">
    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" path="m,291v39,10,39,10,39,10c39,301,516,156,662,146v145,10,623,155,623,155c1324,291,1324,291,1324,291,1324,291,909,5,662,,415,5,,291,,291e" filled="f" stroked="f">
                    <v:path arrowok="t" o:connecttype="custom" o:connectlocs="0,289;39,299;659,145;1278,299;1317,289;659,0;0,289" o:connectangles="0,0,0,0,0,0,0"/>
                  </v:shape>
    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" path="m1324,10c1285,,1285,,1285,v,,-478,145,-623,155c516,145,39,,39,,,10,,10,,10v,,415,286,662,291c909,296,1324,10,1324,10e" filled="f" stroked="f">
                    <v:path arrowok="t" o:connecttype="custom" o:connectlocs="1317,10;1278,0;659,154;39,0;0,10;659,299;1317,10" o:connectangles="0,0,0,0,0,0,0"/>
                  </v:shape>
    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    <o:lock v:ext="edit" verticies="t"/>
                  </v:shape>
    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    <o:lock v:ext="edit" verticies="t"/>
                  </v:shape>
                </v:group>
              </w:pict>
            </mc:Fallback>
          </mc:AlternateContent>
        </w:r>
        <w:r w:rsidR="00CD0B64" w:rsidRPr="004E241F">
          <w:rPr>
            <w:b/>
            <w:noProof/>
            <w:lang w:eastAsia="ja-JP"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3D423255" wp14:editId="2F91BCF9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ACB83" w14:textId="77777777" w:rsidR="00431B11" w:rsidRPr="004E241F" w:rsidRDefault="00431B11" w:rsidP="00CD0B64">
                              <w:pPr>
                                <w:pStyle w:val="Piedepgina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4E241F">
                                <w:fldChar w:fldCharType="begin"/>
                              </w:r>
                              <w:r w:rsidRPr="004E241F">
                                <w:instrText xml:space="preserve"> PAGE    \* MERGEFORMAT </w:instrText>
                              </w:r>
                              <w:r w:rsidRPr="004E241F">
                                <w:fldChar w:fldCharType="separate"/>
                              </w:r>
                              <w:r w:rsidRPr="004E241F">
                                <w:rPr>
                                  <w:szCs w:val="20"/>
                                </w:rPr>
                                <w:t>5</w:t>
                              </w:r>
                              <w:r w:rsidRPr="004E241F">
                                <w:rPr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423255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4" type="#_x0000_t202" style="position:absolute;margin-left:459.75pt;margin-top:8.85pt;width:21.9pt;height:2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" filled="f" fillcolor="#aaaa9f [3204]" stroked="f">
                  <v:textbox inset="4.32pt,0,4.32pt,0">
                    <w:txbxContent>
                      <w:p w14:paraId="335ACB83" w14:textId="77777777" w:rsidR="00431B11" w:rsidRPr="004E241F" w:rsidRDefault="00431B11" w:rsidP="00CD0B64">
                        <w:pPr>
                          <w:pStyle w:val="Piedepgina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4E241F">
                          <w:fldChar w:fldCharType="begin"/>
                        </w:r>
                        <w:r w:rsidRPr="004E241F">
                          <w:instrText xml:space="preserve"> PAGE    \* MERGEFORMAT </w:instrText>
                        </w:r>
                        <w:r w:rsidRPr="004E241F">
                          <w:fldChar w:fldCharType="separate"/>
                        </w:r>
                        <w:r w:rsidRPr="004E241F">
                          <w:rPr>
                            <w:szCs w:val="20"/>
                          </w:rPr>
                          <w:t>5</w:t>
                        </w:r>
                        <w:r w:rsidRPr="004E241F">
                          <w:rPr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697F0534" w14:textId="77777777" w:rsidR="00431B11" w:rsidRPr="004E241F" w:rsidRDefault="00D957AD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  <w:rPr>
            <w:sz w:val="20"/>
          </w:rPr>
        </w:pPr>
        <w:r w:rsidRPr="004E241F">
          <w:rPr>
            <w:szCs w:val="16"/>
          </w:rPr>
          <w:t xml:space="preserve">Título </w:t>
        </w:r>
        <w:r w:rsidR="00CD0B64" w:rsidRPr="004E241F">
          <w:rPr>
            <w:szCs w:val="16"/>
          </w:rPr>
          <w:t>de documento</w:t>
        </w:r>
        <w:r w:rsidRPr="004E241F">
          <w:rPr>
            <w:szCs w:val="16"/>
          </w:rPr>
          <w:t xml:space="preserve"> – Versión 1.0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2ADB" w14:textId="77777777" w:rsidR="00431B11" w:rsidRPr="004E241F" w:rsidRDefault="00D16380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  <w:r w:rsidRPr="004E241F">
      <w:rPr>
        <w:noProof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556150D" wp14:editId="02729C79">
              <wp:simplePos x="0" y="0"/>
              <wp:positionH relativeFrom="column">
                <wp:posOffset>4438650</wp:posOffset>
              </wp:positionH>
              <wp:positionV relativeFrom="paragraph">
                <wp:posOffset>-928683</wp:posOffset>
              </wp:positionV>
              <wp:extent cx="1781810" cy="381000"/>
              <wp:effectExtent l="0" t="0" r="8890" b="0"/>
              <wp:wrapNone/>
              <wp:docPr id="2010464765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1810" cy="381000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1389832913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8921962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0614559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169466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3FA679" id="Group 11" o:spid="_x0000_s1026" style="position:absolute;margin-left:349.5pt;margin-top:-73.1pt;width:140.3pt;height:30pt;z-index:251696128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02AE" w14:textId="77777777" w:rsidR="00431B11" w:rsidRPr="004E241F" w:rsidRDefault="00431B11" w:rsidP="00544EF6">
    <w:pPr>
      <w:pStyle w:val="Encabezado"/>
      <w:jc w:val="left"/>
      <w:rPr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6DD6" w14:textId="77777777" w:rsidR="0015497C" w:rsidRPr="004E241F" w:rsidRDefault="0015497C" w:rsidP="00544EF6">
      <w:pPr>
        <w:spacing w:before="0"/>
      </w:pPr>
      <w:r w:rsidRPr="004E241F">
        <w:separator/>
      </w:r>
    </w:p>
  </w:footnote>
  <w:footnote w:type="continuationSeparator" w:id="0">
    <w:p w14:paraId="3649D576" w14:textId="77777777" w:rsidR="0015497C" w:rsidRPr="004E241F" w:rsidRDefault="0015497C" w:rsidP="00544EF6">
      <w:pPr>
        <w:spacing w:before="0"/>
      </w:pPr>
      <w:r w:rsidRPr="004E24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24F4" w14:textId="77777777" w:rsidR="00FE4E37" w:rsidRPr="004E241F" w:rsidRDefault="00FE4E37">
    <w:r w:rsidRPr="004E241F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9A97" w14:textId="77777777" w:rsidR="007561D3" w:rsidRPr="004E241F" w:rsidRDefault="002B017E">
    <w:pPr>
      <w:pStyle w:val="Encabezado"/>
    </w:pPr>
    <w:r w:rsidRPr="004E241F"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29136546" wp14:editId="6820F3E3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9CA4F" w14:textId="77777777" w:rsidR="007561D3" w:rsidRPr="004E241F" w:rsidRDefault="007561D3" w:rsidP="007561D3">
                            <w:pPr>
                              <w:jc w:val="left"/>
                              <w:rPr>
                                <w:color w:val="E3E2DA" w:themeColor="background2"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27ABE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45BCD8C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0E95DE3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3C381C3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560DCC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65C43E5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color w:val="001923" w:themeColor="text2"/>
                                <w:kern w:val="0"/>
                                <w:sz w:val="24"/>
                              </w:rPr>
                              <w:t>indracompany.com</w:t>
                            </w:r>
                            <w:r w:rsidRPr="004E241F">
                              <w:rPr>
                                <w:color w:val="001923" w:themeColor="text2"/>
                                <w:sz w:val="24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136546" id="Grupo 6" o:spid="_x0000_s1031" style="position:absolute;left:0;text-align:left;margin-left:-23.05pt;margin-top:24pt;width:528.15pt;height:748.1pt;z-index:-251635712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">
              <v:shape id="_x0000_s1032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2969CA4F" w14:textId="77777777" w:rsidR="007561D3" w:rsidRPr="004E241F" w:rsidRDefault="007561D3" w:rsidP="007561D3">
                      <w:pPr>
                        <w:jc w:val="left"/>
                        <w:rPr>
                          <w:color w:val="E3E2DA" w:themeColor="background2"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3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" adj="-11796480,,5400" path="m78937,l6627443,r67997,67997l6695440,1643818r-78937,78937l67997,1722755,,1654758,,78937,78937,xe" fillcolor="#e3e2da [3214]" strokecolor="#004254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6FF27ABE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45BCD8C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0E95DE3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3C381C3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E560DCC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65C43E5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color w:val="001923" w:themeColor="text2"/>
                          <w:kern w:val="0"/>
                          <w:sz w:val="24"/>
                        </w:rPr>
                        <w:t>indracompany.com</w:t>
                      </w:r>
                      <w:r w:rsidRPr="004E241F">
                        <w:rPr>
                          <w:color w:val="001923" w:themeColor="text2"/>
                          <w:sz w:val="24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4AB4" w14:textId="77777777" w:rsidR="00FE4E37" w:rsidRPr="004E241F" w:rsidRDefault="00FE4E37" w:rsidP="00544EF6">
    <w:pPr>
      <w:pStyle w:val="Encabezado"/>
      <w:tabs>
        <w:tab w:val="clear" w:pos="8504"/>
        <w:tab w:val="right" w:pos="9639"/>
      </w:tabs>
    </w:pPr>
  </w:p>
  <w:p w14:paraId="353F9EC1" w14:textId="77777777" w:rsidR="00FE4E37" w:rsidRPr="004E241F" w:rsidRDefault="00FE4E3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9E2B" w14:textId="77777777" w:rsidR="00431B11" w:rsidRPr="004E241F" w:rsidRDefault="00431B11" w:rsidP="005F40E1">
    <w:pPr>
      <w:pStyle w:val="Encabezado"/>
      <w:tabs>
        <w:tab w:val="clear" w:pos="8504"/>
        <w:tab w:val="right" w:pos="9639"/>
      </w:tabs>
      <w:spacing w:before="480"/>
      <w:jc w:val="right"/>
      <w:rPr>
        <w:color w:val="B2B09A" w:themeColor="background2" w:themeShade="BF"/>
        <w:sz w:val="18"/>
        <w:szCs w:val="22"/>
      </w:rPr>
    </w:pPr>
    <w:r w:rsidRPr="004E241F">
      <w:rPr>
        <w:color w:val="B2B09A" w:themeColor="background2" w:themeShade="BF"/>
        <w:sz w:val="18"/>
        <w:szCs w:val="22"/>
      </w:rPr>
      <w:t xml:space="preserve">LOGO CLIENTE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133B" w14:textId="77777777" w:rsidR="005E6D47" w:rsidRPr="004E241F" w:rsidRDefault="00C33262" w:rsidP="002B017E">
    <w:pPr>
      <w:ind w:left="-426"/>
    </w:pPr>
    <w:r w:rsidRPr="004E241F">
      <w:rPr>
        <w:noProof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050B6AFC" wp14:editId="221406D0">
              <wp:simplePos x="0" y="0"/>
              <wp:positionH relativeFrom="margin">
                <wp:posOffset>-226492</wp:posOffset>
              </wp:positionH>
              <wp:positionV relativeFrom="paragraph">
                <wp:posOffset>405765</wp:posOffset>
              </wp:positionV>
              <wp:extent cx="6699886" cy="9489886"/>
              <wp:effectExtent l="0" t="0" r="24765" b="16510"/>
              <wp:wrapNone/>
              <wp:docPr id="20271197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9886" cy="9489886"/>
                        <a:chOff x="0" y="0"/>
                        <a:chExt cx="6707315" cy="9501093"/>
                      </a:xfrm>
                    </wpg:grpSpPr>
                    <wps:wsp>
                      <wps:cNvPr id="550092522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7B17C" w14:textId="77777777" w:rsidR="00C33262" w:rsidRPr="004E241F" w:rsidRDefault="00C33262" w:rsidP="00C33262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516749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113C5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Avda. de Bruselas, 35</w:t>
                            </w:r>
                          </w:p>
                          <w:p w14:paraId="6BB02B94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28108 Alcobendas</w:t>
                            </w:r>
                          </w:p>
                          <w:p w14:paraId="6084C3C0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Madrid, Spain</w:t>
                            </w:r>
                          </w:p>
                          <w:p w14:paraId="605687AC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 xml:space="preserve">T +34 91 </w:t>
                            </w:r>
                            <w:r w:rsidR="00321972" w:rsidRPr="004E241F">
                              <w:t>480</w:t>
                            </w:r>
                            <w:r w:rsidRPr="004E241F">
                              <w:t xml:space="preserve"> </w:t>
                            </w:r>
                            <w:r w:rsidR="00321972" w:rsidRPr="004E241F">
                              <w:t>5</w:t>
                            </w:r>
                            <w:r w:rsidRPr="004E241F">
                              <w:t>0 00</w:t>
                            </w:r>
                          </w:p>
                          <w:p w14:paraId="729FB30A" w14:textId="77777777" w:rsidR="00C33262" w:rsidRPr="004E241F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3A47380" w14:textId="77777777" w:rsidR="00C33262" w:rsidRPr="004E241F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indracompany.com</w:t>
                            </w:r>
                            <w:r w:rsidRPr="004E241F">
                              <w:rPr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0B6AFC" id="_x0000_s1035" style="position:absolute;left:0;text-align:left;margin-left:-17.85pt;margin-top:31.95pt;width:527.55pt;height:747.25pt;z-index:-251633664;mso-position-horizontal-relative:margin;mso-position-vertical-relative:text;mso-width-relative:margin;mso-height-relative:margin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">
              <v:shape id="_x0000_s1036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15C7B17C" w14:textId="77777777" w:rsidR="00C33262" w:rsidRPr="004E241F" w:rsidRDefault="00C33262" w:rsidP="00C33262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7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" adj="-11796480,,5400" path="m78937,l6627443,r67997,67997l6695440,1643818r-78937,78937l67997,1722755,,1654758,,78937,78937,xe" fillcolor="#e3e2da [3214]" strokecolor="#001923 [3215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2F9113C5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>Avda. de Bruselas, 35</w:t>
                      </w:r>
                    </w:p>
                    <w:p w14:paraId="6BB02B94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>28108 Alcobendas</w:t>
                      </w:r>
                    </w:p>
                    <w:p w14:paraId="6084C3C0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>Madrid, Spain</w:t>
                      </w:r>
                    </w:p>
                    <w:p w14:paraId="605687AC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 xml:space="preserve">T +34 91 </w:t>
                      </w:r>
                      <w:r w:rsidR="00321972" w:rsidRPr="004E241F">
                        <w:t>480</w:t>
                      </w:r>
                      <w:r w:rsidRPr="004E241F">
                        <w:t xml:space="preserve"> </w:t>
                      </w:r>
                      <w:r w:rsidR="00321972" w:rsidRPr="004E241F">
                        <w:t>5</w:t>
                      </w:r>
                      <w:r w:rsidRPr="004E241F">
                        <w:t>0 00</w:t>
                      </w:r>
                    </w:p>
                    <w:p w14:paraId="729FB30A" w14:textId="77777777" w:rsidR="00C33262" w:rsidRPr="004E241F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3A47380" w14:textId="77777777" w:rsidR="00C33262" w:rsidRPr="004E241F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</w:rPr>
                        <w:t>indracompany.com</w:t>
                      </w:r>
                      <w:r w:rsidRPr="004E241F">
                        <w:rPr>
                          <w:sz w:val="24"/>
                        </w:rPr>
                        <w:tab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CF16" w14:textId="77777777" w:rsidR="00FE4E37" w:rsidRPr="004E241F" w:rsidRDefault="00FE4E37" w:rsidP="00544EF6">
    <w:pPr>
      <w:pStyle w:val="Encabezado"/>
    </w:pPr>
  </w:p>
  <w:p w14:paraId="7C396424" w14:textId="77777777" w:rsidR="00FE4E37" w:rsidRPr="004E241F" w:rsidRDefault="00CB6753">
    <w:pPr>
      <w:pStyle w:val="Encabezado"/>
    </w:pPr>
    <w:r w:rsidRPr="004E241F"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1E96E1B" wp14:editId="7331B25D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9E9EB5" id="Grupo 5" o:spid="_x0000_s1026" style="position:absolute;margin-left:441.6pt;margin-top:49.2pt;width:949.5pt;height:1331.35pt;flip:x;z-index:25167257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00192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aaaa9f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004254" w:themeColor="text1"/>
      </w:rPr>
    </w:lvl>
  </w:abstractNum>
  <w:abstractNum w:abstractNumId="10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646459" w:themeColor="accent2"/>
        <w:sz w:val="22"/>
      </w:rPr>
    </w:lvl>
  </w:abstractNum>
  <w:num w:numId="1" w16cid:durableId="975720739">
    <w:abstractNumId w:val="11"/>
  </w:num>
  <w:num w:numId="2" w16cid:durableId="861017867">
    <w:abstractNumId w:val="8"/>
  </w:num>
  <w:num w:numId="3" w16cid:durableId="393507224">
    <w:abstractNumId w:val="3"/>
  </w:num>
  <w:num w:numId="4" w16cid:durableId="1234389297">
    <w:abstractNumId w:val="2"/>
  </w:num>
  <w:num w:numId="5" w16cid:durableId="958147991">
    <w:abstractNumId w:val="1"/>
  </w:num>
  <w:num w:numId="6" w16cid:durableId="650601044">
    <w:abstractNumId w:val="0"/>
  </w:num>
  <w:num w:numId="7" w16cid:durableId="592517824">
    <w:abstractNumId w:val="9"/>
  </w:num>
  <w:num w:numId="8" w16cid:durableId="1191182915">
    <w:abstractNumId w:val="7"/>
  </w:num>
  <w:num w:numId="9" w16cid:durableId="921136357">
    <w:abstractNumId w:val="6"/>
  </w:num>
  <w:num w:numId="10" w16cid:durableId="1750543206">
    <w:abstractNumId w:val="5"/>
  </w:num>
  <w:num w:numId="11" w16cid:durableId="1947343151">
    <w:abstractNumId w:val="4"/>
  </w:num>
  <w:num w:numId="12" w16cid:durableId="1970429325">
    <w:abstractNumId w:val="10"/>
  </w:num>
  <w:num w:numId="13" w16cid:durableId="1265922917">
    <w:abstractNumId w:val="13"/>
  </w:num>
  <w:num w:numId="14" w16cid:durableId="699163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3E"/>
    <w:rsid w:val="0004788B"/>
    <w:rsid w:val="0007255D"/>
    <w:rsid w:val="00084BD7"/>
    <w:rsid w:val="00093426"/>
    <w:rsid w:val="00094BC7"/>
    <w:rsid w:val="000C1837"/>
    <w:rsid w:val="000D12B5"/>
    <w:rsid w:val="000F3350"/>
    <w:rsid w:val="00101F30"/>
    <w:rsid w:val="00102584"/>
    <w:rsid w:val="001136A7"/>
    <w:rsid w:val="001347A8"/>
    <w:rsid w:val="0015497C"/>
    <w:rsid w:val="00165FED"/>
    <w:rsid w:val="0017039A"/>
    <w:rsid w:val="001726F0"/>
    <w:rsid w:val="0017565F"/>
    <w:rsid w:val="00197609"/>
    <w:rsid w:val="00216335"/>
    <w:rsid w:val="00293707"/>
    <w:rsid w:val="002A6AB4"/>
    <w:rsid w:val="002B017E"/>
    <w:rsid w:val="002C70BA"/>
    <w:rsid w:val="002C7F8F"/>
    <w:rsid w:val="002E2AE1"/>
    <w:rsid w:val="002F6F81"/>
    <w:rsid w:val="00311266"/>
    <w:rsid w:val="00321972"/>
    <w:rsid w:val="00340E3A"/>
    <w:rsid w:val="00357288"/>
    <w:rsid w:val="003607B4"/>
    <w:rsid w:val="00362C0B"/>
    <w:rsid w:val="003644ED"/>
    <w:rsid w:val="0036748F"/>
    <w:rsid w:val="0039747B"/>
    <w:rsid w:val="003A244E"/>
    <w:rsid w:val="003A7CD1"/>
    <w:rsid w:val="003C5EE6"/>
    <w:rsid w:val="003D4A04"/>
    <w:rsid w:val="003E0E71"/>
    <w:rsid w:val="003F5627"/>
    <w:rsid w:val="003F7D3B"/>
    <w:rsid w:val="00431B11"/>
    <w:rsid w:val="0043643C"/>
    <w:rsid w:val="00444647"/>
    <w:rsid w:val="00454A68"/>
    <w:rsid w:val="0046704A"/>
    <w:rsid w:val="00467E14"/>
    <w:rsid w:val="00467E42"/>
    <w:rsid w:val="00482A19"/>
    <w:rsid w:val="004A2612"/>
    <w:rsid w:val="004D3273"/>
    <w:rsid w:val="004E241F"/>
    <w:rsid w:val="00503E7A"/>
    <w:rsid w:val="00505FB1"/>
    <w:rsid w:val="00516ACD"/>
    <w:rsid w:val="00522C71"/>
    <w:rsid w:val="005420D8"/>
    <w:rsid w:val="00544EF6"/>
    <w:rsid w:val="0054527E"/>
    <w:rsid w:val="005479A5"/>
    <w:rsid w:val="00596CFF"/>
    <w:rsid w:val="005C59B7"/>
    <w:rsid w:val="005E42CC"/>
    <w:rsid w:val="005E6D47"/>
    <w:rsid w:val="005F40E1"/>
    <w:rsid w:val="0062397A"/>
    <w:rsid w:val="00624185"/>
    <w:rsid w:val="006436A4"/>
    <w:rsid w:val="006530C3"/>
    <w:rsid w:val="0065419B"/>
    <w:rsid w:val="00680ECA"/>
    <w:rsid w:val="00681C63"/>
    <w:rsid w:val="00683D86"/>
    <w:rsid w:val="00690659"/>
    <w:rsid w:val="00696AB9"/>
    <w:rsid w:val="006A2751"/>
    <w:rsid w:val="006B0280"/>
    <w:rsid w:val="006E50B5"/>
    <w:rsid w:val="00710D75"/>
    <w:rsid w:val="007112E9"/>
    <w:rsid w:val="00726704"/>
    <w:rsid w:val="007371BB"/>
    <w:rsid w:val="007561D3"/>
    <w:rsid w:val="007A4873"/>
    <w:rsid w:val="007C7363"/>
    <w:rsid w:val="007D088C"/>
    <w:rsid w:val="007D23B5"/>
    <w:rsid w:val="007F681A"/>
    <w:rsid w:val="00813FC1"/>
    <w:rsid w:val="00824526"/>
    <w:rsid w:val="00824AC8"/>
    <w:rsid w:val="00833234"/>
    <w:rsid w:val="00874DC8"/>
    <w:rsid w:val="00875414"/>
    <w:rsid w:val="00883344"/>
    <w:rsid w:val="008B3C6A"/>
    <w:rsid w:val="008B74BB"/>
    <w:rsid w:val="008C5FB9"/>
    <w:rsid w:val="008D1944"/>
    <w:rsid w:val="008E7D58"/>
    <w:rsid w:val="0091622F"/>
    <w:rsid w:val="00927ED6"/>
    <w:rsid w:val="00936D58"/>
    <w:rsid w:val="0097701D"/>
    <w:rsid w:val="009A7964"/>
    <w:rsid w:val="009C2582"/>
    <w:rsid w:val="009D0287"/>
    <w:rsid w:val="009E030A"/>
    <w:rsid w:val="009F57FE"/>
    <w:rsid w:val="00A0068F"/>
    <w:rsid w:val="00A12BB7"/>
    <w:rsid w:val="00A43F60"/>
    <w:rsid w:val="00A608C0"/>
    <w:rsid w:val="00A74084"/>
    <w:rsid w:val="00A746EC"/>
    <w:rsid w:val="00A96CC4"/>
    <w:rsid w:val="00AA6BFF"/>
    <w:rsid w:val="00AB55B5"/>
    <w:rsid w:val="00AE370D"/>
    <w:rsid w:val="00B10022"/>
    <w:rsid w:val="00B10BC4"/>
    <w:rsid w:val="00B11F02"/>
    <w:rsid w:val="00B2335E"/>
    <w:rsid w:val="00B60ACA"/>
    <w:rsid w:val="00B67380"/>
    <w:rsid w:val="00BA728C"/>
    <w:rsid w:val="00BC097E"/>
    <w:rsid w:val="00BE3A12"/>
    <w:rsid w:val="00C33262"/>
    <w:rsid w:val="00C40254"/>
    <w:rsid w:val="00C47B2C"/>
    <w:rsid w:val="00C47B57"/>
    <w:rsid w:val="00C50B64"/>
    <w:rsid w:val="00C63D3E"/>
    <w:rsid w:val="00C675E3"/>
    <w:rsid w:val="00C742E3"/>
    <w:rsid w:val="00C75524"/>
    <w:rsid w:val="00C9384B"/>
    <w:rsid w:val="00C93CC7"/>
    <w:rsid w:val="00C972F8"/>
    <w:rsid w:val="00CB3F82"/>
    <w:rsid w:val="00CB6753"/>
    <w:rsid w:val="00CD0B64"/>
    <w:rsid w:val="00CD227E"/>
    <w:rsid w:val="00CD572F"/>
    <w:rsid w:val="00D00BB7"/>
    <w:rsid w:val="00D03565"/>
    <w:rsid w:val="00D16380"/>
    <w:rsid w:val="00D22729"/>
    <w:rsid w:val="00D311DF"/>
    <w:rsid w:val="00D416FC"/>
    <w:rsid w:val="00D4235F"/>
    <w:rsid w:val="00D44E73"/>
    <w:rsid w:val="00D45EC2"/>
    <w:rsid w:val="00D63B88"/>
    <w:rsid w:val="00D73A6E"/>
    <w:rsid w:val="00D94007"/>
    <w:rsid w:val="00D957AD"/>
    <w:rsid w:val="00DC09BB"/>
    <w:rsid w:val="00DC3B14"/>
    <w:rsid w:val="00DE75D7"/>
    <w:rsid w:val="00DF3827"/>
    <w:rsid w:val="00E17A04"/>
    <w:rsid w:val="00E22FB5"/>
    <w:rsid w:val="00E34143"/>
    <w:rsid w:val="00E62CD9"/>
    <w:rsid w:val="00E77D9C"/>
    <w:rsid w:val="00E84C41"/>
    <w:rsid w:val="00F31127"/>
    <w:rsid w:val="00F31C96"/>
    <w:rsid w:val="00F45ED2"/>
    <w:rsid w:val="00F94B5A"/>
    <w:rsid w:val="00FA3670"/>
    <w:rsid w:val="00FB0EC9"/>
    <w:rsid w:val="00FB144D"/>
    <w:rsid w:val="00FC4624"/>
    <w:rsid w:val="00FD2660"/>
    <w:rsid w:val="00FE4E37"/>
    <w:rsid w:val="00F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B9C2FB"/>
  <w15:docId w15:val="{ADB24A51-922B-4BA3-88F0-7D0AFA49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004254" w:themeColor="text1"/>
      <w:kern w:val="28"/>
      <w:sz w:val="20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14"/>
      </w:numPr>
      <w:spacing w:before="0" w:after="240"/>
      <w:ind w:left="431" w:hanging="431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14"/>
      </w:numPr>
      <w:spacing w:before="360"/>
      <w:ind w:left="490" w:hanging="49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14"/>
      </w:numPr>
      <w:spacing w:before="240"/>
      <w:ind w:left="630" w:hanging="63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11DF"/>
    <w:pPr>
      <w:keepNext/>
      <w:keepLines/>
      <w:numPr>
        <w:ilvl w:val="3"/>
        <w:numId w:val="14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ind w:left="851" w:hanging="851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0095B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95B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004254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004254" w:themeColor="text1"/>
      <w:kern w:val="28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004254" w:themeColor="text1"/>
      <w:kern w:val="28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004254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004254" w:themeColor="text1"/>
      <w:sz w:val="20"/>
      <w:szCs w:val="20"/>
      <w:lang w:eastAsia="zh-CN"/>
    </w:rPr>
    <w:tblPr>
      <w:tblBorders>
        <w:top w:val="single" w:sz="4" w:space="0" w:color="004254" w:themeColor="text1"/>
        <w:left w:val="single" w:sz="4" w:space="0" w:color="004254" w:themeColor="text1"/>
        <w:bottom w:val="single" w:sz="4" w:space="0" w:color="004254" w:themeColor="text1"/>
        <w:right w:val="single" w:sz="4" w:space="0" w:color="004254" w:themeColor="text1"/>
        <w:insideH w:val="single" w:sz="4" w:space="0" w:color="004254" w:themeColor="text1"/>
        <w:insideV w:val="single" w:sz="4" w:space="0" w:color="004254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00B0BD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004254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0095BE" w:themeColor="text1" w:themeTint="BF"/>
      <w:kern w:val="28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0095BE" w:themeColor="text1" w:themeTint="BF"/>
      <w:kern w:val="28"/>
      <w:sz w:val="20"/>
      <w:szCs w:val="20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AAAA9F" w:themeColor="accent1"/>
        <w:left w:val="single" w:sz="8" w:space="0" w:color="AAAA9F" w:themeColor="accent1"/>
        <w:bottom w:val="single" w:sz="8" w:space="0" w:color="AAAA9F" w:themeColor="accent1"/>
        <w:right w:val="single" w:sz="8" w:space="0" w:color="AAAA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band1Horz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00759A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header" Target="header6.xm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5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colmenares\Downloads\Word_Template%20INDRA%20GROUP.dotx" TargetMode="External"/></Relationships>
</file>

<file path=word/theme/theme1.xml><?xml version="1.0" encoding="utf-8"?>
<a:theme xmlns:a="http://schemas.openxmlformats.org/drawingml/2006/main" name="Tema de Office">
  <a:themeElements>
    <a:clrScheme name="INDRA GROUP">
      <a:dk1>
        <a:srgbClr val="004254"/>
      </a:dk1>
      <a:lt1>
        <a:srgbClr val="FFFFFF"/>
      </a:lt1>
      <a:dk2>
        <a:srgbClr val="001923"/>
      </a:dk2>
      <a:lt2>
        <a:srgbClr val="E3E2DA"/>
      </a:lt2>
      <a:accent1>
        <a:srgbClr val="AAAA9F"/>
      </a:accent1>
      <a:accent2>
        <a:srgbClr val="646459"/>
      </a:accent2>
      <a:accent3>
        <a:srgbClr val="8661F5"/>
      </a:accent3>
      <a:accent4>
        <a:srgbClr val="E56813"/>
      </a:accent4>
      <a:accent5>
        <a:srgbClr val="D2044A"/>
      </a:accent5>
      <a:accent6>
        <a:srgbClr val="72D3D3"/>
      </a:accent6>
      <a:hlink>
        <a:srgbClr val="00B0BD"/>
      </a:hlink>
      <a:folHlink>
        <a:srgbClr val="00759A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INDRA GROUP.dotx</Template>
  <TotalTime>751</TotalTime>
  <Pages>24</Pages>
  <Words>2001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Colmenares Rueda, Jose David</dc:creator>
  <cp:keywords/>
  <dc:description/>
  <cp:lastModifiedBy>Colmenares Rueda, Jose David</cp:lastModifiedBy>
  <cp:revision>1</cp:revision>
  <cp:lastPrinted>2018-09-06T10:10:00Z</cp:lastPrinted>
  <dcterms:created xsi:type="dcterms:W3CDTF">2025-10-23T15:24:00Z</dcterms:created>
  <dcterms:modified xsi:type="dcterms:W3CDTF">2025-10-27T19:36:00Z</dcterms:modified>
</cp:coreProperties>
</file>